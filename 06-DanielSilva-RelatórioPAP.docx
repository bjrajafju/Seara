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7C173" w14:textId="77777777" w:rsidR="009D324E" w:rsidRPr="00585170" w:rsidRDefault="00E4106A" w:rsidP="003D0940">
      <w:r w:rsidRPr="00585170">
        <w:rPr>
          <w:noProof/>
        </w:rPr>
        <w:drawing>
          <wp:inline distT="0" distB="0" distL="0" distR="0" wp14:anchorId="70354551" wp14:editId="46B12258">
            <wp:extent cx="1336934" cy="1800000"/>
            <wp:effectExtent l="0" t="0" r="0" b="0"/>
            <wp:docPr id="9" name="Imagem 9" descr="Uma imagem com símbolo, cami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légioGaia_logos-01.png"/>
                    <pic:cNvPicPr/>
                  </pic:nvPicPr>
                  <pic:blipFill rotWithShape="1">
                    <a:blip r:embed="rId11" cstate="print">
                      <a:extLst>
                        <a:ext uri="{28A0092B-C50C-407E-A947-70E740481C1C}">
                          <a14:useLocalDpi xmlns:a14="http://schemas.microsoft.com/office/drawing/2010/main" val="0"/>
                        </a:ext>
                      </a:extLst>
                    </a:blip>
                    <a:srcRect t="9040" b="6882"/>
                    <a:stretch/>
                  </pic:blipFill>
                  <pic:spPr bwMode="auto">
                    <a:xfrm>
                      <a:off x="0" y="0"/>
                      <a:ext cx="1336934" cy="1800000"/>
                    </a:xfrm>
                    <a:prstGeom prst="rect">
                      <a:avLst/>
                    </a:prstGeom>
                    <a:ln>
                      <a:noFill/>
                    </a:ln>
                    <a:extLst>
                      <a:ext uri="{53640926-AAD7-44D8-BBD7-CCE9431645EC}">
                        <a14:shadowObscured xmlns:a14="http://schemas.microsoft.com/office/drawing/2010/main"/>
                      </a:ext>
                    </a:extLst>
                  </pic:spPr>
                </pic:pic>
              </a:graphicData>
            </a:graphic>
          </wp:inline>
        </w:drawing>
      </w:r>
    </w:p>
    <w:p w14:paraId="1E650690" w14:textId="77777777" w:rsidR="008E1F51" w:rsidRPr="00585170" w:rsidRDefault="008E1F51" w:rsidP="003D0940"/>
    <w:p w14:paraId="24B9751E" w14:textId="77777777" w:rsidR="000F4B98" w:rsidRPr="00585170" w:rsidRDefault="000F4B98" w:rsidP="003D0940"/>
    <w:p w14:paraId="79CEB937" w14:textId="77777777" w:rsidR="008E1F51" w:rsidRPr="00585170" w:rsidRDefault="00B548ED" w:rsidP="003D0940">
      <w:r w:rsidRPr="00585170">
        <w:t xml:space="preserve">Curso </w:t>
      </w:r>
      <w:r w:rsidR="00CE165F" w:rsidRPr="00585170">
        <w:t xml:space="preserve">com </w:t>
      </w:r>
      <w:r w:rsidR="00052367" w:rsidRPr="00585170">
        <w:t>P</w:t>
      </w:r>
      <w:r w:rsidR="00CE165F" w:rsidRPr="00585170">
        <w:t xml:space="preserve">lano </w:t>
      </w:r>
      <w:r w:rsidR="00052367" w:rsidRPr="00585170">
        <w:t>P</w:t>
      </w:r>
      <w:r w:rsidR="00CE165F" w:rsidRPr="00585170">
        <w:t>róprio</w:t>
      </w:r>
    </w:p>
    <w:p w14:paraId="0AA47177" w14:textId="7E307BE7" w:rsidR="00B548ED" w:rsidRPr="00585170" w:rsidRDefault="00CB7D0B" w:rsidP="003D0940">
      <w:r>
        <w:t>Informática e Tecnologias Multimédia</w:t>
      </w:r>
    </w:p>
    <w:p w14:paraId="61A186B8" w14:textId="77777777" w:rsidR="005541AE" w:rsidRPr="00585170" w:rsidRDefault="005541AE" w:rsidP="003D0940"/>
    <w:p w14:paraId="0CBA2C4B" w14:textId="77777777" w:rsidR="0003205C" w:rsidRPr="00585170" w:rsidRDefault="00D038C5" w:rsidP="003D0940">
      <w:r w:rsidRPr="00585170">
        <w:t>Prova de aptidão profissional</w:t>
      </w:r>
    </w:p>
    <w:p w14:paraId="5D41FEDA" w14:textId="77777777" w:rsidR="0003205C" w:rsidRPr="00585170" w:rsidRDefault="0003205C" w:rsidP="003D0940">
      <w:r w:rsidRPr="002B7163">
        <w:t>1</w:t>
      </w:r>
      <w:r w:rsidR="00CE165F" w:rsidRPr="002B7163">
        <w:t>2</w:t>
      </w:r>
      <w:r w:rsidRPr="002B7163">
        <w:t>.º ano de escolaridade</w:t>
      </w:r>
    </w:p>
    <w:p w14:paraId="47DAE795" w14:textId="77777777" w:rsidR="00A91C60" w:rsidRPr="00585170" w:rsidRDefault="00A91C60" w:rsidP="003D0940"/>
    <w:p w14:paraId="33F318AB" w14:textId="77777777" w:rsidR="0014388A" w:rsidRPr="00585170" w:rsidRDefault="0014388A" w:rsidP="003D0940">
      <w:r w:rsidRPr="00585170">
        <w:t>Relatório</w:t>
      </w:r>
    </w:p>
    <w:p w14:paraId="10063449" w14:textId="77777777" w:rsidR="00C61C7B" w:rsidRPr="00585170" w:rsidRDefault="00C61C7B" w:rsidP="003D0940"/>
    <w:p w14:paraId="59109807" w14:textId="52AC0E9A" w:rsidR="00F5770E" w:rsidRPr="00585170" w:rsidRDefault="00B611EB" w:rsidP="003D0940">
      <w:r>
        <w:t>Seara</w:t>
      </w:r>
    </w:p>
    <w:p w14:paraId="6CA537A1" w14:textId="77777777" w:rsidR="00872471" w:rsidRPr="00585170" w:rsidRDefault="00872471" w:rsidP="003D0940"/>
    <w:p w14:paraId="19541BB1" w14:textId="77777777" w:rsidR="00C16AD3" w:rsidRPr="00585170" w:rsidRDefault="00C16AD3" w:rsidP="003D0940"/>
    <w:p w14:paraId="4AB7270C" w14:textId="77777777" w:rsidR="00013F8C" w:rsidRPr="00585170" w:rsidRDefault="00C16AD3" w:rsidP="003D0940">
      <w:r w:rsidRPr="00585170">
        <w:t>Aluno</w:t>
      </w:r>
    </w:p>
    <w:p w14:paraId="6F61D7B7" w14:textId="5FCDDE5B" w:rsidR="00C16AD3" w:rsidRPr="00585170" w:rsidRDefault="00B611EB" w:rsidP="003D0940">
      <w:r>
        <w:t>Daniel Alexandre Marques da Silva</w:t>
      </w:r>
    </w:p>
    <w:p w14:paraId="179D77F3" w14:textId="77777777" w:rsidR="00A91C60" w:rsidRPr="00585170" w:rsidRDefault="00A91C60" w:rsidP="003D0940"/>
    <w:p w14:paraId="0F0F717C" w14:textId="77777777" w:rsidR="00A91C60" w:rsidRPr="00585170" w:rsidRDefault="00D038C5" w:rsidP="003D0940">
      <w:r>
        <w:t>Trabalho realizado sob a orientação do professor</w:t>
      </w:r>
    </w:p>
    <w:p w14:paraId="53FEEE88" w14:textId="1A2B9E7E" w:rsidR="734C9FBB" w:rsidRDefault="734C9FBB" w:rsidP="003D0940">
      <w:r>
        <w:t>Nuno</w:t>
      </w:r>
      <w:r w:rsidR="0EBB6DDA">
        <w:t xml:space="preserve"> Queirós Rodrigues</w:t>
      </w:r>
    </w:p>
    <w:p w14:paraId="212B3954" w14:textId="77777777" w:rsidR="00DA07C3" w:rsidRPr="00585170" w:rsidRDefault="00DA07C3" w:rsidP="003D0940"/>
    <w:p w14:paraId="12432249" w14:textId="77777777" w:rsidR="006E2672" w:rsidRPr="00585170" w:rsidRDefault="006E2672" w:rsidP="003D0940"/>
    <w:p w14:paraId="34870B09" w14:textId="77777777" w:rsidR="006E2672" w:rsidRPr="00585170" w:rsidRDefault="006E2672" w:rsidP="003D0940"/>
    <w:p w14:paraId="3BBF1ACE" w14:textId="77777777" w:rsidR="006E2672" w:rsidRPr="00585170" w:rsidRDefault="006E2672" w:rsidP="003D0940"/>
    <w:p w14:paraId="2D743611" w14:textId="77777777" w:rsidR="006E2672" w:rsidRPr="00585170" w:rsidRDefault="006E2672" w:rsidP="003D0940"/>
    <w:p w14:paraId="5E4AECDC" w14:textId="77777777" w:rsidR="006E2672" w:rsidRPr="00585170" w:rsidRDefault="006E2672" w:rsidP="003D0940"/>
    <w:p w14:paraId="7B6DA715" w14:textId="77777777" w:rsidR="006E2672" w:rsidRPr="00585170" w:rsidRDefault="006E2672" w:rsidP="003D0940"/>
    <w:p w14:paraId="38AFD7CD" w14:textId="77777777" w:rsidR="006E2672" w:rsidRPr="00585170" w:rsidRDefault="006E2672" w:rsidP="003D0940">
      <w:r w:rsidRPr="00585170">
        <w:t xml:space="preserve">Vila Nova de Gaia, </w:t>
      </w:r>
      <w:r w:rsidR="003431DF" w:rsidRPr="00585170">
        <w:rPr>
          <w:highlight w:val="yellow"/>
        </w:rPr>
        <w:t>julho</w:t>
      </w:r>
      <w:r w:rsidRPr="00585170">
        <w:t xml:space="preserve"> de </w:t>
      </w:r>
      <w:r w:rsidR="0056280E" w:rsidRPr="00585170">
        <w:rPr>
          <w:highlight w:val="yellow"/>
        </w:rPr>
        <w:t>0000</w:t>
      </w:r>
    </w:p>
    <w:p w14:paraId="4CF6A106" w14:textId="77777777" w:rsidR="00674D2B" w:rsidRPr="00585170" w:rsidRDefault="00674D2B" w:rsidP="003D0940">
      <w:pPr>
        <w:sectPr w:rsidR="00674D2B" w:rsidRPr="00585170" w:rsidSect="00237B86">
          <w:footerReference w:type="default" r:id="rId12"/>
          <w:pgSz w:w="11906" w:h="16838" w:code="9"/>
          <w:pgMar w:top="567" w:right="1418" w:bottom="1701" w:left="1418" w:header="284" w:footer="113" w:gutter="0"/>
          <w:cols w:space="708"/>
          <w:docGrid w:linePitch="360"/>
        </w:sectPr>
      </w:pPr>
    </w:p>
    <w:p w14:paraId="2C8C3CF2" w14:textId="77777777" w:rsidR="003431DF" w:rsidRPr="00585170" w:rsidRDefault="003431DF" w:rsidP="003D0940">
      <w:r w:rsidRPr="00585170">
        <w:lastRenderedPageBreak/>
        <w:t>Dedicatória</w:t>
      </w:r>
    </w:p>
    <w:p w14:paraId="1B0ADA9F" w14:textId="77777777" w:rsidR="003431DF" w:rsidRPr="00585170" w:rsidRDefault="003431DF" w:rsidP="003D0940">
      <w:proofErr w:type="spellStart"/>
      <w:r w:rsidRPr="00585170">
        <w:t>Lorem</w:t>
      </w:r>
      <w:proofErr w:type="spellEnd"/>
      <w:r w:rsidRPr="00585170">
        <w:t xml:space="preserve"> </w:t>
      </w:r>
      <w:proofErr w:type="spellStart"/>
      <w:r w:rsidRPr="00585170">
        <w:t>ipsum</w:t>
      </w:r>
      <w:proofErr w:type="spellEnd"/>
      <w:r w:rsidRPr="00585170">
        <w:t xml:space="preserve"> </w:t>
      </w:r>
      <w:proofErr w:type="spellStart"/>
      <w:r w:rsidRPr="00585170">
        <w:t>dolor</w:t>
      </w:r>
      <w:proofErr w:type="spellEnd"/>
      <w:r w:rsidRPr="00585170">
        <w:t xml:space="preserve"> </w:t>
      </w:r>
      <w:proofErr w:type="spellStart"/>
      <w:r w:rsidRPr="00585170">
        <w:t>sit</w:t>
      </w:r>
      <w:proofErr w:type="spellEnd"/>
      <w:r w:rsidRPr="00585170">
        <w:t xml:space="preserve"> </w:t>
      </w:r>
      <w:proofErr w:type="spellStart"/>
      <w:r w:rsidRPr="00585170">
        <w:t>amet</w:t>
      </w:r>
      <w:proofErr w:type="spellEnd"/>
      <w:r w:rsidRPr="00585170">
        <w:t xml:space="preserve">, </w:t>
      </w:r>
      <w:proofErr w:type="spellStart"/>
      <w:r w:rsidRPr="00585170">
        <w:t>consectetuer</w:t>
      </w:r>
      <w:proofErr w:type="spellEnd"/>
      <w:r w:rsidRPr="00585170">
        <w:t xml:space="preserve"> </w:t>
      </w:r>
      <w:proofErr w:type="spellStart"/>
      <w:r w:rsidRPr="00585170">
        <w:t>adipiscing</w:t>
      </w:r>
      <w:proofErr w:type="spellEnd"/>
      <w:r w:rsidRPr="00585170">
        <w:t xml:space="preserve"> </w:t>
      </w:r>
      <w:proofErr w:type="spellStart"/>
      <w:r w:rsidRPr="00585170">
        <w:t>elit</w:t>
      </w:r>
      <w:proofErr w:type="spellEnd"/>
      <w:r w:rsidRPr="00585170">
        <w:t>.</w:t>
      </w:r>
    </w:p>
    <w:p w14:paraId="0A71BCEA" w14:textId="77777777" w:rsidR="003431DF" w:rsidRPr="00585170" w:rsidRDefault="003431DF" w:rsidP="003D0940">
      <w:proofErr w:type="spellStart"/>
      <w:r w:rsidRPr="00585170">
        <w:t>Maecenas</w:t>
      </w:r>
      <w:proofErr w:type="spellEnd"/>
      <w:r w:rsidRPr="00585170">
        <w:t xml:space="preserve"> </w:t>
      </w:r>
      <w:proofErr w:type="spellStart"/>
      <w:r w:rsidRPr="00585170">
        <w:t>porttitor</w:t>
      </w:r>
      <w:proofErr w:type="spellEnd"/>
      <w:r w:rsidRPr="00585170">
        <w:t xml:space="preserve"> </w:t>
      </w:r>
      <w:proofErr w:type="spellStart"/>
      <w:r w:rsidRPr="00585170">
        <w:t>congue</w:t>
      </w:r>
      <w:proofErr w:type="spellEnd"/>
      <w:r w:rsidRPr="00585170">
        <w:t xml:space="preserve"> massa.</w:t>
      </w:r>
    </w:p>
    <w:p w14:paraId="4869047F" w14:textId="77777777" w:rsidR="003431DF" w:rsidRPr="00585170" w:rsidRDefault="003431DF" w:rsidP="003D0940"/>
    <w:p w14:paraId="7FDE4B68" w14:textId="77777777" w:rsidR="003431DF" w:rsidRPr="00585170" w:rsidRDefault="003431DF" w:rsidP="003D0940">
      <w:pPr>
        <w:rPr>
          <w:highlight w:val="yellow"/>
        </w:rPr>
      </w:pPr>
      <w:r w:rsidRPr="00585170">
        <w:rPr>
          <w:highlight w:val="yellow"/>
        </w:rPr>
        <w:t>— Apagar —</w:t>
      </w:r>
    </w:p>
    <w:p w14:paraId="0DFFDBBB" w14:textId="77777777" w:rsidR="003431DF" w:rsidRPr="00585170" w:rsidRDefault="003431DF" w:rsidP="003D0940">
      <w:pPr>
        <w:rPr>
          <w:highlight w:val="yellow"/>
        </w:rPr>
      </w:pPr>
      <w:r w:rsidRPr="00585170">
        <w:rPr>
          <w:highlight w:val="yellow"/>
        </w:rPr>
        <w:t>Pode ser um texto, ou apenas uma simples frase que mencione um ente ou uma entidade.</w:t>
      </w:r>
    </w:p>
    <w:p w14:paraId="2B9D4DA8" w14:textId="77777777" w:rsidR="003431DF" w:rsidRPr="00585170" w:rsidRDefault="003431DF" w:rsidP="003D0940">
      <w:pPr>
        <w:rPr>
          <w:highlight w:val="yellow"/>
        </w:rPr>
      </w:pPr>
      <w:r w:rsidRPr="00585170">
        <w:rPr>
          <w:highlight w:val="yellow"/>
        </w:rPr>
        <w:t>Não é obrigatório inserir.</w:t>
      </w:r>
    </w:p>
    <w:p w14:paraId="4CB8ECC3" w14:textId="77777777" w:rsidR="003431DF" w:rsidRPr="00585170" w:rsidRDefault="003431DF" w:rsidP="003D0940"/>
    <w:p w14:paraId="6D5FE0A9" w14:textId="77777777" w:rsidR="003431DF" w:rsidRPr="00585170" w:rsidRDefault="003431DF" w:rsidP="003D0940">
      <w:pPr>
        <w:sectPr w:rsidR="003431DF" w:rsidRPr="00585170" w:rsidSect="001A20AE">
          <w:headerReference w:type="even" r:id="rId13"/>
          <w:headerReference w:type="default" r:id="rId14"/>
          <w:footerReference w:type="even" r:id="rId15"/>
          <w:footerReference w:type="default" r:id="rId16"/>
          <w:headerReference w:type="first" r:id="rId17"/>
          <w:type w:val="oddPage"/>
          <w:pgSz w:w="11906" w:h="16838" w:code="9"/>
          <w:pgMar w:top="1701" w:right="1418" w:bottom="1701" w:left="1418" w:header="709" w:footer="113" w:gutter="0"/>
          <w:pgNumType w:fmt="lowerRoman"/>
          <w:cols w:space="708"/>
          <w:docGrid w:linePitch="360"/>
        </w:sectPr>
      </w:pPr>
    </w:p>
    <w:p w14:paraId="123A9BD9" w14:textId="77777777" w:rsidR="003431DF" w:rsidRPr="00585170" w:rsidRDefault="003431DF" w:rsidP="003D0940">
      <w:pPr>
        <w:pStyle w:val="Heading1"/>
        <w:numPr>
          <w:ilvl w:val="0"/>
          <w:numId w:val="0"/>
        </w:numPr>
        <w:ind w:left="170" w:hanging="170"/>
      </w:pPr>
      <w:bookmarkStart w:id="0" w:name="_Toc178316422"/>
      <w:bookmarkStart w:id="1" w:name="_Toc182491072"/>
      <w:bookmarkStart w:id="2" w:name="_Toc182491442"/>
      <w:bookmarkStart w:id="3" w:name="_Toc182491750"/>
      <w:bookmarkStart w:id="4" w:name="_Toc182491848"/>
      <w:bookmarkStart w:id="5" w:name="_Toc228179505"/>
      <w:r w:rsidRPr="00585170">
        <w:lastRenderedPageBreak/>
        <w:t>Agradecimentos</w:t>
      </w:r>
      <w:bookmarkEnd w:id="0"/>
      <w:bookmarkEnd w:id="1"/>
      <w:bookmarkEnd w:id="2"/>
      <w:bookmarkEnd w:id="3"/>
      <w:bookmarkEnd w:id="4"/>
      <w:bookmarkEnd w:id="5"/>
    </w:p>
    <w:p w14:paraId="6D798F66" w14:textId="77777777" w:rsidR="003431DF" w:rsidRPr="002435C3" w:rsidRDefault="003431DF" w:rsidP="003D0940">
      <w:pPr>
        <w:rPr>
          <w:lang w:val="en-US"/>
        </w:rPr>
      </w:pPr>
      <w:proofErr w:type="spellStart"/>
      <w:r w:rsidRPr="00585170">
        <w:t>Lorem</w:t>
      </w:r>
      <w:proofErr w:type="spellEnd"/>
      <w:r w:rsidRPr="00585170">
        <w:t xml:space="preserve"> </w:t>
      </w:r>
      <w:proofErr w:type="spellStart"/>
      <w:r w:rsidRPr="00585170">
        <w:t>ipsum</w:t>
      </w:r>
      <w:proofErr w:type="spellEnd"/>
      <w:r w:rsidRPr="00585170">
        <w:t xml:space="preserve"> </w:t>
      </w:r>
      <w:proofErr w:type="spellStart"/>
      <w:r w:rsidRPr="00585170">
        <w:t>dolor</w:t>
      </w:r>
      <w:proofErr w:type="spellEnd"/>
      <w:r w:rsidRPr="00585170">
        <w:t xml:space="preserve"> </w:t>
      </w:r>
      <w:proofErr w:type="spellStart"/>
      <w:r w:rsidRPr="00585170">
        <w:t>sit</w:t>
      </w:r>
      <w:proofErr w:type="spellEnd"/>
      <w:r w:rsidRPr="00585170">
        <w:t xml:space="preserve"> </w:t>
      </w:r>
      <w:proofErr w:type="spellStart"/>
      <w:r w:rsidRPr="00585170">
        <w:t>amet</w:t>
      </w:r>
      <w:proofErr w:type="spellEnd"/>
      <w:r w:rsidRPr="00585170">
        <w:t xml:space="preserve">, </w:t>
      </w:r>
      <w:proofErr w:type="spellStart"/>
      <w:r w:rsidRPr="00585170">
        <w:t>consectetuer</w:t>
      </w:r>
      <w:proofErr w:type="spellEnd"/>
      <w:r w:rsidRPr="00585170">
        <w:t xml:space="preserve"> </w:t>
      </w:r>
      <w:proofErr w:type="spellStart"/>
      <w:r w:rsidRPr="00585170">
        <w:t>adipiscing</w:t>
      </w:r>
      <w:proofErr w:type="spellEnd"/>
      <w:r w:rsidRPr="00585170">
        <w:t xml:space="preserve"> </w:t>
      </w:r>
      <w:proofErr w:type="spellStart"/>
      <w:r w:rsidRPr="00585170">
        <w:t>elit</w:t>
      </w:r>
      <w:proofErr w:type="spellEnd"/>
      <w:r w:rsidRPr="00585170">
        <w:t xml:space="preserve">. </w:t>
      </w:r>
      <w:proofErr w:type="spellStart"/>
      <w:r w:rsidRPr="00585170">
        <w:t>Maecenas</w:t>
      </w:r>
      <w:proofErr w:type="spellEnd"/>
      <w:r w:rsidRPr="00585170">
        <w:t xml:space="preserve"> </w:t>
      </w:r>
      <w:proofErr w:type="spellStart"/>
      <w:r w:rsidRPr="00585170">
        <w:t>porttitor</w:t>
      </w:r>
      <w:proofErr w:type="spellEnd"/>
      <w:r w:rsidRPr="00585170">
        <w:t xml:space="preserve"> </w:t>
      </w:r>
      <w:proofErr w:type="spellStart"/>
      <w:r w:rsidRPr="00585170">
        <w:t>congue</w:t>
      </w:r>
      <w:proofErr w:type="spellEnd"/>
      <w:r w:rsidRPr="00585170">
        <w:t xml:space="preserve"> massa. </w:t>
      </w:r>
      <w:proofErr w:type="spellStart"/>
      <w:r w:rsidRPr="00585170">
        <w:t>Fusce</w:t>
      </w:r>
      <w:proofErr w:type="spellEnd"/>
      <w:r w:rsidRPr="00585170">
        <w:t xml:space="preserve"> </w:t>
      </w:r>
      <w:proofErr w:type="spellStart"/>
      <w:r w:rsidRPr="00585170">
        <w:t>posuere</w:t>
      </w:r>
      <w:proofErr w:type="spellEnd"/>
      <w:r w:rsidRPr="00585170">
        <w:t xml:space="preserve">, magna </w:t>
      </w:r>
      <w:proofErr w:type="spellStart"/>
      <w:r w:rsidRPr="00585170">
        <w:t>sed</w:t>
      </w:r>
      <w:proofErr w:type="spellEnd"/>
      <w:r w:rsidRPr="00585170">
        <w:t xml:space="preserve"> pulvinar </w:t>
      </w:r>
      <w:proofErr w:type="spellStart"/>
      <w:r w:rsidRPr="00585170">
        <w:t>ultricies</w:t>
      </w:r>
      <w:proofErr w:type="spellEnd"/>
      <w:r w:rsidRPr="00585170">
        <w:t xml:space="preserve">, purus </w:t>
      </w:r>
      <w:proofErr w:type="spellStart"/>
      <w:r w:rsidRPr="00585170">
        <w:t>lectus</w:t>
      </w:r>
      <w:proofErr w:type="spellEnd"/>
      <w:r w:rsidRPr="00585170">
        <w:t xml:space="preserve"> </w:t>
      </w:r>
      <w:proofErr w:type="spellStart"/>
      <w:r w:rsidRPr="00585170">
        <w:t>malesuada</w:t>
      </w:r>
      <w:proofErr w:type="spellEnd"/>
      <w:r w:rsidRPr="00585170">
        <w:t xml:space="preserve"> libero, </w:t>
      </w:r>
      <w:proofErr w:type="spellStart"/>
      <w:r w:rsidRPr="00585170">
        <w:t>sit</w:t>
      </w:r>
      <w:proofErr w:type="spellEnd"/>
      <w:r w:rsidRPr="00585170">
        <w:t xml:space="preserve"> </w:t>
      </w:r>
      <w:proofErr w:type="spellStart"/>
      <w:r w:rsidRPr="00585170">
        <w:t>amet</w:t>
      </w:r>
      <w:proofErr w:type="spellEnd"/>
      <w:r w:rsidRPr="00585170">
        <w:t xml:space="preserve"> </w:t>
      </w:r>
      <w:proofErr w:type="spellStart"/>
      <w:r w:rsidRPr="00585170">
        <w:t>commodo</w:t>
      </w:r>
      <w:proofErr w:type="spellEnd"/>
      <w:r w:rsidRPr="00585170">
        <w:t xml:space="preserve"> </w:t>
      </w:r>
      <w:proofErr w:type="gramStart"/>
      <w:r w:rsidRPr="00585170">
        <w:t>magna eros</w:t>
      </w:r>
      <w:proofErr w:type="gramEnd"/>
      <w:r w:rsidRPr="00585170">
        <w:t xml:space="preserve"> quis urna. </w:t>
      </w:r>
      <w:proofErr w:type="spellStart"/>
      <w:r w:rsidRPr="00585170">
        <w:t>Nunc</w:t>
      </w:r>
      <w:proofErr w:type="spellEnd"/>
      <w:r w:rsidRPr="00585170">
        <w:t xml:space="preserve"> </w:t>
      </w:r>
      <w:proofErr w:type="spellStart"/>
      <w:r w:rsidRPr="00585170">
        <w:t>viverra</w:t>
      </w:r>
      <w:proofErr w:type="spellEnd"/>
      <w:r w:rsidRPr="00585170">
        <w:t xml:space="preserve"> </w:t>
      </w:r>
      <w:proofErr w:type="spellStart"/>
      <w:r w:rsidRPr="00585170">
        <w:t>imperdiet</w:t>
      </w:r>
      <w:proofErr w:type="spellEnd"/>
      <w:r w:rsidRPr="00585170">
        <w:t xml:space="preserve"> </w:t>
      </w:r>
      <w:proofErr w:type="spellStart"/>
      <w:r w:rsidRPr="00585170">
        <w:t>enim</w:t>
      </w:r>
      <w:proofErr w:type="spellEnd"/>
      <w:r w:rsidRPr="00585170">
        <w:t xml:space="preserve">. </w:t>
      </w:r>
      <w:proofErr w:type="spellStart"/>
      <w:r w:rsidRPr="00585170">
        <w:t>Fusce</w:t>
      </w:r>
      <w:proofErr w:type="spellEnd"/>
      <w:r w:rsidRPr="00585170">
        <w:t xml:space="preserve"> est. </w:t>
      </w:r>
      <w:proofErr w:type="spellStart"/>
      <w:r w:rsidRPr="00585170">
        <w:t>Vivamus</w:t>
      </w:r>
      <w:proofErr w:type="spellEnd"/>
      <w:r w:rsidRPr="00585170">
        <w:t xml:space="preserve"> a </w:t>
      </w:r>
      <w:proofErr w:type="spellStart"/>
      <w:r w:rsidRPr="00585170">
        <w:t>tellus</w:t>
      </w:r>
      <w:proofErr w:type="spellEnd"/>
      <w:r w:rsidRPr="00585170">
        <w:t xml:space="preserve">. </w:t>
      </w:r>
      <w:proofErr w:type="spellStart"/>
      <w:r w:rsidRPr="00585170">
        <w:t>Pellentesque</w:t>
      </w:r>
      <w:proofErr w:type="spellEnd"/>
      <w:r w:rsidRPr="00585170">
        <w:t xml:space="preserve"> </w:t>
      </w:r>
      <w:proofErr w:type="spellStart"/>
      <w:r w:rsidRPr="00585170">
        <w:t>habitant</w:t>
      </w:r>
      <w:proofErr w:type="spellEnd"/>
      <w:r w:rsidRPr="00585170">
        <w:t xml:space="preserve"> </w:t>
      </w:r>
      <w:proofErr w:type="spellStart"/>
      <w:r w:rsidRPr="00585170">
        <w:t>morbi</w:t>
      </w:r>
      <w:proofErr w:type="spellEnd"/>
      <w:r w:rsidRPr="00585170">
        <w:t xml:space="preserve"> </w:t>
      </w:r>
      <w:proofErr w:type="spellStart"/>
      <w:r w:rsidRPr="00585170">
        <w:t>tristique</w:t>
      </w:r>
      <w:proofErr w:type="spellEnd"/>
      <w:r w:rsidRPr="00585170">
        <w:t xml:space="preserve"> </w:t>
      </w:r>
      <w:proofErr w:type="spellStart"/>
      <w:r w:rsidRPr="00585170">
        <w:t>senectus</w:t>
      </w:r>
      <w:proofErr w:type="spellEnd"/>
      <w:r w:rsidRPr="00585170">
        <w:t xml:space="preserve"> </w:t>
      </w:r>
      <w:proofErr w:type="spellStart"/>
      <w:r w:rsidRPr="00585170">
        <w:t>et</w:t>
      </w:r>
      <w:proofErr w:type="spellEnd"/>
      <w:r w:rsidRPr="00585170">
        <w:t xml:space="preserve"> </w:t>
      </w:r>
      <w:proofErr w:type="spellStart"/>
      <w:r w:rsidRPr="00585170">
        <w:t>netus</w:t>
      </w:r>
      <w:proofErr w:type="spellEnd"/>
      <w:r w:rsidRPr="00585170">
        <w:t xml:space="preserve"> </w:t>
      </w:r>
      <w:proofErr w:type="spellStart"/>
      <w:r w:rsidRPr="00585170">
        <w:t>et</w:t>
      </w:r>
      <w:proofErr w:type="spellEnd"/>
      <w:r w:rsidRPr="00585170">
        <w:t xml:space="preserve"> </w:t>
      </w:r>
      <w:proofErr w:type="spellStart"/>
      <w:r w:rsidRPr="00585170">
        <w:t>malesuada</w:t>
      </w:r>
      <w:proofErr w:type="spellEnd"/>
      <w:r w:rsidRPr="00585170">
        <w:t xml:space="preserve"> </w:t>
      </w:r>
      <w:proofErr w:type="spellStart"/>
      <w:r w:rsidRPr="00585170">
        <w:t>fames</w:t>
      </w:r>
      <w:proofErr w:type="spellEnd"/>
      <w:r w:rsidRPr="00585170">
        <w:t xml:space="preserve"> ac </w:t>
      </w:r>
      <w:proofErr w:type="spellStart"/>
      <w:r w:rsidRPr="00585170">
        <w:t>turpis</w:t>
      </w:r>
      <w:proofErr w:type="spellEnd"/>
      <w:r w:rsidRPr="00585170">
        <w:t xml:space="preserve"> egestas. </w:t>
      </w:r>
      <w:r w:rsidRPr="002435C3">
        <w:rPr>
          <w:lang w:val="en-US"/>
        </w:rPr>
        <w:t xml:space="preserve">Proin pharetra </w:t>
      </w:r>
      <w:proofErr w:type="spellStart"/>
      <w:r w:rsidRPr="002435C3">
        <w:rPr>
          <w:lang w:val="en-US"/>
        </w:rPr>
        <w:t>nonummy</w:t>
      </w:r>
      <w:proofErr w:type="spellEnd"/>
      <w:r w:rsidRPr="002435C3">
        <w:rPr>
          <w:lang w:val="en-US"/>
        </w:rPr>
        <w:t xml:space="preserve"> </w:t>
      </w:r>
      <w:proofErr w:type="spellStart"/>
      <w:r w:rsidRPr="002435C3">
        <w:rPr>
          <w:lang w:val="en-US"/>
        </w:rPr>
        <w:t>pede</w:t>
      </w:r>
      <w:proofErr w:type="spellEnd"/>
      <w:r w:rsidRPr="002435C3">
        <w:rPr>
          <w:lang w:val="en-US"/>
        </w:rPr>
        <w:t xml:space="preserve">. Mauris et </w:t>
      </w:r>
      <w:proofErr w:type="spellStart"/>
      <w:r w:rsidRPr="002435C3">
        <w:rPr>
          <w:lang w:val="en-US"/>
        </w:rPr>
        <w:t>orci</w:t>
      </w:r>
      <w:proofErr w:type="spellEnd"/>
      <w:r w:rsidRPr="002435C3">
        <w:rPr>
          <w:lang w:val="en-US"/>
        </w:rPr>
        <w:t>. Aenean nec lorem.</w:t>
      </w:r>
    </w:p>
    <w:p w14:paraId="6B7F2567" w14:textId="77777777" w:rsidR="003431DF" w:rsidRPr="00585170" w:rsidRDefault="003431DF" w:rsidP="003D0940">
      <w:r w:rsidRPr="002435C3">
        <w:rPr>
          <w:lang w:val="en-US"/>
        </w:rPr>
        <w:t xml:space="preserve">Donec </w:t>
      </w:r>
      <w:proofErr w:type="spellStart"/>
      <w:r w:rsidRPr="002435C3">
        <w:rPr>
          <w:lang w:val="en-US"/>
        </w:rPr>
        <w:t>ut</w:t>
      </w:r>
      <w:proofErr w:type="spellEnd"/>
      <w:r w:rsidRPr="002435C3">
        <w:rPr>
          <w:lang w:val="en-US"/>
        </w:rPr>
        <w:t xml:space="preserve"> est in </w:t>
      </w:r>
      <w:proofErr w:type="spellStart"/>
      <w:r w:rsidRPr="002435C3">
        <w:rPr>
          <w:lang w:val="en-US"/>
        </w:rPr>
        <w:t>lectus</w:t>
      </w:r>
      <w:proofErr w:type="spellEnd"/>
      <w:r w:rsidRPr="002435C3">
        <w:rPr>
          <w:lang w:val="en-US"/>
        </w:rPr>
        <w:t xml:space="preserve"> </w:t>
      </w:r>
      <w:proofErr w:type="spellStart"/>
      <w:r w:rsidRPr="002435C3">
        <w:rPr>
          <w:lang w:val="en-US"/>
        </w:rPr>
        <w:t>consequat</w:t>
      </w:r>
      <w:proofErr w:type="spellEnd"/>
      <w:r w:rsidRPr="002435C3">
        <w:rPr>
          <w:lang w:val="en-US"/>
        </w:rPr>
        <w:t xml:space="preserve"> </w:t>
      </w:r>
      <w:proofErr w:type="spellStart"/>
      <w:r w:rsidRPr="002435C3">
        <w:rPr>
          <w:lang w:val="en-US"/>
        </w:rPr>
        <w:t>consequat</w:t>
      </w:r>
      <w:proofErr w:type="spellEnd"/>
      <w:r w:rsidRPr="002435C3">
        <w:rPr>
          <w:lang w:val="en-US"/>
        </w:rPr>
        <w:t xml:space="preserve">. </w:t>
      </w:r>
      <w:proofErr w:type="spellStart"/>
      <w:r w:rsidRPr="00585170">
        <w:t>Etiam</w:t>
      </w:r>
      <w:proofErr w:type="spellEnd"/>
      <w:r w:rsidRPr="00585170">
        <w:t xml:space="preserve"> </w:t>
      </w:r>
      <w:proofErr w:type="spellStart"/>
      <w:r w:rsidRPr="00585170">
        <w:t>eget</w:t>
      </w:r>
      <w:proofErr w:type="spellEnd"/>
      <w:r w:rsidRPr="00585170">
        <w:t xml:space="preserve"> </w:t>
      </w:r>
      <w:proofErr w:type="spellStart"/>
      <w:r w:rsidRPr="00585170">
        <w:t>dui</w:t>
      </w:r>
      <w:proofErr w:type="spellEnd"/>
      <w:r w:rsidRPr="00585170">
        <w:t xml:space="preserve">. </w:t>
      </w:r>
      <w:proofErr w:type="spellStart"/>
      <w:r w:rsidRPr="00585170">
        <w:t>Aliquam</w:t>
      </w:r>
      <w:proofErr w:type="spellEnd"/>
      <w:r w:rsidRPr="00585170">
        <w:t xml:space="preserve"> </w:t>
      </w:r>
      <w:proofErr w:type="spellStart"/>
      <w:r w:rsidRPr="00585170">
        <w:t>erat</w:t>
      </w:r>
      <w:proofErr w:type="spellEnd"/>
      <w:r w:rsidRPr="00585170">
        <w:t xml:space="preserve"> </w:t>
      </w:r>
      <w:proofErr w:type="spellStart"/>
      <w:r w:rsidRPr="00585170">
        <w:t>volutpat</w:t>
      </w:r>
      <w:proofErr w:type="spellEnd"/>
      <w:r w:rsidRPr="00585170">
        <w:t xml:space="preserve">. </w:t>
      </w:r>
      <w:r w:rsidRPr="00CB7D0B">
        <w:rPr>
          <w:lang w:val="en-US"/>
        </w:rPr>
        <w:t xml:space="preserve">Sed at lorem in nunc </w:t>
      </w:r>
      <w:proofErr w:type="spellStart"/>
      <w:r w:rsidRPr="00CB7D0B">
        <w:rPr>
          <w:lang w:val="en-US"/>
        </w:rPr>
        <w:t>por</w:t>
      </w:r>
      <w:proofErr w:type="spellEnd"/>
      <w:r w:rsidRPr="00CB7D0B">
        <w:rPr>
          <w:lang w:val="en-US"/>
        </w:rPr>
        <w:t xml:space="preserve">-ta </w:t>
      </w:r>
      <w:proofErr w:type="spellStart"/>
      <w:r w:rsidRPr="00CB7D0B">
        <w:rPr>
          <w:lang w:val="en-US"/>
        </w:rPr>
        <w:t>tristique</w:t>
      </w:r>
      <w:proofErr w:type="spellEnd"/>
      <w:r w:rsidRPr="00CB7D0B">
        <w:rPr>
          <w:lang w:val="en-US"/>
        </w:rPr>
        <w:t xml:space="preserve">. Proin nec </w:t>
      </w:r>
      <w:proofErr w:type="spellStart"/>
      <w:r w:rsidRPr="00CB7D0B">
        <w:rPr>
          <w:lang w:val="en-US"/>
        </w:rPr>
        <w:t>augue</w:t>
      </w:r>
      <w:proofErr w:type="spellEnd"/>
      <w:r w:rsidRPr="00CB7D0B">
        <w:rPr>
          <w:lang w:val="en-US"/>
        </w:rPr>
        <w:t xml:space="preserve">. </w:t>
      </w:r>
      <w:proofErr w:type="spellStart"/>
      <w:r w:rsidRPr="00585170">
        <w:t>Quisque</w:t>
      </w:r>
      <w:proofErr w:type="spellEnd"/>
      <w:r w:rsidRPr="00585170">
        <w:t xml:space="preserve"> </w:t>
      </w:r>
      <w:proofErr w:type="spellStart"/>
      <w:r w:rsidRPr="00585170">
        <w:t>aliquam</w:t>
      </w:r>
      <w:proofErr w:type="spellEnd"/>
      <w:r w:rsidRPr="00585170">
        <w:t xml:space="preserve"> </w:t>
      </w:r>
      <w:proofErr w:type="spellStart"/>
      <w:r w:rsidRPr="00585170">
        <w:t>tempor</w:t>
      </w:r>
      <w:proofErr w:type="spellEnd"/>
      <w:r w:rsidRPr="00585170">
        <w:t xml:space="preserve"> magna. </w:t>
      </w:r>
      <w:proofErr w:type="spellStart"/>
      <w:r w:rsidRPr="00585170">
        <w:t>Pellentesque</w:t>
      </w:r>
      <w:proofErr w:type="spellEnd"/>
      <w:r w:rsidRPr="00585170">
        <w:t xml:space="preserve"> </w:t>
      </w:r>
      <w:proofErr w:type="spellStart"/>
      <w:r w:rsidRPr="00585170">
        <w:t>habitant</w:t>
      </w:r>
      <w:proofErr w:type="spellEnd"/>
      <w:r w:rsidRPr="00585170">
        <w:t xml:space="preserve"> </w:t>
      </w:r>
      <w:proofErr w:type="spellStart"/>
      <w:r w:rsidRPr="00585170">
        <w:t>morbi</w:t>
      </w:r>
      <w:proofErr w:type="spellEnd"/>
      <w:r w:rsidRPr="00585170">
        <w:t xml:space="preserve"> </w:t>
      </w:r>
      <w:proofErr w:type="spellStart"/>
      <w:r w:rsidRPr="00585170">
        <w:t>tristique</w:t>
      </w:r>
      <w:proofErr w:type="spellEnd"/>
      <w:r w:rsidRPr="00585170">
        <w:t xml:space="preserve"> </w:t>
      </w:r>
      <w:proofErr w:type="spellStart"/>
      <w:r w:rsidRPr="00585170">
        <w:t>senectus</w:t>
      </w:r>
      <w:proofErr w:type="spellEnd"/>
      <w:r w:rsidRPr="00585170">
        <w:t xml:space="preserve"> </w:t>
      </w:r>
      <w:proofErr w:type="spellStart"/>
      <w:r w:rsidRPr="00585170">
        <w:t>et</w:t>
      </w:r>
      <w:proofErr w:type="spellEnd"/>
      <w:r w:rsidRPr="00585170">
        <w:t xml:space="preserve"> </w:t>
      </w:r>
      <w:proofErr w:type="spellStart"/>
      <w:r w:rsidRPr="00585170">
        <w:t>netus</w:t>
      </w:r>
      <w:proofErr w:type="spellEnd"/>
      <w:r w:rsidRPr="00585170">
        <w:t xml:space="preserve"> </w:t>
      </w:r>
      <w:proofErr w:type="spellStart"/>
      <w:r w:rsidRPr="00585170">
        <w:t>et</w:t>
      </w:r>
      <w:proofErr w:type="spellEnd"/>
      <w:r w:rsidRPr="00585170">
        <w:t xml:space="preserve"> </w:t>
      </w:r>
      <w:proofErr w:type="spellStart"/>
      <w:r w:rsidRPr="00585170">
        <w:t>malesuada</w:t>
      </w:r>
      <w:proofErr w:type="spellEnd"/>
      <w:r w:rsidRPr="00585170">
        <w:t xml:space="preserve"> </w:t>
      </w:r>
      <w:proofErr w:type="spellStart"/>
      <w:r w:rsidRPr="00585170">
        <w:t>fames</w:t>
      </w:r>
      <w:proofErr w:type="spellEnd"/>
      <w:r w:rsidRPr="00585170">
        <w:t xml:space="preserve"> ac </w:t>
      </w:r>
      <w:proofErr w:type="spellStart"/>
      <w:r w:rsidRPr="00585170">
        <w:t>turpis</w:t>
      </w:r>
      <w:proofErr w:type="spellEnd"/>
      <w:r w:rsidRPr="00585170">
        <w:t xml:space="preserve"> egestas. </w:t>
      </w:r>
      <w:proofErr w:type="spellStart"/>
      <w:r w:rsidRPr="00585170">
        <w:t>Nunc</w:t>
      </w:r>
      <w:proofErr w:type="spellEnd"/>
      <w:r w:rsidRPr="00585170">
        <w:t xml:space="preserve"> ac magna. </w:t>
      </w:r>
      <w:proofErr w:type="spellStart"/>
      <w:r w:rsidRPr="00585170">
        <w:t>Maecenas</w:t>
      </w:r>
      <w:proofErr w:type="spellEnd"/>
      <w:r w:rsidRPr="00585170">
        <w:t xml:space="preserve"> odio </w:t>
      </w:r>
      <w:proofErr w:type="spellStart"/>
      <w:r w:rsidRPr="00585170">
        <w:t>dolor</w:t>
      </w:r>
      <w:proofErr w:type="spellEnd"/>
      <w:r w:rsidRPr="00585170">
        <w:t xml:space="preserve">, </w:t>
      </w:r>
      <w:proofErr w:type="spellStart"/>
      <w:r w:rsidRPr="00585170">
        <w:t>vulputate</w:t>
      </w:r>
      <w:proofErr w:type="spellEnd"/>
      <w:r w:rsidRPr="00585170">
        <w:t xml:space="preserve"> </w:t>
      </w:r>
      <w:proofErr w:type="spellStart"/>
      <w:r w:rsidRPr="00585170">
        <w:t>vel</w:t>
      </w:r>
      <w:proofErr w:type="spellEnd"/>
      <w:r w:rsidRPr="00585170">
        <w:t xml:space="preserve">, </w:t>
      </w:r>
      <w:proofErr w:type="spellStart"/>
      <w:r w:rsidRPr="00585170">
        <w:t>auctor</w:t>
      </w:r>
      <w:proofErr w:type="spellEnd"/>
      <w:r w:rsidRPr="00585170">
        <w:t xml:space="preserve"> ac, </w:t>
      </w:r>
      <w:proofErr w:type="spellStart"/>
      <w:r w:rsidRPr="00585170">
        <w:t>accumsan</w:t>
      </w:r>
      <w:proofErr w:type="spellEnd"/>
      <w:r w:rsidRPr="00585170">
        <w:t xml:space="preserve"> id, </w:t>
      </w:r>
      <w:proofErr w:type="spellStart"/>
      <w:r w:rsidRPr="00585170">
        <w:t>felis</w:t>
      </w:r>
      <w:proofErr w:type="spellEnd"/>
      <w:r w:rsidRPr="00585170">
        <w:t xml:space="preserve">. </w:t>
      </w:r>
      <w:proofErr w:type="spellStart"/>
      <w:r w:rsidRPr="00585170">
        <w:t>Pellentesque</w:t>
      </w:r>
      <w:proofErr w:type="spellEnd"/>
      <w:r w:rsidRPr="00585170">
        <w:t xml:space="preserve"> </w:t>
      </w:r>
      <w:proofErr w:type="spellStart"/>
      <w:r w:rsidRPr="00585170">
        <w:t>cursus</w:t>
      </w:r>
      <w:proofErr w:type="spellEnd"/>
      <w:r w:rsidRPr="00585170">
        <w:t xml:space="preserve"> </w:t>
      </w:r>
      <w:proofErr w:type="spellStart"/>
      <w:r w:rsidRPr="00585170">
        <w:t>sagittis</w:t>
      </w:r>
      <w:proofErr w:type="spellEnd"/>
      <w:r w:rsidRPr="00585170">
        <w:t xml:space="preserve"> </w:t>
      </w:r>
      <w:proofErr w:type="spellStart"/>
      <w:r w:rsidRPr="00585170">
        <w:t>felis</w:t>
      </w:r>
      <w:proofErr w:type="spellEnd"/>
      <w:r w:rsidRPr="00585170">
        <w:t>.</w:t>
      </w:r>
    </w:p>
    <w:p w14:paraId="07CAC93F" w14:textId="77777777" w:rsidR="003431DF" w:rsidRPr="00585170" w:rsidRDefault="003431DF" w:rsidP="003D0940"/>
    <w:p w14:paraId="09972DDD" w14:textId="77777777" w:rsidR="003431DF" w:rsidRPr="00585170" w:rsidRDefault="003431DF" w:rsidP="003D0940">
      <w:pPr>
        <w:rPr>
          <w:highlight w:val="yellow"/>
        </w:rPr>
      </w:pPr>
      <w:r w:rsidRPr="00585170">
        <w:rPr>
          <w:highlight w:val="yellow"/>
        </w:rPr>
        <w:t>— Apagar —</w:t>
      </w:r>
    </w:p>
    <w:p w14:paraId="07C71EB4" w14:textId="77777777" w:rsidR="003431DF" w:rsidRPr="00585170" w:rsidRDefault="003431DF" w:rsidP="003D0940">
      <w:pPr>
        <w:rPr>
          <w:highlight w:val="yellow"/>
        </w:rPr>
      </w:pPr>
      <w:r w:rsidRPr="00585170">
        <w:rPr>
          <w:highlight w:val="yellow"/>
        </w:rPr>
        <w:t>Destina-se a referir pessoas ou entidades cuja colaboração tenha sido pertinente para a realização do trabalho.</w:t>
      </w:r>
    </w:p>
    <w:p w14:paraId="7CF18154" w14:textId="77777777" w:rsidR="003431DF" w:rsidRPr="00585170" w:rsidRDefault="003431DF" w:rsidP="003D0940">
      <w:pPr>
        <w:rPr>
          <w:highlight w:val="yellow"/>
        </w:rPr>
      </w:pPr>
      <w:r w:rsidRPr="00585170">
        <w:rPr>
          <w:highlight w:val="yellow"/>
        </w:rPr>
        <w:t>Não é obrigatório inserir.</w:t>
      </w:r>
    </w:p>
    <w:p w14:paraId="57FB7E95" w14:textId="77777777" w:rsidR="003431DF" w:rsidRPr="00585170" w:rsidRDefault="003431DF" w:rsidP="003D0940"/>
    <w:p w14:paraId="6633F8C3" w14:textId="77777777" w:rsidR="003431DF" w:rsidRPr="00585170" w:rsidRDefault="003431DF" w:rsidP="003D0940">
      <w:pPr>
        <w:sectPr w:rsidR="003431DF" w:rsidRPr="00585170" w:rsidSect="001A20AE">
          <w:type w:val="oddPage"/>
          <w:pgSz w:w="11906" w:h="16838" w:code="9"/>
          <w:pgMar w:top="1701" w:right="1418" w:bottom="1701" w:left="1418" w:header="709" w:footer="113" w:gutter="0"/>
          <w:pgNumType w:fmt="lowerRoman"/>
          <w:cols w:space="708"/>
          <w:docGrid w:linePitch="360"/>
        </w:sectPr>
      </w:pPr>
    </w:p>
    <w:p w14:paraId="72DB3A7C" w14:textId="77777777" w:rsidR="006E2672" w:rsidRPr="00585170" w:rsidRDefault="006E2672" w:rsidP="003D0940">
      <w:pPr>
        <w:pStyle w:val="Heading1"/>
        <w:numPr>
          <w:ilvl w:val="0"/>
          <w:numId w:val="0"/>
        </w:numPr>
        <w:ind w:left="170" w:hanging="170"/>
      </w:pPr>
      <w:bookmarkStart w:id="6" w:name="_Toc178316423"/>
      <w:bookmarkStart w:id="7" w:name="_Toc182491073"/>
      <w:bookmarkStart w:id="8" w:name="_Toc182491443"/>
      <w:bookmarkStart w:id="9" w:name="_Toc182491751"/>
      <w:bookmarkStart w:id="10" w:name="_Toc182491849"/>
      <w:bookmarkStart w:id="11" w:name="_Toc228179506"/>
      <w:r w:rsidRPr="00585170">
        <w:lastRenderedPageBreak/>
        <w:t>Resumo</w:t>
      </w:r>
      <w:bookmarkEnd w:id="6"/>
      <w:bookmarkEnd w:id="7"/>
      <w:bookmarkEnd w:id="8"/>
      <w:bookmarkEnd w:id="9"/>
      <w:bookmarkEnd w:id="10"/>
      <w:bookmarkEnd w:id="11"/>
    </w:p>
    <w:p w14:paraId="5F5FAB98" w14:textId="77777777" w:rsidR="003431DF" w:rsidRPr="00585170" w:rsidRDefault="003431DF" w:rsidP="003D0940">
      <w:pPr>
        <w:rPr>
          <w:lang w:val="en-US"/>
        </w:rPr>
      </w:pPr>
      <w:proofErr w:type="spellStart"/>
      <w:r w:rsidRPr="00585170">
        <w:t>Lorem</w:t>
      </w:r>
      <w:proofErr w:type="spellEnd"/>
      <w:r w:rsidRPr="00585170">
        <w:t xml:space="preserve"> </w:t>
      </w:r>
      <w:proofErr w:type="spellStart"/>
      <w:r w:rsidRPr="00585170">
        <w:t>ipsum</w:t>
      </w:r>
      <w:proofErr w:type="spellEnd"/>
      <w:r w:rsidRPr="00585170">
        <w:t xml:space="preserve"> </w:t>
      </w:r>
      <w:proofErr w:type="spellStart"/>
      <w:r w:rsidRPr="00585170">
        <w:t>dolor</w:t>
      </w:r>
      <w:proofErr w:type="spellEnd"/>
      <w:r w:rsidRPr="00585170">
        <w:t xml:space="preserve"> </w:t>
      </w:r>
      <w:proofErr w:type="spellStart"/>
      <w:r w:rsidRPr="00585170">
        <w:t>sit</w:t>
      </w:r>
      <w:proofErr w:type="spellEnd"/>
      <w:r w:rsidRPr="00585170">
        <w:t xml:space="preserve"> </w:t>
      </w:r>
      <w:proofErr w:type="spellStart"/>
      <w:r w:rsidRPr="00585170">
        <w:t>amet</w:t>
      </w:r>
      <w:proofErr w:type="spellEnd"/>
      <w:r w:rsidRPr="00585170">
        <w:t xml:space="preserve">, </w:t>
      </w:r>
      <w:proofErr w:type="spellStart"/>
      <w:r w:rsidRPr="00585170">
        <w:t>consectetuer</w:t>
      </w:r>
      <w:proofErr w:type="spellEnd"/>
      <w:r w:rsidRPr="00585170">
        <w:t xml:space="preserve"> </w:t>
      </w:r>
      <w:proofErr w:type="spellStart"/>
      <w:r w:rsidRPr="00585170">
        <w:t>adipiscing</w:t>
      </w:r>
      <w:proofErr w:type="spellEnd"/>
      <w:r w:rsidRPr="00585170">
        <w:t xml:space="preserve"> </w:t>
      </w:r>
      <w:proofErr w:type="spellStart"/>
      <w:r w:rsidRPr="00585170">
        <w:t>elit</w:t>
      </w:r>
      <w:proofErr w:type="spellEnd"/>
      <w:r w:rsidRPr="00585170">
        <w:t xml:space="preserve">. </w:t>
      </w:r>
      <w:proofErr w:type="spellStart"/>
      <w:r w:rsidRPr="00585170">
        <w:t>Maecenas</w:t>
      </w:r>
      <w:proofErr w:type="spellEnd"/>
      <w:r w:rsidRPr="00585170">
        <w:t xml:space="preserve"> </w:t>
      </w:r>
      <w:proofErr w:type="spellStart"/>
      <w:r w:rsidRPr="00585170">
        <w:t>porttitor</w:t>
      </w:r>
      <w:proofErr w:type="spellEnd"/>
      <w:r w:rsidRPr="00585170">
        <w:t xml:space="preserve"> </w:t>
      </w:r>
      <w:proofErr w:type="spellStart"/>
      <w:r w:rsidRPr="00585170">
        <w:t>congue</w:t>
      </w:r>
      <w:proofErr w:type="spellEnd"/>
      <w:r w:rsidRPr="00585170">
        <w:t xml:space="preserve"> massa. </w:t>
      </w:r>
      <w:proofErr w:type="spellStart"/>
      <w:r w:rsidRPr="00585170">
        <w:t>Fusce</w:t>
      </w:r>
      <w:proofErr w:type="spellEnd"/>
      <w:r w:rsidRPr="00585170">
        <w:t xml:space="preserve"> </w:t>
      </w:r>
      <w:proofErr w:type="spellStart"/>
      <w:r w:rsidRPr="00585170">
        <w:t>posuere</w:t>
      </w:r>
      <w:proofErr w:type="spellEnd"/>
      <w:r w:rsidRPr="00585170">
        <w:t xml:space="preserve">, magna </w:t>
      </w:r>
      <w:proofErr w:type="spellStart"/>
      <w:r w:rsidRPr="00585170">
        <w:t>sed</w:t>
      </w:r>
      <w:proofErr w:type="spellEnd"/>
      <w:r w:rsidRPr="00585170">
        <w:t xml:space="preserve"> pulvinar </w:t>
      </w:r>
      <w:proofErr w:type="spellStart"/>
      <w:r w:rsidRPr="00585170">
        <w:t>ultricies</w:t>
      </w:r>
      <w:proofErr w:type="spellEnd"/>
      <w:r w:rsidRPr="00585170">
        <w:t xml:space="preserve">, purus </w:t>
      </w:r>
      <w:proofErr w:type="spellStart"/>
      <w:r w:rsidRPr="00585170">
        <w:t>lectus</w:t>
      </w:r>
      <w:proofErr w:type="spellEnd"/>
      <w:r w:rsidRPr="00585170">
        <w:t xml:space="preserve"> </w:t>
      </w:r>
      <w:proofErr w:type="spellStart"/>
      <w:r w:rsidRPr="00585170">
        <w:t>malesuada</w:t>
      </w:r>
      <w:proofErr w:type="spellEnd"/>
      <w:r w:rsidRPr="00585170">
        <w:t xml:space="preserve"> libero, </w:t>
      </w:r>
      <w:proofErr w:type="spellStart"/>
      <w:r w:rsidRPr="00585170">
        <w:t>sit</w:t>
      </w:r>
      <w:proofErr w:type="spellEnd"/>
      <w:r w:rsidRPr="00585170">
        <w:t xml:space="preserve"> </w:t>
      </w:r>
      <w:proofErr w:type="spellStart"/>
      <w:r w:rsidRPr="00585170">
        <w:t>amet</w:t>
      </w:r>
      <w:proofErr w:type="spellEnd"/>
      <w:r w:rsidRPr="00585170">
        <w:t xml:space="preserve"> </w:t>
      </w:r>
      <w:proofErr w:type="spellStart"/>
      <w:r w:rsidRPr="00585170">
        <w:t>commodo</w:t>
      </w:r>
      <w:proofErr w:type="spellEnd"/>
      <w:r w:rsidRPr="00585170">
        <w:t xml:space="preserve"> </w:t>
      </w:r>
      <w:proofErr w:type="gramStart"/>
      <w:r w:rsidRPr="00585170">
        <w:t>magna eros</w:t>
      </w:r>
      <w:proofErr w:type="gramEnd"/>
      <w:r w:rsidRPr="00585170">
        <w:t xml:space="preserve"> quis urna. </w:t>
      </w:r>
      <w:proofErr w:type="spellStart"/>
      <w:r w:rsidRPr="00585170">
        <w:t>Nunc</w:t>
      </w:r>
      <w:proofErr w:type="spellEnd"/>
      <w:r w:rsidRPr="00585170">
        <w:t xml:space="preserve"> </w:t>
      </w:r>
      <w:proofErr w:type="spellStart"/>
      <w:r w:rsidRPr="00585170">
        <w:t>viverra</w:t>
      </w:r>
      <w:proofErr w:type="spellEnd"/>
      <w:r w:rsidRPr="00585170">
        <w:t xml:space="preserve"> </w:t>
      </w:r>
      <w:proofErr w:type="spellStart"/>
      <w:r w:rsidRPr="00585170">
        <w:t>imperdiet</w:t>
      </w:r>
      <w:proofErr w:type="spellEnd"/>
      <w:r w:rsidRPr="00585170">
        <w:t xml:space="preserve"> </w:t>
      </w:r>
      <w:proofErr w:type="spellStart"/>
      <w:r w:rsidRPr="00585170">
        <w:t>enim</w:t>
      </w:r>
      <w:proofErr w:type="spellEnd"/>
      <w:r w:rsidRPr="00585170">
        <w:t xml:space="preserve">. </w:t>
      </w:r>
      <w:proofErr w:type="spellStart"/>
      <w:r w:rsidRPr="00585170">
        <w:t>Fusce</w:t>
      </w:r>
      <w:proofErr w:type="spellEnd"/>
      <w:r w:rsidRPr="00585170">
        <w:t xml:space="preserve"> est. </w:t>
      </w:r>
      <w:proofErr w:type="spellStart"/>
      <w:r w:rsidRPr="00585170">
        <w:t>Vivamus</w:t>
      </w:r>
      <w:proofErr w:type="spellEnd"/>
      <w:r w:rsidRPr="00585170">
        <w:t xml:space="preserve"> a </w:t>
      </w:r>
      <w:proofErr w:type="spellStart"/>
      <w:r w:rsidRPr="00585170">
        <w:t>tellus</w:t>
      </w:r>
      <w:proofErr w:type="spellEnd"/>
      <w:r w:rsidRPr="00585170">
        <w:t xml:space="preserve">. </w:t>
      </w:r>
      <w:proofErr w:type="spellStart"/>
      <w:r w:rsidRPr="00585170">
        <w:t>Pellentesque</w:t>
      </w:r>
      <w:proofErr w:type="spellEnd"/>
      <w:r w:rsidRPr="00585170">
        <w:t xml:space="preserve"> </w:t>
      </w:r>
      <w:proofErr w:type="spellStart"/>
      <w:r w:rsidRPr="00585170">
        <w:t>habitant</w:t>
      </w:r>
      <w:proofErr w:type="spellEnd"/>
      <w:r w:rsidRPr="00585170">
        <w:t xml:space="preserve"> </w:t>
      </w:r>
      <w:proofErr w:type="spellStart"/>
      <w:r w:rsidRPr="00585170">
        <w:t>morbi</w:t>
      </w:r>
      <w:proofErr w:type="spellEnd"/>
      <w:r w:rsidRPr="00585170">
        <w:t xml:space="preserve"> </w:t>
      </w:r>
      <w:proofErr w:type="spellStart"/>
      <w:r w:rsidRPr="00585170">
        <w:t>tristique</w:t>
      </w:r>
      <w:proofErr w:type="spellEnd"/>
      <w:r w:rsidRPr="00585170">
        <w:t xml:space="preserve"> </w:t>
      </w:r>
      <w:proofErr w:type="spellStart"/>
      <w:r w:rsidRPr="00585170">
        <w:t>senectus</w:t>
      </w:r>
      <w:proofErr w:type="spellEnd"/>
      <w:r w:rsidRPr="00585170">
        <w:t xml:space="preserve"> </w:t>
      </w:r>
      <w:proofErr w:type="spellStart"/>
      <w:r w:rsidRPr="00585170">
        <w:t>et</w:t>
      </w:r>
      <w:proofErr w:type="spellEnd"/>
      <w:r w:rsidRPr="00585170">
        <w:t xml:space="preserve"> </w:t>
      </w:r>
      <w:proofErr w:type="spellStart"/>
      <w:r w:rsidRPr="00585170">
        <w:t>netus</w:t>
      </w:r>
      <w:proofErr w:type="spellEnd"/>
      <w:r w:rsidRPr="00585170">
        <w:t xml:space="preserve"> </w:t>
      </w:r>
      <w:proofErr w:type="spellStart"/>
      <w:r w:rsidRPr="00585170">
        <w:t>et</w:t>
      </w:r>
      <w:proofErr w:type="spellEnd"/>
      <w:r w:rsidRPr="00585170">
        <w:t xml:space="preserve"> </w:t>
      </w:r>
      <w:proofErr w:type="spellStart"/>
      <w:r w:rsidRPr="00585170">
        <w:t>malesuada</w:t>
      </w:r>
      <w:proofErr w:type="spellEnd"/>
      <w:r w:rsidRPr="00585170">
        <w:t xml:space="preserve"> </w:t>
      </w:r>
      <w:proofErr w:type="spellStart"/>
      <w:r w:rsidRPr="00585170">
        <w:t>fames</w:t>
      </w:r>
      <w:proofErr w:type="spellEnd"/>
      <w:r w:rsidRPr="00585170">
        <w:t xml:space="preserve"> ac </w:t>
      </w:r>
      <w:proofErr w:type="spellStart"/>
      <w:r w:rsidRPr="00585170">
        <w:t>turpis</w:t>
      </w:r>
      <w:proofErr w:type="spellEnd"/>
      <w:r w:rsidRPr="00585170">
        <w:t xml:space="preserve"> egestas. </w:t>
      </w:r>
      <w:r w:rsidRPr="00585170">
        <w:rPr>
          <w:lang w:val="en-US"/>
        </w:rPr>
        <w:t xml:space="preserve">Proin pharetra </w:t>
      </w:r>
      <w:proofErr w:type="spellStart"/>
      <w:r w:rsidRPr="00585170">
        <w:rPr>
          <w:lang w:val="en-US"/>
        </w:rPr>
        <w:t>nonummy</w:t>
      </w:r>
      <w:proofErr w:type="spellEnd"/>
      <w:r w:rsidRPr="00585170">
        <w:rPr>
          <w:lang w:val="en-US"/>
        </w:rPr>
        <w:t xml:space="preserve"> </w:t>
      </w:r>
      <w:proofErr w:type="spellStart"/>
      <w:r w:rsidRPr="00585170">
        <w:rPr>
          <w:lang w:val="en-US"/>
        </w:rPr>
        <w:t>pede</w:t>
      </w:r>
      <w:proofErr w:type="spellEnd"/>
      <w:r w:rsidRPr="00585170">
        <w:rPr>
          <w:lang w:val="en-US"/>
        </w:rPr>
        <w:t xml:space="preserve">. Mauris et </w:t>
      </w:r>
      <w:proofErr w:type="spellStart"/>
      <w:r w:rsidRPr="00585170">
        <w:rPr>
          <w:lang w:val="en-US"/>
        </w:rPr>
        <w:t>orci</w:t>
      </w:r>
      <w:proofErr w:type="spellEnd"/>
      <w:r w:rsidRPr="00585170">
        <w:rPr>
          <w:lang w:val="en-US"/>
        </w:rPr>
        <w:t>. Aenean nec lorem.</w:t>
      </w:r>
    </w:p>
    <w:p w14:paraId="7446CC7E" w14:textId="77777777" w:rsidR="006E2672" w:rsidRPr="00585170" w:rsidRDefault="003431DF" w:rsidP="003D0940">
      <w:r w:rsidRPr="00585170">
        <w:rPr>
          <w:lang w:val="en-US"/>
        </w:rPr>
        <w:t xml:space="preserve">Donec </w:t>
      </w:r>
      <w:proofErr w:type="spellStart"/>
      <w:r w:rsidRPr="00585170">
        <w:rPr>
          <w:lang w:val="en-US"/>
        </w:rPr>
        <w:t>ut</w:t>
      </w:r>
      <w:proofErr w:type="spellEnd"/>
      <w:r w:rsidRPr="00585170">
        <w:rPr>
          <w:lang w:val="en-US"/>
        </w:rPr>
        <w:t xml:space="preserve"> est in </w:t>
      </w:r>
      <w:proofErr w:type="spellStart"/>
      <w:r w:rsidRPr="00585170">
        <w:rPr>
          <w:lang w:val="en-US"/>
        </w:rPr>
        <w:t>lectus</w:t>
      </w:r>
      <w:proofErr w:type="spellEnd"/>
      <w:r w:rsidRPr="00585170">
        <w:rPr>
          <w:lang w:val="en-US"/>
        </w:rPr>
        <w:t xml:space="preserve"> </w:t>
      </w:r>
      <w:proofErr w:type="spellStart"/>
      <w:r w:rsidRPr="00585170">
        <w:rPr>
          <w:lang w:val="en-US"/>
        </w:rPr>
        <w:t>consequat</w:t>
      </w:r>
      <w:proofErr w:type="spellEnd"/>
      <w:r w:rsidRPr="00585170">
        <w:rPr>
          <w:lang w:val="en-US"/>
        </w:rPr>
        <w:t xml:space="preserve"> </w:t>
      </w:r>
      <w:proofErr w:type="spellStart"/>
      <w:r w:rsidRPr="00585170">
        <w:rPr>
          <w:lang w:val="en-US"/>
        </w:rPr>
        <w:t>consequat</w:t>
      </w:r>
      <w:proofErr w:type="spellEnd"/>
      <w:r w:rsidRPr="00585170">
        <w:rPr>
          <w:lang w:val="en-US"/>
        </w:rPr>
        <w:t xml:space="preserve">. </w:t>
      </w:r>
      <w:proofErr w:type="spellStart"/>
      <w:r w:rsidRPr="00585170">
        <w:t>Etiam</w:t>
      </w:r>
      <w:proofErr w:type="spellEnd"/>
      <w:r w:rsidRPr="00585170">
        <w:t xml:space="preserve"> </w:t>
      </w:r>
      <w:proofErr w:type="spellStart"/>
      <w:r w:rsidRPr="00585170">
        <w:t>eget</w:t>
      </w:r>
      <w:proofErr w:type="spellEnd"/>
      <w:r w:rsidRPr="00585170">
        <w:t xml:space="preserve"> </w:t>
      </w:r>
      <w:proofErr w:type="spellStart"/>
      <w:r w:rsidRPr="00585170">
        <w:t>dui</w:t>
      </w:r>
      <w:proofErr w:type="spellEnd"/>
      <w:r w:rsidRPr="00585170">
        <w:t xml:space="preserve">. </w:t>
      </w:r>
      <w:proofErr w:type="spellStart"/>
      <w:r w:rsidRPr="00585170">
        <w:t>Aliquam</w:t>
      </w:r>
      <w:proofErr w:type="spellEnd"/>
      <w:r w:rsidRPr="00585170">
        <w:t xml:space="preserve"> </w:t>
      </w:r>
      <w:proofErr w:type="spellStart"/>
      <w:r w:rsidRPr="00585170">
        <w:t>erat</w:t>
      </w:r>
      <w:proofErr w:type="spellEnd"/>
      <w:r w:rsidRPr="00585170">
        <w:t xml:space="preserve"> </w:t>
      </w:r>
      <w:proofErr w:type="spellStart"/>
      <w:r w:rsidRPr="00585170">
        <w:t>volutpat</w:t>
      </w:r>
      <w:proofErr w:type="spellEnd"/>
      <w:r w:rsidRPr="00585170">
        <w:t xml:space="preserve">. </w:t>
      </w:r>
      <w:r w:rsidRPr="00CB7D0B">
        <w:rPr>
          <w:lang w:val="en-US"/>
        </w:rPr>
        <w:t xml:space="preserve">Sed at lorem in nunc </w:t>
      </w:r>
      <w:proofErr w:type="spellStart"/>
      <w:r w:rsidRPr="00CB7D0B">
        <w:rPr>
          <w:lang w:val="en-US"/>
        </w:rPr>
        <w:t>por</w:t>
      </w:r>
      <w:proofErr w:type="spellEnd"/>
      <w:r w:rsidRPr="00CB7D0B">
        <w:rPr>
          <w:lang w:val="en-US"/>
        </w:rPr>
        <w:t xml:space="preserve">-ta </w:t>
      </w:r>
      <w:proofErr w:type="spellStart"/>
      <w:r w:rsidRPr="00CB7D0B">
        <w:rPr>
          <w:lang w:val="en-US"/>
        </w:rPr>
        <w:t>tristique</w:t>
      </w:r>
      <w:proofErr w:type="spellEnd"/>
      <w:r w:rsidRPr="00CB7D0B">
        <w:rPr>
          <w:lang w:val="en-US"/>
        </w:rPr>
        <w:t xml:space="preserve">. Proin nec </w:t>
      </w:r>
      <w:proofErr w:type="spellStart"/>
      <w:r w:rsidRPr="00CB7D0B">
        <w:rPr>
          <w:lang w:val="en-US"/>
        </w:rPr>
        <w:t>augue</w:t>
      </w:r>
      <w:proofErr w:type="spellEnd"/>
      <w:r w:rsidRPr="00CB7D0B">
        <w:rPr>
          <w:lang w:val="en-US"/>
        </w:rPr>
        <w:t xml:space="preserve">. </w:t>
      </w:r>
      <w:proofErr w:type="spellStart"/>
      <w:r w:rsidRPr="00585170">
        <w:t>Quisque</w:t>
      </w:r>
      <w:proofErr w:type="spellEnd"/>
      <w:r w:rsidRPr="00585170">
        <w:t xml:space="preserve"> </w:t>
      </w:r>
      <w:proofErr w:type="spellStart"/>
      <w:r w:rsidRPr="00585170">
        <w:t>aliquam</w:t>
      </w:r>
      <w:proofErr w:type="spellEnd"/>
      <w:r w:rsidRPr="00585170">
        <w:t xml:space="preserve"> </w:t>
      </w:r>
      <w:proofErr w:type="spellStart"/>
      <w:r w:rsidRPr="00585170">
        <w:t>tempor</w:t>
      </w:r>
      <w:proofErr w:type="spellEnd"/>
      <w:r w:rsidRPr="00585170">
        <w:t xml:space="preserve"> magna. </w:t>
      </w:r>
      <w:proofErr w:type="spellStart"/>
      <w:r w:rsidRPr="00585170">
        <w:t>Pellentesque</w:t>
      </w:r>
      <w:proofErr w:type="spellEnd"/>
      <w:r w:rsidRPr="00585170">
        <w:t xml:space="preserve"> </w:t>
      </w:r>
      <w:proofErr w:type="spellStart"/>
      <w:r w:rsidRPr="00585170">
        <w:t>habitant</w:t>
      </w:r>
      <w:proofErr w:type="spellEnd"/>
      <w:r w:rsidRPr="00585170">
        <w:t xml:space="preserve"> </w:t>
      </w:r>
      <w:proofErr w:type="spellStart"/>
      <w:r w:rsidRPr="00585170">
        <w:t>morbi</w:t>
      </w:r>
      <w:proofErr w:type="spellEnd"/>
      <w:r w:rsidRPr="00585170">
        <w:t xml:space="preserve"> </w:t>
      </w:r>
      <w:proofErr w:type="spellStart"/>
      <w:r w:rsidRPr="00585170">
        <w:t>tristique</w:t>
      </w:r>
      <w:proofErr w:type="spellEnd"/>
      <w:r w:rsidRPr="00585170">
        <w:t xml:space="preserve"> </w:t>
      </w:r>
      <w:proofErr w:type="spellStart"/>
      <w:r w:rsidRPr="00585170">
        <w:t>senectus</w:t>
      </w:r>
      <w:proofErr w:type="spellEnd"/>
      <w:r w:rsidRPr="00585170">
        <w:t xml:space="preserve"> </w:t>
      </w:r>
      <w:proofErr w:type="spellStart"/>
      <w:r w:rsidRPr="00585170">
        <w:t>et</w:t>
      </w:r>
      <w:proofErr w:type="spellEnd"/>
      <w:r w:rsidRPr="00585170">
        <w:t xml:space="preserve"> </w:t>
      </w:r>
      <w:proofErr w:type="spellStart"/>
      <w:r w:rsidRPr="00585170">
        <w:t>netus</w:t>
      </w:r>
      <w:proofErr w:type="spellEnd"/>
      <w:r w:rsidRPr="00585170">
        <w:t xml:space="preserve"> </w:t>
      </w:r>
      <w:proofErr w:type="spellStart"/>
      <w:r w:rsidRPr="00585170">
        <w:t>et</w:t>
      </w:r>
      <w:proofErr w:type="spellEnd"/>
      <w:r w:rsidRPr="00585170">
        <w:t xml:space="preserve"> </w:t>
      </w:r>
      <w:proofErr w:type="spellStart"/>
      <w:r w:rsidRPr="00585170">
        <w:t>malesuada</w:t>
      </w:r>
      <w:proofErr w:type="spellEnd"/>
      <w:r w:rsidRPr="00585170">
        <w:t xml:space="preserve"> </w:t>
      </w:r>
      <w:proofErr w:type="spellStart"/>
      <w:r w:rsidRPr="00585170">
        <w:t>fames</w:t>
      </w:r>
      <w:proofErr w:type="spellEnd"/>
      <w:r w:rsidRPr="00585170">
        <w:t xml:space="preserve"> ac </w:t>
      </w:r>
      <w:proofErr w:type="spellStart"/>
      <w:r w:rsidRPr="00585170">
        <w:t>turpis</w:t>
      </w:r>
      <w:proofErr w:type="spellEnd"/>
      <w:r w:rsidRPr="00585170">
        <w:t xml:space="preserve"> egestas. </w:t>
      </w:r>
      <w:proofErr w:type="spellStart"/>
      <w:r w:rsidRPr="00585170">
        <w:t>Nunc</w:t>
      </w:r>
      <w:proofErr w:type="spellEnd"/>
      <w:r w:rsidRPr="00585170">
        <w:t xml:space="preserve"> ac magna. </w:t>
      </w:r>
      <w:proofErr w:type="spellStart"/>
      <w:r w:rsidRPr="00585170">
        <w:t>Maecenas</w:t>
      </w:r>
      <w:proofErr w:type="spellEnd"/>
      <w:r w:rsidRPr="00585170">
        <w:t xml:space="preserve"> odio </w:t>
      </w:r>
      <w:proofErr w:type="spellStart"/>
      <w:r w:rsidRPr="00585170">
        <w:t>dolor</w:t>
      </w:r>
      <w:proofErr w:type="spellEnd"/>
      <w:r w:rsidRPr="00585170">
        <w:t xml:space="preserve">, </w:t>
      </w:r>
      <w:proofErr w:type="spellStart"/>
      <w:r w:rsidRPr="00585170">
        <w:t>vulputate</w:t>
      </w:r>
      <w:proofErr w:type="spellEnd"/>
      <w:r w:rsidRPr="00585170">
        <w:t xml:space="preserve"> </w:t>
      </w:r>
      <w:proofErr w:type="spellStart"/>
      <w:r w:rsidRPr="00585170">
        <w:t>vel</w:t>
      </w:r>
      <w:proofErr w:type="spellEnd"/>
      <w:r w:rsidRPr="00585170">
        <w:t xml:space="preserve">, </w:t>
      </w:r>
      <w:proofErr w:type="spellStart"/>
      <w:r w:rsidRPr="00585170">
        <w:t>auctor</w:t>
      </w:r>
      <w:proofErr w:type="spellEnd"/>
      <w:r w:rsidRPr="00585170">
        <w:t xml:space="preserve"> ac, </w:t>
      </w:r>
      <w:proofErr w:type="spellStart"/>
      <w:r w:rsidRPr="00585170">
        <w:t>accumsan</w:t>
      </w:r>
      <w:proofErr w:type="spellEnd"/>
      <w:r w:rsidRPr="00585170">
        <w:t xml:space="preserve"> id, </w:t>
      </w:r>
      <w:proofErr w:type="spellStart"/>
      <w:r w:rsidRPr="00585170">
        <w:t>felis</w:t>
      </w:r>
      <w:proofErr w:type="spellEnd"/>
      <w:r w:rsidRPr="00585170">
        <w:t xml:space="preserve">. </w:t>
      </w:r>
      <w:proofErr w:type="spellStart"/>
      <w:r w:rsidRPr="00585170">
        <w:t>Pellentesque</w:t>
      </w:r>
      <w:proofErr w:type="spellEnd"/>
      <w:r w:rsidRPr="00585170">
        <w:t xml:space="preserve"> </w:t>
      </w:r>
      <w:proofErr w:type="spellStart"/>
      <w:r w:rsidRPr="00585170">
        <w:t>cursus</w:t>
      </w:r>
      <w:proofErr w:type="spellEnd"/>
      <w:r w:rsidRPr="00585170">
        <w:t xml:space="preserve"> </w:t>
      </w:r>
      <w:proofErr w:type="spellStart"/>
      <w:r w:rsidRPr="00585170">
        <w:t>sagittis</w:t>
      </w:r>
      <w:proofErr w:type="spellEnd"/>
      <w:r w:rsidRPr="00585170">
        <w:t xml:space="preserve"> </w:t>
      </w:r>
      <w:proofErr w:type="spellStart"/>
      <w:r w:rsidRPr="00585170">
        <w:t>felis</w:t>
      </w:r>
      <w:proofErr w:type="spellEnd"/>
      <w:r w:rsidRPr="00585170">
        <w:t>.</w:t>
      </w:r>
    </w:p>
    <w:p w14:paraId="5B1FFBA7" w14:textId="77777777" w:rsidR="003431DF" w:rsidRPr="00585170" w:rsidRDefault="003431DF" w:rsidP="003D0940"/>
    <w:p w14:paraId="75061580" w14:textId="77777777" w:rsidR="003431DF" w:rsidRPr="00585170" w:rsidRDefault="003431DF" w:rsidP="003D0940">
      <w:r w:rsidRPr="00585170">
        <w:t>Palavras-chave: …</w:t>
      </w:r>
    </w:p>
    <w:p w14:paraId="0573B58E" w14:textId="77777777" w:rsidR="003431DF" w:rsidRPr="00585170" w:rsidRDefault="003431DF" w:rsidP="003D0940"/>
    <w:p w14:paraId="4308CB59" w14:textId="77777777" w:rsidR="003431DF" w:rsidRPr="00585170" w:rsidRDefault="003431DF" w:rsidP="003D0940">
      <w:pPr>
        <w:rPr>
          <w:highlight w:val="yellow"/>
        </w:rPr>
      </w:pPr>
      <w:r w:rsidRPr="00585170">
        <w:rPr>
          <w:highlight w:val="yellow"/>
        </w:rPr>
        <w:t>— Apagar —</w:t>
      </w:r>
    </w:p>
    <w:p w14:paraId="436DE91A" w14:textId="77777777" w:rsidR="003431DF" w:rsidRPr="00585170" w:rsidRDefault="003431DF" w:rsidP="003D0940">
      <w:pPr>
        <w:rPr>
          <w:highlight w:val="yellow"/>
        </w:rPr>
      </w:pPr>
      <w:r w:rsidRPr="00585170">
        <w:rPr>
          <w:highlight w:val="yellow"/>
        </w:rPr>
        <w:t xml:space="preserve">Apresenta de um modo sucinto, claro </w:t>
      </w:r>
      <w:proofErr w:type="gramStart"/>
      <w:r w:rsidRPr="00585170">
        <w:rPr>
          <w:highlight w:val="yellow"/>
        </w:rPr>
        <w:t>e</w:t>
      </w:r>
      <w:proofErr w:type="gramEnd"/>
      <w:r w:rsidRPr="00585170">
        <w:rPr>
          <w:highlight w:val="yellow"/>
        </w:rPr>
        <w:t xml:space="preserve"> objetivo, as questões ou as informações mais importantes tratadas no trabalho como o tema, os objetivos que se pretendem alcançar, os métodos usados e os resultados obtidos.</w:t>
      </w:r>
    </w:p>
    <w:p w14:paraId="6A946721" w14:textId="77777777" w:rsidR="003431DF" w:rsidRPr="00585170" w:rsidRDefault="003431DF" w:rsidP="003D0940">
      <w:pPr>
        <w:rPr>
          <w:highlight w:val="yellow"/>
        </w:rPr>
      </w:pPr>
      <w:r w:rsidRPr="00585170">
        <w:rPr>
          <w:highlight w:val="yellow"/>
        </w:rPr>
        <w:t>Recomendações:</w:t>
      </w:r>
    </w:p>
    <w:p w14:paraId="5A455147" w14:textId="77777777" w:rsidR="003431DF" w:rsidRPr="00585170" w:rsidRDefault="003431DF" w:rsidP="003D0940">
      <w:pPr>
        <w:pStyle w:val="ListParagraph"/>
        <w:numPr>
          <w:ilvl w:val="0"/>
          <w:numId w:val="1"/>
        </w:numPr>
        <w:rPr>
          <w:highlight w:val="yellow"/>
        </w:rPr>
      </w:pPr>
      <w:r w:rsidRPr="00585170">
        <w:rPr>
          <w:highlight w:val="yellow"/>
        </w:rPr>
        <w:t>Utilizar 200 palavras no máximo.</w:t>
      </w:r>
    </w:p>
    <w:p w14:paraId="304BE709" w14:textId="77777777" w:rsidR="003431DF" w:rsidRPr="00585170" w:rsidRDefault="003431DF" w:rsidP="003D0940">
      <w:pPr>
        <w:pStyle w:val="ListParagraph"/>
        <w:numPr>
          <w:ilvl w:val="0"/>
          <w:numId w:val="1"/>
        </w:numPr>
        <w:rPr>
          <w:highlight w:val="yellow"/>
        </w:rPr>
      </w:pPr>
      <w:r w:rsidRPr="00585170">
        <w:rPr>
          <w:highlight w:val="yellow"/>
        </w:rPr>
        <w:t>Escrever três a cinco palavras-chave.</w:t>
      </w:r>
    </w:p>
    <w:p w14:paraId="6AEB20BB" w14:textId="77777777" w:rsidR="003431DF" w:rsidRPr="00585170" w:rsidRDefault="003431DF" w:rsidP="003D0940">
      <w:pPr>
        <w:pStyle w:val="ListParagraph"/>
        <w:numPr>
          <w:ilvl w:val="0"/>
          <w:numId w:val="1"/>
        </w:numPr>
        <w:rPr>
          <w:highlight w:val="yellow"/>
        </w:rPr>
      </w:pPr>
      <w:r w:rsidRPr="00585170">
        <w:rPr>
          <w:highlight w:val="yellow"/>
        </w:rPr>
        <w:t>Não usar abreviaturas.</w:t>
      </w:r>
    </w:p>
    <w:p w14:paraId="59538551" w14:textId="77777777" w:rsidR="003431DF" w:rsidRPr="00585170" w:rsidRDefault="003431DF" w:rsidP="003D0940">
      <w:pPr>
        <w:pStyle w:val="ListParagraph"/>
        <w:numPr>
          <w:ilvl w:val="0"/>
          <w:numId w:val="1"/>
        </w:numPr>
        <w:rPr>
          <w:highlight w:val="yellow"/>
        </w:rPr>
      </w:pPr>
      <w:r w:rsidRPr="00585170">
        <w:rPr>
          <w:highlight w:val="yellow"/>
        </w:rPr>
        <w:t>Não usar tabelas ou figuras.</w:t>
      </w:r>
    </w:p>
    <w:p w14:paraId="742E571A" w14:textId="77777777" w:rsidR="003431DF" w:rsidRPr="00585170" w:rsidRDefault="003431DF" w:rsidP="003D0940">
      <w:pPr>
        <w:pStyle w:val="ListParagraph"/>
        <w:numPr>
          <w:ilvl w:val="0"/>
          <w:numId w:val="1"/>
        </w:numPr>
        <w:rPr>
          <w:highlight w:val="yellow"/>
        </w:rPr>
      </w:pPr>
      <w:r w:rsidRPr="00585170">
        <w:rPr>
          <w:highlight w:val="yellow"/>
        </w:rPr>
        <w:t>Não usar referências bibliográficas.</w:t>
      </w:r>
    </w:p>
    <w:p w14:paraId="30D0891E" w14:textId="77777777" w:rsidR="003431DF" w:rsidRPr="00585170" w:rsidRDefault="003431DF" w:rsidP="003D0940">
      <w:pPr>
        <w:pStyle w:val="ListParagraph"/>
        <w:numPr>
          <w:ilvl w:val="0"/>
          <w:numId w:val="1"/>
        </w:numPr>
        <w:rPr>
          <w:highlight w:val="yellow"/>
        </w:rPr>
      </w:pPr>
      <w:r w:rsidRPr="00585170">
        <w:rPr>
          <w:highlight w:val="yellow"/>
        </w:rPr>
        <w:t>Não fazer referência a tabelas ou figuras no texto.</w:t>
      </w:r>
    </w:p>
    <w:p w14:paraId="4B29035D" w14:textId="77777777" w:rsidR="003431DF" w:rsidRPr="00585170" w:rsidRDefault="003431DF" w:rsidP="003D0940">
      <w:pPr>
        <w:rPr>
          <w:highlight w:val="yellow"/>
        </w:rPr>
      </w:pPr>
    </w:p>
    <w:p w14:paraId="7F72DADA" w14:textId="77777777" w:rsidR="003431DF" w:rsidRPr="00585170" w:rsidRDefault="003431DF" w:rsidP="003D0940">
      <w:pPr>
        <w:rPr>
          <w:highlight w:val="yellow"/>
        </w:rPr>
      </w:pPr>
      <w:r w:rsidRPr="00585170">
        <w:rPr>
          <w:highlight w:val="yellow"/>
        </w:rPr>
        <w:t>Exemplo de frases tipo a usar no resumo:</w:t>
      </w:r>
    </w:p>
    <w:p w14:paraId="7442D5C1" w14:textId="77777777" w:rsidR="003431DF" w:rsidRPr="00585170" w:rsidRDefault="009B33F8" w:rsidP="003D0940">
      <w:pPr>
        <w:rPr>
          <w:highlight w:val="yellow"/>
        </w:rPr>
      </w:pPr>
      <w:r w:rsidRPr="00585170">
        <w:rPr>
          <w:highlight w:val="yellow"/>
        </w:rPr>
        <w:t>«</w:t>
      </w:r>
      <w:r w:rsidR="003431DF" w:rsidRPr="00585170">
        <w:rPr>
          <w:highlight w:val="yellow"/>
        </w:rPr>
        <w:t>O presente estudo tem como objetivo principal caracterizar…</w:t>
      </w:r>
      <w:r w:rsidRPr="00585170">
        <w:rPr>
          <w:highlight w:val="yellow"/>
        </w:rPr>
        <w:t>»</w:t>
      </w:r>
    </w:p>
    <w:p w14:paraId="430F30FE" w14:textId="77777777" w:rsidR="003431DF" w:rsidRPr="00585170" w:rsidRDefault="009B33F8" w:rsidP="003D0940">
      <w:pPr>
        <w:rPr>
          <w:highlight w:val="yellow"/>
        </w:rPr>
      </w:pPr>
      <w:r w:rsidRPr="00585170">
        <w:rPr>
          <w:highlight w:val="yellow"/>
        </w:rPr>
        <w:t>«</w:t>
      </w:r>
      <w:r w:rsidR="003431DF" w:rsidRPr="00585170">
        <w:rPr>
          <w:highlight w:val="yellow"/>
        </w:rPr>
        <w:t xml:space="preserve">Os dados foram recolhidos através de um questionário de resposta fechada com um total de </w:t>
      </w:r>
      <w:proofErr w:type="gramStart"/>
      <w:r w:rsidR="003431DF" w:rsidRPr="00585170">
        <w:rPr>
          <w:highlight w:val="yellow"/>
        </w:rPr>
        <w:t>n</w:t>
      </w:r>
      <w:proofErr w:type="gramEnd"/>
      <w:r w:rsidR="003431DF" w:rsidRPr="00585170">
        <w:rPr>
          <w:highlight w:val="yellow"/>
        </w:rPr>
        <w:t xml:space="preserve"> questões para avaliação de aspetos relativos a: …</w:t>
      </w:r>
      <w:r w:rsidRPr="00585170">
        <w:rPr>
          <w:highlight w:val="yellow"/>
        </w:rPr>
        <w:t>»</w:t>
      </w:r>
      <w:r w:rsidR="003431DF" w:rsidRPr="00585170">
        <w:rPr>
          <w:highlight w:val="yellow"/>
        </w:rPr>
        <w:t xml:space="preserve"> [incluir secções do questionário]</w:t>
      </w:r>
    </w:p>
    <w:p w14:paraId="38D75F0F" w14:textId="77777777" w:rsidR="003431DF" w:rsidRPr="00585170" w:rsidRDefault="009B33F8" w:rsidP="003D0940">
      <w:pPr>
        <w:rPr>
          <w:highlight w:val="yellow"/>
        </w:rPr>
      </w:pPr>
      <w:r w:rsidRPr="00585170">
        <w:rPr>
          <w:highlight w:val="yellow"/>
        </w:rPr>
        <w:t>«</w:t>
      </w:r>
      <w:r w:rsidR="003431DF" w:rsidRPr="00585170">
        <w:rPr>
          <w:highlight w:val="yellow"/>
        </w:rPr>
        <w:t>No contexto do trabalho a que se refere este estudo foi analisada a questão…</w:t>
      </w:r>
      <w:r w:rsidRPr="00585170">
        <w:rPr>
          <w:highlight w:val="yellow"/>
        </w:rPr>
        <w:t>»</w:t>
      </w:r>
    </w:p>
    <w:p w14:paraId="396693AC" w14:textId="77777777" w:rsidR="003431DF" w:rsidRPr="00585170" w:rsidRDefault="009B33F8" w:rsidP="003D0940">
      <w:pPr>
        <w:rPr>
          <w:highlight w:val="yellow"/>
        </w:rPr>
      </w:pPr>
      <w:r w:rsidRPr="00585170">
        <w:rPr>
          <w:highlight w:val="yellow"/>
        </w:rPr>
        <w:t>«</w:t>
      </w:r>
      <w:r w:rsidR="003431DF" w:rsidRPr="00585170">
        <w:rPr>
          <w:highlight w:val="yellow"/>
        </w:rPr>
        <w:t>Realizou-se uma análise descritiva dos resultados, tendo-se concluído que…</w:t>
      </w:r>
      <w:r w:rsidRPr="00585170">
        <w:rPr>
          <w:highlight w:val="yellow"/>
        </w:rPr>
        <w:t>»</w:t>
      </w:r>
      <w:r w:rsidR="003431DF" w:rsidRPr="00585170">
        <w:rPr>
          <w:highlight w:val="yellow"/>
        </w:rPr>
        <w:t>]</w:t>
      </w:r>
    </w:p>
    <w:p w14:paraId="2F3C036E" w14:textId="77777777" w:rsidR="003431DF" w:rsidRPr="00585170" w:rsidRDefault="003431DF" w:rsidP="003D0940"/>
    <w:p w14:paraId="2C5C538D" w14:textId="77777777" w:rsidR="009B33F8" w:rsidRPr="00585170" w:rsidRDefault="009B33F8" w:rsidP="003D0940">
      <w:pPr>
        <w:sectPr w:rsidR="009B33F8" w:rsidRPr="00585170" w:rsidSect="008E3F6C">
          <w:type w:val="oddPage"/>
          <w:pgSz w:w="11906" w:h="16838" w:code="9"/>
          <w:pgMar w:top="1701" w:right="1418" w:bottom="1701" w:left="1418" w:header="709" w:footer="113" w:gutter="0"/>
          <w:pgNumType w:fmt="lowerRoman"/>
          <w:cols w:space="708"/>
          <w:docGrid w:linePitch="360"/>
        </w:sectPr>
      </w:pPr>
    </w:p>
    <w:p w14:paraId="6CFE11BA" w14:textId="77777777" w:rsidR="009B33F8" w:rsidRPr="002435C3" w:rsidRDefault="009B33F8" w:rsidP="003D0940">
      <w:pPr>
        <w:pStyle w:val="Heading1"/>
        <w:numPr>
          <w:ilvl w:val="0"/>
          <w:numId w:val="0"/>
        </w:numPr>
        <w:ind w:left="170" w:hanging="170"/>
        <w:rPr>
          <w:lang w:val="en-US"/>
        </w:rPr>
      </w:pPr>
      <w:bookmarkStart w:id="12" w:name="_Toc178316424"/>
      <w:bookmarkStart w:id="13" w:name="_Toc182491074"/>
      <w:bookmarkStart w:id="14" w:name="_Toc182491444"/>
      <w:bookmarkStart w:id="15" w:name="_Toc182491752"/>
      <w:bookmarkStart w:id="16" w:name="_Toc182491850"/>
      <w:bookmarkStart w:id="17" w:name="_Toc228179507"/>
      <w:r w:rsidRPr="002435C3">
        <w:rPr>
          <w:lang w:val="en-US"/>
        </w:rPr>
        <w:lastRenderedPageBreak/>
        <w:t>Abstract</w:t>
      </w:r>
      <w:bookmarkEnd w:id="12"/>
      <w:bookmarkEnd w:id="13"/>
      <w:bookmarkEnd w:id="14"/>
      <w:bookmarkEnd w:id="15"/>
      <w:bookmarkEnd w:id="16"/>
      <w:bookmarkEnd w:id="17"/>
    </w:p>
    <w:p w14:paraId="69FAEDAD" w14:textId="77777777" w:rsidR="009B33F8" w:rsidRPr="00585170" w:rsidRDefault="009B33F8" w:rsidP="003D0940">
      <w:pPr>
        <w:rPr>
          <w:lang w:val="en-US"/>
        </w:rPr>
      </w:pPr>
      <w:proofErr w:type="spellStart"/>
      <w:r w:rsidRPr="00FC14EF">
        <w:t>Lorem</w:t>
      </w:r>
      <w:proofErr w:type="spellEnd"/>
      <w:r w:rsidRPr="00FC14EF">
        <w:t xml:space="preserve"> </w:t>
      </w:r>
      <w:proofErr w:type="spellStart"/>
      <w:r w:rsidRPr="00FC14EF">
        <w:t>ipsum</w:t>
      </w:r>
      <w:proofErr w:type="spellEnd"/>
      <w:r w:rsidRPr="00FC14EF">
        <w:t xml:space="preserve"> </w:t>
      </w:r>
      <w:proofErr w:type="spellStart"/>
      <w:r w:rsidRPr="00FC14EF">
        <w:t>dolor</w:t>
      </w:r>
      <w:proofErr w:type="spellEnd"/>
      <w:r w:rsidRPr="00FC14EF">
        <w:t xml:space="preserve"> </w:t>
      </w:r>
      <w:proofErr w:type="spellStart"/>
      <w:r w:rsidRPr="00FC14EF">
        <w:t>sit</w:t>
      </w:r>
      <w:proofErr w:type="spellEnd"/>
      <w:r w:rsidRPr="00FC14EF">
        <w:t xml:space="preserve"> </w:t>
      </w:r>
      <w:proofErr w:type="spellStart"/>
      <w:r w:rsidRPr="00FC14EF">
        <w:t>amet</w:t>
      </w:r>
      <w:proofErr w:type="spellEnd"/>
      <w:r w:rsidRPr="00FC14EF">
        <w:t xml:space="preserve">, </w:t>
      </w:r>
      <w:proofErr w:type="spellStart"/>
      <w:r w:rsidRPr="00FC14EF">
        <w:t>consectetuer</w:t>
      </w:r>
      <w:proofErr w:type="spellEnd"/>
      <w:r w:rsidRPr="00FC14EF">
        <w:t xml:space="preserve"> </w:t>
      </w:r>
      <w:proofErr w:type="spellStart"/>
      <w:r w:rsidRPr="00FC14EF">
        <w:t>adipiscing</w:t>
      </w:r>
      <w:proofErr w:type="spellEnd"/>
      <w:r w:rsidRPr="00FC14EF">
        <w:t xml:space="preserve"> </w:t>
      </w:r>
      <w:proofErr w:type="spellStart"/>
      <w:r w:rsidRPr="00FC14EF">
        <w:t>elit</w:t>
      </w:r>
      <w:proofErr w:type="spellEnd"/>
      <w:r w:rsidRPr="00FC14EF">
        <w:t xml:space="preserve">. </w:t>
      </w:r>
      <w:proofErr w:type="spellStart"/>
      <w:r w:rsidRPr="00585170">
        <w:t>Maecenas</w:t>
      </w:r>
      <w:proofErr w:type="spellEnd"/>
      <w:r w:rsidRPr="00585170">
        <w:t xml:space="preserve"> </w:t>
      </w:r>
      <w:proofErr w:type="spellStart"/>
      <w:r w:rsidRPr="00585170">
        <w:t>porttitor</w:t>
      </w:r>
      <w:proofErr w:type="spellEnd"/>
      <w:r w:rsidRPr="00585170">
        <w:t xml:space="preserve"> </w:t>
      </w:r>
      <w:proofErr w:type="spellStart"/>
      <w:r w:rsidRPr="00585170">
        <w:t>congue</w:t>
      </w:r>
      <w:proofErr w:type="spellEnd"/>
      <w:r w:rsidRPr="00585170">
        <w:t xml:space="preserve"> massa. </w:t>
      </w:r>
      <w:proofErr w:type="spellStart"/>
      <w:r w:rsidRPr="00585170">
        <w:t>Fusce</w:t>
      </w:r>
      <w:proofErr w:type="spellEnd"/>
      <w:r w:rsidRPr="00585170">
        <w:t xml:space="preserve"> </w:t>
      </w:r>
      <w:proofErr w:type="spellStart"/>
      <w:r w:rsidRPr="00585170">
        <w:t>posuere</w:t>
      </w:r>
      <w:proofErr w:type="spellEnd"/>
      <w:r w:rsidRPr="00585170">
        <w:t xml:space="preserve">, magna </w:t>
      </w:r>
      <w:proofErr w:type="spellStart"/>
      <w:r w:rsidRPr="00585170">
        <w:t>sed</w:t>
      </w:r>
      <w:proofErr w:type="spellEnd"/>
      <w:r w:rsidRPr="00585170">
        <w:t xml:space="preserve"> pulvinar </w:t>
      </w:r>
      <w:proofErr w:type="spellStart"/>
      <w:r w:rsidRPr="00585170">
        <w:t>ultricies</w:t>
      </w:r>
      <w:proofErr w:type="spellEnd"/>
      <w:r w:rsidRPr="00585170">
        <w:t xml:space="preserve">, purus </w:t>
      </w:r>
      <w:proofErr w:type="spellStart"/>
      <w:r w:rsidRPr="00585170">
        <w:t>lectus</w:t>
      </w:r>
      <w:proofErr w:type="spellEnd"/>
      <w:r w:rsidRPr="00585170">
        <w:t xml:space="preserve"> </w:t>
      </w:r>
      <w:proofErr w:type="spellStart"/>
      <w:r w:rsidRPr="00585170">
        <w:t>malesuada</w:t>
      </w:r>
      <w:proofErr w:type="spellEnd"/>
      <w:r w:rsidRPr="00585170">
        <w:t xml:space="preserve"> libero, </w:t>
      </w:r>
      <w:proofErr w:type="spellStart"/>
      <w:r w:rsidRPr="00585170">
        <w:t>sit</w:t>
      </w:r>
      <w:proofErr w:type="spellEnd"/>
      <w:r w:rsidRPr="00585170">
        <w:t xml:space="preserve"> </w:t>
      </w:r>
      <w:proofErr w:type="spellStart"/>
      <w:r w:rsidRPr="00585170">
        <w:t>amet</w:t>
      </w:r>
      <w:proofErr w:type="spellEnd"/>
      <w:r w:rsidRPr="00585170">
        <w:t xml:space="preserve"> </w:t>
      </w:r>
      <w:proofErr w:type="spellStart"/>
      <w:r w:rsidRPr="00585170">
        <w:t>commodo</w:t>
      </w:r>
      <w:proofErr w:type="spellEnd"/>
      <w:r w:rsidRPr="00585170">
        <w:t xml:space="preserve"> </w:t>
      </w:r>
      <w:proofErr w:type="gramStart"/>
      <w:r w:rsidRPr="00585170">
        <w:t>magna eros</w:t>
      </w:r>
      <w:proofErr w:type="gramEnd"/>
      <w:r w:rsidRPr="00585170">
        <w:t xml:space="preserve"> quis urna. </w:t>
      </w:r>
      <w:proofErr w:type="spellStart"/>
      <w:r w:rsidRPr="00585170">
        <w:t>Nunc</w:t>
      </w:r>
      <w:proofErr w:type="spellEnd"/>
      <w:r w:rsidRPr="00585170">
        <w:t xml:space="preserve"> </w:t>
      </w:r>
      <w:proofErr w:type="spellStart"/>
      <w:r w:rsidRPr="00585170">
        <w:t>viverra</w:t>
      </w:r>
      <w:proofErr w:type="spellEnd"/>
      <w:r w:rsidRPr="00585170">
        <w:t xml:space="preserve"> </w:t>
      </w:r>
      <w:proofErr w:type="spellStart"/>
      <w:r w:rsidRPr="00585170">
        <w:t>imperdiet</w:t>
      </w:r>
      <w:proofErr w:type="spellEnd"/>
      <w:r w:rsidRPr="00585170">
        <w:t xml:space="preserve"> </w:t>
      </w:r>
      <w:proofErr w:type="spellStart"/>
      <w:r w:rsidRPr="00585170">
        <w:t>enim</w:t>
      </w:r>
      <w:proofErr w:type="spellEnd"/>
      <w:r w:rsidRPr="00585170">
        <w:t xml:space="preserve">. </w:t>
      </w:r>
      <w:proofErr w:type="spellStart"/>
      <w:r w:rsidRPr="00585170">
        <w:t>Fusce</w:t>
      </w:r>
      <w:proofErr w:type="spellEnd"/>
      <w:r w:rsidRPr="00585170">
        <w:t xml:space="preserve"> est. </w:t>
      </w:r>
      <w:proofErr w:type="spellStart"/>
      <w:r w:rsidRPr="00585170">
        <w:t>Vivamus</w:t>
      </w:r>
      <w:proofErr w:type="spellEnd"/>
      <w:r w:rsidRPr="00585170">
        <w:t xml:space="preserve"> a </w:t>
      </w:r>
      <w:proofErr w:type="spellStart"/>
      <w:r w:rsidRPr="00585170">
        <w:t>tellus</w:t>
      </w:r>
      <w:proofErr w:type="spellEnd"/>
      <w:r w:rsidRPr="00585170">
        <w:t xml:space="preserve">. </w:t>
      </w:r>
      <w:proofErr w:type="spellStart"/>
      <w:r w:rsidRPr="00585170">
        <w:t>Pellentesque</w:t>
      </w:r>
      <w:proofErr w:type="spellEnd"/>
      <w:r w:rsidRPr="00585170">
        <w:t xml:space="preserve"> </w:t>
      </w:r>
      <w:proofErr w:type="spellStart"/>
      <w:r w:rsidRPr="00585170">
        <w:t>habitant</w:t>
      </w:r>
      <w:proofErr w:type="spellEnd"/>
      <w:r w:rsidRPr="00585170">
        <w:t xml:space="preserve"> </w:t>
      </w:r>
      <w:proofErr w:type="spellStart"/>
      <w:r w:rsidRPr="00585170">
        <w:t>morbi</w:t>
      </w:r>
      <w:proofErr w:type="spellEnd"/>
      <w:r w:rsidRPr="00585170">
        <w:t xml:space="preserve"> </w:t>
      </w:r>
      <w:proofErr w:type="spellStart"/>
      <w:r w:rsidRPr="00585170">
        <w:t>tristique</w:t>
      </w:r>
      <w:proofErr w:type="spellEnd"/>
      <w:r w:rsidRPr="00585170">
        <w:t xml:space="preserve"> </w:t>
      </w:r>
      <w:proofErr w:type="spellStart"/>
      <w:r w:rsidRPr="00585170">
        <w:t>senectus</w:t>
      </w:r>
      <w:proofErr w:type="spellEnd"/>
      <w:r w:rsidRPr="00585170">
        <w:t xml:space="preserve"> </w:t>
      </w:r>
      <w:proofErr w:type="spellStart"/>
      <w:r w:rsidRPr="00585170">
        <w:t>et</w:t>
      </w:r>
      <w:proofErr w:type="spellEnd"/>
      <w:r w:rsidRPr="00585170">
        <w:t xml:space="preserve"> </w:t>
      </w:r>
      <w:proofErr w:type="spellStart"/>
      <w:r w:rsidRPr="00585170">
        <w:t>netus</w:t>
      </w:r>
      <w:proofErr w:type="spellEnd"/>
      <w:r w:rsidRPr="00585170">
        <w:t xml:space="preserve"> </w:t>
      </w:r>
      <w:proofErr w:type="spellStart"/>
      <w:r w:rsidRPr="00585170">
        <w:t>et</w:t>
      </w:r>
      <w:proofErr w:type="spellEnd"/>
      <w:r w:rsidRPr="00585170">
        <w:t xml:space="preserve"> </w:t>
      </w:r>
      <w:proofErr w:type="spellStart"/>
      <w:r w:rsidRPr="00585170">
        <w:t>malesuada</w:t>
      </w:r>
      <w:proofErr w:type="spellEnd"/>
      <w:r w:rsidRPr="00585170">
        <w:t xml:space="preserve"> </w:t>
      </w:r>
      <w:proofErr w:type="spellStart"/>
      <w:r w:rsidRPr="00585170">
        <w:t>fames</w:t>
      </w:r>
      <w:proofErr w:type="spellEnd"/>
      <w:r w:rsidRPr="00585170">
        <w:t xml:space="preserve"> ac </w:t>
      </w:r>
      <w:proofErr w:type="spellStart"/>
      <w:r w:rsidRPr="00585170">
        <w:t>turpis</w:t>
      </w:r>
      <w:proofErr w:type="spellEnd"/>
      <w:r w:rsidRPr="00585170">
        <w:t xml:space="preserve"> egestas. </w:t>
      </w:r>
      <w:r w:rsidRPr="00585170">
        <w:rPr>
          <w:lang w:val="en-US"/>
        </w:rPr>
        <w:t xml:space="preserve">Proin pharetra </w:t>
      </w:r>
      <w:proofErr w:type="spellStart"/>
      <w:r w:rsidRPr="00585170">
        <w:rPr>
          <w:lang w:val="en-US"/>
        </w:rPr>
        <w:t>nonummy</w:t>
      </w:r>
      <w:proofErr w:type="spellEnd"/>
      <w:r w:rsidRPr="00585170">
        <w:rPr>
          <w:lang w:val="en-US"/>
        </w:rPr>
        <w:t xml:space="preserve"> </w:t>
      </w:r>
      <w:proofErr w:type="spellStart"/>
      <w:r w:rsidRPr="00585170">
        <w:rPr>
          <w:lang w:val="en-US"/>
        </w:rPr>
        <w:t>pede</w:t>
      </w:r>
      <w:proofErr w:type="spellEnd"/>
      <w:r w:rsidRPr="00585170">
        <w:rPr>
          <w:lang w:val="en-US"/>
        </w:rPr>
        <w:t xml:space="preserve">. Mauris et </w:t>
      </w:r>
      <w:proofErr w:type="spellStart"/>
      <w:r w:rsidRPr="00585170">
        <w:rPr>
          <w:lang w:val="en-US"/>
        </w:rPr>
        <w:t>orci</w:t>
      </w:r>
      <w:proofErr w:type="spellEnd"/>
      <w:r w:rsidRPr="00585170">
        <w:rPr>
          <w:lang w:val="en-US"/>
        </w:rPr>
        <w:t>. Aenean nec lorem.</w:t>
      </w:r>
    </w:p>
    <w:p w14:paraId="5A7CEF45" w14:textId="77777777" w:rsidR="009B33F8" w:rsidRPr="00585170" w:rsidRDefault="009B33F8" w:rsidP="003D0940">
      <w:r w:rsidRPr="00585170">
        <w:rPr>
          <w:lang w:val="en-US"/>
        </w:rPr>
        <w:t xml:space="preserve">Donec </w:t>
      </w:r>
      <w:proofErr w:type="spellStart"/>
      <w:r w:rsidRPr="00585170">
        <w:rPr>
          <w:lang w:val="en-US"/>
        </w:rPr>
        <w:t>ut</w:t>
      </w:r>
      <w:proofErr w:type="spellEnd"/>
      <w:r w:rsidRPr="00585170">
        <w:rPr>
          <w:lang w:val="en-US"/>
        </w:rPr>
        <w:t xml:space="preserve"> est in </w:t>
      </w:r>
      <w:proofErr w:type="spellStart"/>
      <w:r w:rsidRPr="00585170">
        <w:rPr>
          <w:lang w:val="en-US"/>
        </w:rPr>
        <w:t>lectus</w:t>
      </w:r>
      <w:proofErr w:type="spellEnd"/>
      <w:r w:rsidRPr="00585170">
        <w:rPr>
          <w:lang w:val="en-US"/>
        </w:rPr>
        <w:t xml:space="preserve"> </w:t>
      </w:r>
      <w:proofErr w:type="spellStart"/>
      <w:r w:rsidRPr="00585170">
        <w:rPr>
          <w:lang w:val="en-US"/>
        </w:rPr>
        <w:t>consequat</w:t>
      </w:r>
      <w:proofErr w:type="spellEnd"/>
      <w:r w:rsidRPr="00585170">
        <w:rPr>
          <w:lang w:val="en-US"/>
        </w:rPr>
        <w:t xml:space="preserve"> </w:t>
      </w:r>
      <w:proofErr w:type="spellStart"/>
      <w:r w:rsidRPr="00585170">
        <w:rPr>
          <w:lang w:val="en-US"/>
        </w:rPr>
        <w:t>consequat</w:t>
      </w:r>
      <w:proofErr w:type="spellEnd"/>
      <w:r w:rsidRPr="00585170">
        <w:rPr>
          <w:lang w:val="en-US"/>
        </w:rPr>
        <w:t xml:space="preserve">. </w:t>
      </w:r>
      <w:proofErr w:type="spellStart"/>
      <w:r w:rsidRPr="00585170">
        <w:t>Etiam</w:t>
      </w:r>
      <w:proofErr w:type="spellEnd"/>
      <w:r w:rsidRPr="00585170">
        <w:t xml:space="preserve"> </w:t>
      </w:r>
      <w:proofErr w:type="spellStart"/>
      <w:r w:rsidRPr="00585170">
        <w:t>eget</w:t>
      </w:r>
      <w:proofErr w:type="spellEnd"/>
      <w:r w:rsidRPr="00585170">
        <w:t xml:space="preserve"> </w:t>
      </w:r>
      <w:proofErr w:type="spellStart"/>
      <w:r w:rsidRPr="00585170">
        <w:t>dui</w:t>
      </w:r>
      <w:proofErr w:type="spellEnd"/>
      <w:r w:rsidRPr="00585170">
        <w:t xml:space="preserve">. </w:t>
      </w:r>
      <w:proofErr w:type="spellStart"/>
      <w:r w:rsidRPr="00585170">
        <w:t>Aliquam</w:t>
      </w:r>
      <w:proofErr w:type="spellEnd"/>
      <w:r w:rsidRPr="00585170">
        <w:t xml:space="preserve"> </w:t>
      </w:r>
      <w:proofErr w:type="spellStart"/>
      <w:r w:rsidRPr="00585170">
        <w:t>erat</w:t>
      </w:r>
      <w:proofErr w:type="spellEnd"/>
      <w:r w:rsidRPr="00585170">
        <w:t xml:space="preserve"> </w:t>
      </w:r>
      <w:proofErr w:type="spellStart"/>
      <w:r w:rsidRPr="00585170">
        <w:t>volutpat</w:t>
      </w:r>
      <w:proofErr w:type="spellEnd"/>
      <w:r w:rsidRPr="00585170">
        <w:t xml:space="preserve">. </w:t>
      </w:r>
      <w:r w:rsidRPr="00CB7D0B">
        <w:rPr>
          <w:lang w:val="en-US"/>
        </w:rPr>
        <w:t xml:space="preserve">Sed at lorem in nunc </w:t>
      </w:r>
      <w:proofErr w:type="spellStart"/>
      <w:r w:rsidRPr="00CB7D0B">
        <w:rPr>
          <w:lang w:val="en-US"/>
        </w:rPr>
        <w:t>por</w:t>
      </w:r>
      <w:proofErr w:type="spellEnd"/>
      <w:r w:rsidRPr="00CB7D0B">
        <w:rPr>
          <w:lang w:val="en-US"/>
        </w:rPr>
        <w:t xml:space="preserve">-ta </w:t>
      </w:r>
      <w:proofErr w:type="spellStart"/>
      <w:r w:rsidRPr="00CB7D0B">
        <w:rPr>
          <w:lang w:val="en-US"/>
        </w:rPr>
        <w:t>tristique</w:t>
      </w:r>
      <w:proofErr w:type="spellEnd"/>
      <w:r w:rsidRPr="00CB7D0B">
        <w:rPr>
          <w:lang w:val="en-US"/>
        </w:rPr>
        <w:t xml:space="preserve">. Proin nec </w:t>
      </w:r>
      <w:proofErr w:type="spellStart"/>
      <w:r w:rsidRPr="00CB7D0B">
        <w:rPr>
          <w:lang w:val="en-US"/>
        </w:rPr>
        <w:t>augue</w:t>
      </w:r>
      <w:proofErr w:type="spellEnd"/>
      <w:r w:rsidRPr="00CB7D0B">
        <w:rPr>
          <w:lang w:val="en-US"/>
        </w:rPr>
        <w:t xml:space="preserve">. </w:t>
      </w:r>
      <w:proofErr w:type="spellStart"/>
      <w:r w:rsidRPr="00585170">
        <w:t>Quisque</w:t>
      </w:r>
      <w:proofErr w:type="spellEnd"/>
      <w:r w:rsidRPr="00585170">
        <w:t xml:space="preserve"> </w:t>
      </w:r>
      <w:proofErr w:type="spellStart"/>
      <w:r w:rsidRPr="00585170">
        <w:t>aliquam</w:t>
      </w:r>
      <w:proofErr w:type="spellEnd"/>
      <w:r w:rsidRPr="00585170">
        <w:t xml:space="preserve"> </w:t>
      </w:r>
      <w:proofErr w:type="spellStart"/>
      <w:r w:rsidRPr="00585170">
        <w:t>tempor</w:t>
      </w:r>
      <w:proofErr w:type="spellEnd"/>
      <w:r w:rsidRPr="00585170">
        <w:t xml:space="preserve"> magna. </w:t>
      </w:r>
      <w:proofErr w:type="spellStart"/>
      <w:r w:rsidRPr="00585170">
        <w:t>Pellentesque</w:t>
      </w:r>
      <w:proofErr w:type="spellEnd"/>
      <w:r w:rsidRPr="00585170">
        <w:t xml:space="preserve"> </w:t>
      </w:r>
      <w:proofErr w:type="spellStart"/>
      <w:r w:rsidRPr="00585170">
        <w:t>habitant</w:t>
      </w:r>
      <w:proofErr w:type="spellEnd"/>
      <w:r w:rsidRPr="00585170">
        <w:t xml:space="preserve"> </w:t>
      </w:r>
      <w:proofErr w:type="spellStart"/>
      <w:r w:rsidRPr="00585170">
        <w:t>morbi</w:t>
      </w:r>
      <w:proofErr w:type="spellEnd"/>
      <w:r w:rsidRPr="00585170">
        <w:t xml:space="preserve"> </w:t>
      </w:r>
      <w:proofErr w:type="spellStart"/>
      <w:r w:rsidRPr="00585170">
        <w:t>tristique</w:t>
      </w:r>
      <w:proofErr w:type="spellEnd"/>
      <w:r w:rsidRPr="00585170">
        <w:t xml:space="preserve"> </w:t>
      </w:r>
      <w:proofErr w:type="spellStart"/>
      <w:r w:rsidRPr="00585170">
        <w:t>senectus</w:t>
      </w:r>
      <w:proofErr w:type="spellEnd"/>
      <w:r w:rsidRPr="00585170">
        <w:t xml:space="preserve"> </w:t>
      </w:r>
      <w:proofErr w:type="spellStart"/>
      <w:r w:rsidRPr="00585170">
        <w:t>et</w:t>
      </w:r>
      <w:proofErr w:type="spellEnd"/>
      <w:r w:rsidRPr="00585170">
        <w:t xml:space="preserve"> </w:t>
      </w:r>
      <w:proofErr w:type="spellStart"/>
      <w:r w:rsidRPr="00585170">
        <w:t>netus</w:t>
      </w:r>
      <w:proofErr w:type="spellEnd"/>
      <w:r w:rsidRPr="00585170">
        <w:t xml:space="preserve"> </w:t>
      </w:r>
      <w:proofErr w:type="spellStart"/>
      <w:r w:rsidRPr="00585170">
        <w:t>et</w:t>
      </w:r>
      <w:proofErr w:type="spellEnd"/>
      <w:r w:rsidRPr="00585170">
        <w:t xml:space="preserve"> </w:t>
      </w:r>
      <w:proofErr w:type="spellStart"/>
      <w:r w:rsidRPr="00585170">
        <w:t>malesuada</w:t>
      </w:r>
      <w:proofErr w:type="spellEnd"/>
      <w:r w:rsidRPr="00585170">
        <w:t xml:space="preserve"> </w:t>
      </w:r>
      <w:proofErr w:type="spellStart"/>
      <w:r w:rsidRPr="00585170">
        <w:t>fames</w:t>
      </w:r>
      <w:proofErr w:type="spellEnd"/>
      <w:r w:rsidRPr="00585170">
        <w:t xml:space="preserve"> ac </w:t>
      </w:r>
      <w:proofErr w:type="spellStart"/>
      <w:r w:rsidRPr="00585170">
        <w:t>turpis</w:t>
      </w:r>
      <w:proofErr w:type="spellEnd"/>
      <w:r w:rsidRPr="00585170">
        <w:t xml:space="preserve"> egestas. </w:t>
      </w:r>
      <w:proofErr w:type="spellStart"/>
      <w:r w:rsidRPr="00585170">
        <w:t>Nunc</w:t>
      </w:r>
      <w:proofErr w:type="spellEnd"/>
      <w:r w:rsidRPr="00585170">
        <w:t xml:space="preserve"> ac magna. </w:t>
      </w:r>
      <w:proofErr w:type="spellStart"/>
      <w:r w:rsidRPr="00585170">
        <w:t>Maecenas</w:t>
      </w:r>
      <w:proofErr w:type="spellEnd"/>
      <w:r w:rsidRPr="00585170">
        <w:t xml:space="preserve"> odio </w:t>
      </w:r>
      <w:proofErr w:type="spellStart"/>
      <w:r w:rsidRPr="00585170">
        <w:t>dolor</w:t>
      </w:r>
      <w:proofErr w:type="spellEnd"/>
      <w:r w:rsidRPr="00585170">
        <w:t xml:space="preserve">, </w:t>
      </w:r>
      <w:proofErr w:type="spellStart"/>
      <w:r w:rsidRPr="00585170">
        <w:t>vulputate</w:t>
      </w:r>
      <w:proofErr w:type="spellEnd"/>
      <w:r w:rsidRPr="00585170">
        <w:t xml:space="preserve"> </w:t>
      </w:r>
      <w:proofErr w:type="spellStart"/>
      <w:r w:rsidRPr="00585170">
        <w:t>vel</w:t>
      </w:r>
      <w:proofErr w:type="spellEnd"/>
      <w:r w:rsidRPr="00585170">
        <w:t xml:space="preserve">, </w:t>
      </w:r>
      <w:proofErr w:type="spellStart"/>
      <w:r w:rsidRPr="00585170">
        <w:t>auctor</w:t>
      </w:r>
      <w:proofErr w:type="spellEnd"/>
      <w:r w:rsidRPr="00585170">
        <w:t xml:space="preserve"> ac, </w:t>
      </w:r>
      <w:proofErr w:type="spellStart"/>
      <w:r w:rsidRPr="00585170">
        <w:t>accumsan</w:t>
      </w:r>
      <w:proofErr w:type="spellEnd"/>
      <w:r w:rsidRPr="00585170">
        <w:t xml:space="preserve"> id, </w:t>
      </w:r>
      <w:proofErr w:type="spellStart"/>
      <w:r w:rsidRPr="00585170">
        <w:t>felis</w:t>
      </w:r>
      <w:proofErr w:type="spellEnd"/>
      <w:r w:rsidRPr="00585170">
        <w:t xml:space="preserve">. </w:t>
      </w:r>
      <w:proofErr w:type="spellStart"/>
      <w:r w:rsidRPr="00585170">
        <w:t>Pellentesque</w:t>
      </w:r>
      <w:proofErr w:type="spellEnd"/>
      <w:r w:rsidRPr="00585170">
        <w:t xml:space="preserve"> </w:t>
      </w:r>
      <w:proofErr w:type="spellStart"/>
      <w:r w:rsidRPr="00585170">
        <w:t>cursus</w:t>
      </w:r>
      <w:proofErr w:type="spellEnd"/>
      <w:r w:rsidRPr="00585170">
        <w:t xml:space="preserve"> </w:t>
      </w:r>
      <w:proofErr w:type="spellStart"/>
      <w:r w:rsidRPr="00585170">
        <w:t>sagittis</w:t>
      </w:r>
      <w:proofErr w:type="spellEnd"/>
      <w:r w:rsidRPr="00585170">
        <w:t xml:space="preserve"> </w:t>
      </w:r>
      <w:proofErr w:type="spellStart"/>
      <w:r w:rsidRPr="00585170">
        <w:t>felis</w:t>
      </w:r>
      <w:proofErr w:type="spellEnd"/>
      <w:r w:rsidRPr="00585170">
        <w:t>.</w:t>
      </w:r>
    </w:p>
    <w:p w14:paraId="05F419B7" w14:textId="77777777" w:rsidR="009B33F8" w:rsidRPr="00585170" w:rsidRDefault="009B33F8" w:rsidP="003D0940"/>
    <w:p w14:paraId="008B2753" w14:textId="77777777" w:rsidR="009B33F8" w:rsidRPr="00585170" w:rsidRDefault="009B33F8" w:rsidP="003D0940">
      <w:proofErr w:type="spellStart"/>
      <w:r w:rsidRPr="00585170">
        <w:t>Keywords</w:t>
      </w:r>
      <w:proofErr w:type="spellEnd"/>
      <w:r w:rsidRPr="00585170">
        <w:t>: …</w:t>
      </w:r>
    </w:p>
    <w:p w14:paraId="75704436" w14:textId="77777777" w:rsidR="003431DF" w:rsidRPr="00585170" w:rsidRDefault="003431DF" w:rsidP="003D0940"/>
    <w:p w14:paraId="6EF5BA23" w14:textId="77777777" w:rsidR="00C16AD3" w:rsidRPr="00585170" w:rsidRDefault="00C16AD3" w:rsidP="003D0940">
      <w:pPr>
        <w:sectPr w:rsidR="00C16AD3" w:rsidRPr="00585170" w:rsidSect="001A20AE">
          <w:type w:val="oddPage"/>
          <w:pgSz w:w="11906" w:h="16838" w:code="9"/>
          <w:pgMar w:top="1701" w:right="1418" w:bottom="1701" w:left="1418" w:header="709" w:footer="113" w:gutter="0"/>
          <w:pgNumType w:fmt="lowerRoman"/>
          <w:cols w:space="708"/>
          <w:docGrid w:linePitch="360"/>
        </w:sectPr>
      </w:pPr>
    </w:p>
    <w:p w14:paraId="63F2B318" w14:textId="77777777" w:rsidR="005E6560" w:rsidRPr="00585170" w:rsidRDefault="00407AB5" w:rsidP="003D0940">
      <w:r w:rsidRPr="00585170">
        <w:lastRenderedPageBreak/>
        <w:t>Índice</w:t>
      </w:r>
      <w:r w:rsidR="003E6828" w:rsidRPr="00585170">
        <w:t xml:space="preserve"> </w:t>
      </w:r>
      <w:r w:rsidR="00813BB4" w:rsidRPr="00585170">
        <w:t>g</w:t>
      </w:r>
      <w:r w:rsidR="003E6828" w:rsidRPr="00585170">
        <w:t>eral</w:t>
      </w:r>
    </w:p>
    <w:p w14:paraId="5E63E395" w14:textId="3837266E" w:rsidR="002431AF" w:rsidRDefault="009F40D2" w:rsidP="003D0940">
      <w:pPr>
        <w:pStyle w:val="TOC1"/>
        <w:rPr>
          <w:rFonts w:asciiTheme="minorHAnsi" w:eastAsiaTheme="minorEastAsia" w:hAnsiTheme="minorHAnsi"/>
          <w:noProof/>
          <w:kern w:val="2"/>
          <w:sz w:val="24"/>
          <w:szCs w:val="24"/>
          <w:lang w:eastAsia="pt-PT"/>
          <w14:ligatures w14:val="standardContextual"/>
        </w:rPr>
      </w:pPr>
      <w:r>
        <w:fldChar w:fldCharType="begin"/>
      </w:r>
      <w:r>
        <w:instrText xml:space="preserve"> TOC \o "1-3" \h \z \u </w:instrText>
      </w:r>
      <w:r>
        <w:fldChar w:fldCharType="separate"/>
      </w:r>
      <w:hyperlink w:anchor="_Toc228179505" w:history="1">
        <w:r w:rsidR="002431AF" w:rsidRPr="007029DA">
          <w:rPr>
            <w:rStyle w:val="Hyperlink"/>
            <w:noProof/>
          </w:rPr>
          <w:t>Agradecimentos</w:t>
        </w:r>
        <w:r w:rsidR="002431AF">
          <w:rPr>
            <w:noProof/>
            <w:webHidden/>
          </w:rPr>
          <w:tab/>
        </w:r>
        <w:r w:rsidR="002431AF">
          <w:rPr>
            <w:noProof/>
            <w:webHidden/>
          </w:rPr>
          <w:fldChar w:fldCharType="begin"/>
        </w:r>
        <w:r w:rsidR="002431AF">
          <w:rPr>
            <w:noProof/>
            <w:webHidden/>
          </w:rPr>
          <w:instrText xml:space="preserve"> PAGEREF _Toc228179505 \h </w:instrText>
        </w:r>
        <w:r w:rsidR="002431AF">
          <w:rPr>
            <w:noProof/>
            <w:webHidden/>
          </w:rPr>
        </w:r>
        <w:r w:rsidR="002431AF">
          <w:rPr>
            <w:noProof/>
            <w:webHidden/>
          </w:rPr>
          <w:fldChar w:fldCharType="separate"/>
        </w:r>
        <w:r w:rsidR="002431AF">
          <w:rPr>
            <w:noProof/>
            <w:webHidden/>
          </w:rPr>
          <w:t>v</w:t>
        </w:r>
        <w:r w:rsidR="002431AF">
          <w:rPr>
            <w:noProof/>
            <w:webHidden/>
          </w:rPr>
          <w:fldChar w:fldCharType="end"/>
        </w:r>
      </w:hyperlink>
    </w:p>
    <w:p w14:paraId="391EB77A" w14:textId="003FEA04" w:rsidR="002431AF" w:rsidRDefault="002431AF" w:rsidP="003D0940">
      <w:pPr>
        <w:pStyle w:val="TOC1"/>
        <w:rPr>
          <w:rFonts w:asciiTheme="minorHAnsi" w:eastAsiaTheme="minorEastAsia" w:hAnsiTheme="minorHAnsi"/>
          <w:noProof/>
          <w:kern w:val="2"/>
          <w:sz w:val="24"/>
          <w:szCs w:val="24"/>
          <w:lang w:eastAsia="pt-PT"/>
          <w14:ligatures w14:val="standardContextual"/>
        </w:rPr>
      </w:pPr>
      <w:hyperlink w:anchor="_Toc228179506" w:history="1">
        <w:r w:rsidRPr="007029DA">
          <w:rPr>
            <w:rStyle w:val="Hyperlink"/>
            <w:noProof/>
          </w:rPr>
          <w:t>Resumo</w:t>
        </w:r>
        <w:r>
          <w:rPr>
            <w:noProof/>
            <w:webHidden/>
          </w:rPr>
          <w:tab/>
        </w:r>
        <w:r>
          <w:rPr>
            <w:noProof/>
            <w:webHidden/>
          </w:rPr>
          <w:fldChar w:fldCharType="begin"/>
        </w:r>
        <w:r>
          <w:rPr>
            <w:noProof/>
            <w:webHidden/>
          </w:rPr>
          <w:instrText xml:space="preserve"> PAGEREF _Toc228179506 \h </w:instrText>
        </w:r>
        <w:r>
          <w:rPr>
            <w:noProof/>
            <w:webHidden/>
          </w:rPr>
        </w:r>
        <w:r>
          <w:rPr>
            <w:noProof/>
            <w:webHidden/>
          </w:rPr>
          <w:fldChar w:fldCharType="separate"/>
        </w:r>
        <w:r>
          <w:rPr>
            <w:noProof/>
            <w:webHidden/>
          </w:rPr>
          <w:t>vii</w:t>
        </w:r>
        <w:r>
          <w:rPr>
            <w:noProof/>
            <w:webHidden/>
          </w:rPr>
          <w:fldChar w:fldCharType="end"/>
        </w:r>
      </w:hyperlink>
    </w:p>
    <w:p w14:paraId="6A718FD2" w14:textId="5FDC1688" w:rsidR="002431AF" w:rsidRDefault="002431AF" w:rsidP="003D0940">
      <w:pPr>
        <w:pStyle w:val="TOC1"/>
        <w:rPr>
          <w:rFonts w:asciiTheme="minorHAnsi" w:eastAsiaTheme="minorEastAsia" w:hAnsiTheme="minorHAnsi"/>
          <w:noProof/>
          <w:kern w:val="2"/>
          <w:sz w:val="24"/>
          <w:szCs w:val="24"/>
          <w:lang w:eastAsia="pt-PT"/>
          <w14:ligatures w14:val="standardContextual"/>
        </w:rPr>
      </w:pPr>
      <w:hyperlink w:anchor="_Toc228179507" w:history="1">
        <w:r w:rsidRPr="007029DA">
          <w:rPr>
            <w:rStyle w:val="Hyperlink"/>
            <w:noProof/>
            <w:lang w:val="en-US"/>
          </w:rPr>
          <w:t>Abstract</w:t>
        </w:r>
        <w:r>
          <w:rPr>
            <w:noProof/>
            <w:webHidden/>
          </w:rPr>
          <w:tab/>
        </w:r>
        <w:r>
          <w:rPr>
            <w:noProof/>
            <w:webHidden/>
          </w:rPr>
          <w:fldChar w:fldCharType="begin"/>
        </w:r>
        <w:r>
          <w:rPr>
            <w:noProof/>
            <w:webHidden/>
          </w:rPr>
          <w:instrText xml:space="preserve"> PAGEREF _Toc228179507 \h </w:instrText>
        </w:r>
        <w:r>
          <w:rPr>
            <w:noProof/>
            <w:webHidden/>
          </w:rPr>
        </w:r>
        <w:r>
          <w:rPr>
            <w:noProof/>
            <w:webHidden/>
          </w:rPr>
          <w:fldChar w:fldCharType="separate"/>
        </w:r>
        <w:r>
          <w:rPr>
            <w:noProof/>
            <w:webHidden/>
          </w:rPr>
          <w:t>ix</w:t>
        </w:r>
        <w:r>
          <w:rPr>
            <w:noProof/>
            <w:webHidden/>
          </w:rPr>
          <w:fldChar w:fldCharType="end"/>
        </w:r>
      </w:hyperlink>
    </w:p>
    <w:p w14:paraId="21A75697" w14:textId="0F0CF687" w:rsidR="002431AF" w:rsidRDefault="002431AF" w:rsidP="003D0940">
      <w:pPr>
        <w:pStyle w:val="TOC1"/>
        <w:rPr>
          <w:rFonts w:asciiTheme="minorHAnsi" w:eastAsiaTheme="minorEastAsia" w:hAnsiTheme="minorHAnsi"/>
          <w:noProof/>
          <w:kern w:val="2"/>
          <w:sz w:val="24"/>
          <w:szCs w:val="24"/>
          <w:lang w:eastAsia="pt-PT"/>
          <w14:ligatures w14:val="standardContextual"/>
        </w:rPr>
      </w:pPr>
      <w:hyperlink w:anchor="_Toc228179508" w:history="1">
        <w:r w:rsidRPr="007029DA">
          <w:rPr>
            <w:rStyle w:val="Hyperlink"/>
            <w:noProof/>
          </w:rPr>
          <w:t>Lista de abreviaturas</w:t>
        </w:r>
        <w:r>
          <w:rPr>
            <w:noProof/>
            <w:webHidden/>
          </w:rPr>
          <w:tab/>
        </w:r>
        <w:r>
          <w:rPr>
            <w:noProof/>
            <w:webHidden/>
          </w:rPr>
          <w:fldChar w:fldCharType="begin"/>
        </w:r>
        <w:r>
          <w:rPr>
            <w:noProof/>
            <w:webHidden/>
          </w:rPr>
          <w:instrText xml:space="preserve"> PAGEREF _Toc228179508 \h </w:instrText>
        </w:r>
        <w:r>
          <w:rPr>
            <w:noProof/>
            <w:webHidden/>
          </w:rPr>
        </w:r>
        <w:r>
          <w:rPr>
            <w:noProof/>
            <w:webHidden/>
          </w:rPr>
          <w:fldChar w:fldCharType="separate"/>
        </w:r>
        <w:r>
          <w:rPr>
            <w:noProof/>
            <w:webHidden/>
          </w:rPr>
          <w:t>15</w:t>
        </w:r>
        <w:r>
          <w:rPr>
            <w:noProof/>
            <w:webHidden/>
          </w:rPr>
          <w:fldChar w:fldCharType="end"/>
        </w:r>
      </w:hyperlink>
    </w:p>
    <w:p w14:paraId="2BB19687" w14:textId="46F41374" w:rsidR="002431AF" w:rsidRDefault="002431AF" w:rsidP="003D0940">
      <w:pPr>
        <w:pStyle w:val="TOC1"/>
        <w:rPr>
          <w:rFonts w:asciiTheme="minorHAnsi" w:eastAsiaTheme="minorEastAsia" w:hAnsiTheme="minorHAnsi"/>
          <w:noProof/>
          <w:kern w:val="2"/>
          <w:sz w:val="24"/>
          <w:szCs w:val="24"/>
          <w:lang w:eastAsia="pt-PT"/>
          <w14:ligatures w14:val="standardContextual"/>
        </w:rPr>
      </w:pPr>
      <w:hyperlink w:anchor="_Toc228179509" w:history="1">
        <w:r w:rsidRPr="007029DA">
          <w:rPr>
            <w:rStyle w:val="Hyperlink"/>
            <w:noProof/>
          </w:rPr>
          <w:t>1) Introdução</w:t>
        </w:r>
        <w:r>
          <w:rPr>
            <w:noProof/>
            <w:webHidden/>
          </w:rPr>
          <w:tab/>
        </w:r>
        <w:r>
          <w:rPr>
            <w:noProof/>
            <w:webHidden/>
          </w:rPr>
          <w:fldChar w:fldCharType="begin"/>
        </w:r>
        <w:r>
          <w:rPr>
            <w:noProof/>
            <w:webHidden/>
          </w:rPr>
          <w:instrText xml:space="preserve"> PAGEREF _Toc228179509 \h </w:instrText>
        </w:r>
        <w:r>
          <w:rPr>
            <w:noProof/>
            <w:webHidden/>
          </w:rPr>
        </w:r>
        <w:r>
          <w:rPr>
            <w:noProof/>
            <w:webHidden/>
          </w:rPr>
          <w:fldChar w:fldCharType="separate"/>
        </w:r>
        <w:r>
          <w:rPr>
            <w:noProof/>
            <w:webHidden/>
          </w:rPr>
          <w:t>17</w:t>
        </w:r>
        <w:r>
          <w:rPr>
            <w:noProof/>
            <w:webHidden/>
          </w:rPr>
          <w:fldChar w:fldCharType="end"/>
        </w:r>
      </w:hyperlink>
    </w:p>
    <w:p w14:paraId="56E8914F" w14:textId="06044F96" w:rsidR="002431AF" w:rsidRDefault="002431AF" w:rsidP="003D0940">
      <w:pPr>
        <w:pStyle w:val="TOC1"/>
        <w:rPr>
          <w:rFonts w:asciiTheme="minorHAnsi" w:eastAsiaTheme="minorEastAsia" w:hAnsiTheme="minorHAnsi"/>
          <w:noProof/>
          <w:kern w:val="2"/>
          <w:sz w:val="24"/>
          <w:szCs w:val="24"/>
          <w:lang w:eastAsia="pt-PT"/>
          <w14:ligatures w14:val="standardContextual"/>
        </w:rPr>
      </w:pPr>
      <w:hyperlink w:anchor="_Toc228179510" w:history="1">
        <w:r w:rsidRPr="007029DA">
          <w:rPr>
            <w:rStyle w:val="Hyperlink"/>
            <w:noProof/>
          </w:rPr>
          <w:t>2) Colégio de Gaia</w:t>
        </w:r>
        <w:r>
          <w:rPr>
            <w:noProof/>
            <w:webHidden/>
          </w:rPr>
          <w:tab/>
        </w:r>
        <w:r>
          <w:rPr>
            <w:noProof/>
            <w:webHidden/>
          </w:rPr>
          <w:fldChar w:fldCharType="begin"/>
        </w:r>
        <w:r>
          <w:rPr>
            <w:noProof/>
            <w:webHidden/>
          </w:rPr>
          <w:instrText xml:space="preserve"> PAGEREF _Toc228179510 \h </w:instrText>
        </w:r>
        <w:r>
          <w:rPr>
            <w:noProof/>
            <w:webHidden/>
          </w:rPr>
        </w:r>
        <w:r>
          <w:rPr>
            <w:noProof/>
            <w:webHidden/>
          </w:rPr>
          <w:fldChar w:fldCharType="separate"/>
        </w:r>
        <w:r>
          <w:rPr>
            <w:noProof/>
            <w:webHidden/>
          </w:rPr>
          <w:t>18</w:t>
        </w:r>
        <w:r>
          <w:rPr>
            <w:noProof/>
            <w:webHidden/>
          </w:rPr>
          <w:fldChar w:fldCharType="end"/>
        </w:r>
      </w:hyperlink>
    </w:p>
    <w:p w14:paraId="331B5C7E" w14:textId="05E9B7F6"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11" w:history="1">
        <w:r w:rsidRPr="007029DA">
          <w:rPr>
            <w:rStyle w:val="Hyperlink"/>
            <w:iCs/>
            <w:noProof/>
          </w:rPr>
          <w:t>2.1)</w:t>
        </w:r>
        <w:r w:rsidRPr="007029DA">
          <w:rPr>
            <w:rStyle w:val="Hyperlink"/>
            <w:noProof/>
          </w:rPr>
          <w:t xml:space="preserve"> História do Colégio</w:t>
        </w:r>
        <w:r>
          <w:rPr>
            <w:noProof/>
            <w:webHidden/>
          </w:rPr>
          <w:tab/>
        </w:r>
        <w:r>
          <w:rPr>
            <w:noProof/>
            <w:webHidden/>
          </w:rPr>
          <w:fldChar w:fldCharType="begin"/>
        </w:r>
        <w:r>
          <w:rPr>
            <w:noProof/>
            <w:webHidden/>
          </w:rPr>
          <w:instrText xml:space="preserve"> PAGEREF _Toc228179511 \h </w:instrText>
        </w:r>
        <w:r>
          <w:rPr>
            <w:noProof/>
            <w:webHidden/>
          </w:rPr>
        </w:r>
        <w:r>
          <w:rPr>
            <w:noProof/>
            <w:webHidden/>
          </w:rPr>
          <w:fldChar w:fldCharType="separate"/>
        </w:r>
        <w:r>
          <w:rPr>
            <w:noProof/>
            <w:webHidden/>
          </w:rPr>
          <w:t>18</w:t>
        </w:r>
        <w:r>
          <w:rPr>
            <w:noProof/>
            <w:webHidden/>
          </w:rPr>
          <w:fldChar w:fldCharType="end"/>
        </w:r>
      </w:hyperlink>
    </w:p>
    <w:p w14:paraId="3BB80A9E" w14:textId="1380143E"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12" w:history="1">
        <w:r w:rsidRPr="007029DA">
          <w:rPr>
            <w:rStyle w:val="Hyperlink"/>
            <w:iCs/>
            <w:noProof/>
          </w:rPr>
          <w:t>2.2)</w:t>
        </w:r>
        <w:r w:rsidRPr="007029DA">
          <w:rPr>
            <w:rStyle w:val="Hyperlink"/>
            <w:noProof/>
          </w:rPr>
          <w:t xml:space="preserve"> Instalações do Colégio</w:t>
        </w:r>
        <w:r>
          <w:rPr>
            <w:noProof/>
            <w:webHidden/>
          </w:rPr>
          <w:tab/>
        </w:r>
        <w:r>
          <w:rPr>
            <w:noProof/>
            <w:webHidden/>
          </w:rPr>
          <w:fldChar w:fldCharType="begin"/>
        </w:r>
        <w:r>
          <w:rPr>
            <w:noProof/>
            <w:webHidden/>
          </w:rPr>
          <w:instrText xml:space="preserve"> PAGEREF _Toc228179512 \h </w:instrText>
        </w:r>
        <w:r>
          <w:rPr>
            <w:noProof/>
            <w:webHidden/>
          </w:rPr>
        </w:r>
        <w:r>
          <w:rPr>
            <w:noProof/>
            <w:webHidden/>
          </w:rPr>
          <w:fldChar w:fldCharType="separate"/>
        </w:r>
        <w:r>
          <w:rPr>
            <w:noProof/>
            <w:webHidden/>
          </w:rPr>
          <w:t>19</w:t>
        </w:r>
        <w:r>
          <w:rPr>
            <w:noProof/>
            <w:webHidden/>
          </w:rPr>
          <w:fldChar w:fldCharType="end"/>
        </w:r>
      </w:hyperlink>
    </w:p>
    <w:p w14:paraId="1E7C15C2" w14:textId="03CC20BD"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13" w:history="1">
        <w:r w:rsidRPr="007029DA">
          <w:rPr>
            <w:rStyle w:val="Hyperlink"/>
            <w:iCs/>
            <w:noProof/>
          </w:rPr>
          <w:t>2.3)</w:t>
        </w:r>
        <w:r w:rsidRPr="007029DA">
          <w:rPr>
            <w:rStyle w:val="Hyperlink"/>
            <w:noProof/>
          </w:rPr>
          <w:t xml:space="preserve"> Níveis de Ensino</w:t>
        </w:r>
        <w:r>
          <w:rPr>
            <w:noProof/>
            <w:webHidden/>
          </w:rPr>
          <w:tab/>
        </w:r>
        <w:r>
          <w:rPr>
            <w:noProof/>
            <w:webHidden/>
          </w:rPr>
          <w:fldChar w:fldCharType="begin"/>
        </w:r>
        <w:r>
          <w:rPr>
            <w:noProof/>
            <w:webHidden/>
          </w:rPr>
          <w:instrText xml:space="preserve"> PAGEREF _Toc228179513 \h </w:instrText>
        </w:r>
        <w:r>
          <w:rPr>
            <w:noProof/>
            <w:webHidden/>
          </w:rPr>
        </w:r>
        <w:r>
          <w:rPr>
            <w:noProof/>
            <w:webHidden/>
          </w:rPr>
          <w:fldChar w:fldCharType="separate"/>
        </w:r>
        <w:r>
          <w:rPr>
            <w:noProof/>
            <w:webHidden/>
          </w:rPr>
          <w:t>19</w:t>
        </w:r>
        <w:r>
          <w:rPr>
            <w:noProof/>
            <w:webHidden/>
          </w:rPr>
          <w:fldChar w:fldCharType="end"/>
        </w:r>
      </w:hyperlink>
    </w:p>
    <w:p w14:paraId="195B7C76" w14:textId="209F88EC"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14" w:history="1">
        <w:r w:rsidRPr="007029DA">
          <w:rPr>
            <w:rStyle w:val="Hyperlink"/>
            <w:noProof/>
          </w:rPr>
          <w:t>2.3.1) Pré-Escolar</w:t>
        </w:r>
        <w:r>
          <w:rPr>
            <w:noProof/>
            <w:webHidden/>
          </w:rPr>
          <w:tab/>
        </w:r>
        <w:r>
          <w:rPr>
            <w:noProof/>
            <w:webHidden/>
          </w:rPr>
          <w:fldChar w:fldCharType="begin"/>
        </w:r>
        <w:r>
          <w:rPr>
            <w:noProof/>
            <w:webHidden/>
          </w:rPr>
          <w:instrText xml:space="preserve"> PAGEREF _Toc228179514 \h </w:instrText>
        </w:r>
        <w:r>
          <w:rPr>
            <w:noProof/>
            <w:webHidden/>
          </w:rPr>
        </w:r>
        <w:r>
          <w:rPr>
            <w:noProof/>
            <w:webHidden/>
          </w:rPr>
          <w:fldChar w:fldCharType="separate"/>
        </w:r>
        <w:r>
          <w:rPr>
            <w:noProof/>
            <w:webHidden/>
          </w:rPr>
          <w:t>19</w:t>
        </w:r>
        <w:r>
          <w:rPr>
            <w:noProof/>
            <w:webHidden/>
          </w:rPr>
          <w:fldChar w:fldCharType="end"/>
        </w:r>
      </w:hyperlink>
    </w:p>
    <w:p w14:paraId="65C26B32" w14:textId="7BA0D3F1"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15" w:history="1">
        <w:r w:rsidRPr="007029DA">
          <w:rPr>
            <w:rStyle w:val="Hyperlink"/>
            <w:noProof/>
          </w:rPr>
          <w:t>2.3.2) Básico</w:t>
        </w:r>
        <w:r>
          <w:rPr>
            <w:noProof/>
            <w:webHidden/>
          </w:rPr>
          <w:tab/>
        </w:r>
        <w:r>
          <w:rPr>
            <w:noProof/>
            <w:webHidden/>
          </w:rPr>
          <w:fldChar w:fldCharType="begin"/>
        </w:r>
        <w:r>
          <w:rPr>
            <w:noProof/>
            <w:webHidden/>
          </w:rPr>
          <w:instrText xml:space="preserve"> PAGEREF _Toc228179515 \h </w:instrText>
        </w:r>
        <w:r>
          <w:rPr>
            <w:noProof/>
            <w:webHidden/>
          </w:rPr>
        </w:r>
        <w:r>
          <w:rPr>
            <w:noProof/>
            <w:webHidden/>
          </w:rPr>
          <w:fldChar w:fldCharType="separate"/>
        </w:r>
        <w:r>
          <w:rPr>
            <w:noProof/>
            <w:webHidden/>
          </w:rPr>
          <w:t>19</w:t>
        </w:r>
        <w:r>
          <w:rPr>
            <w:noProof/>
            <w:webHidden/>
          </w:rPr>
          <w:fldChar w:fldCharType="end"/>
        </w:r>
      </w:hyperlink>
    </w:p>
    <w:p w14:paraId="6E973D12" w14:textId="7CE0D9F3"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16" w:history="1">
        <w:r w:rsidRPr="007029DA">
          <w:rPr>
            <w:rStyle w:val="Hyperlink"/>
            <w:noProof/>
          </w:rPr>
          <w:t>2.3.3) Secundário</w:t>
        </w:r>
        <w:r>
          <w:rPr>
            <w:noProof/>
            <w:webHidden/>
          </w:rPr>
          <w:tab/>
        </w:r>
        <w:r>
          <w:rPr>
            <w:noProof/>
            <w:webHidden/>
          </w:rPr>
          <w:fldChar w:fldCharType="begin"/>
        </w:r>
        <w:r>
          <w:rPr>
            <w:noProof/>
            <w:webHidden/>
          </w:rPr>
          <w:instrText xml:space="preserve"> PAGEREF _Toc228179516 \h </w:instrText>
        </w:r>
        <w:r>
          <w:rPr>
            <w:noProof/>
            <w:webHidden/>
          </w:rPr>
        </w:r>
        <w:r>
          <w:rPr>
            <w:noProof/>
            <w:webHidden/>
          </w:rPr>
          <w:fldChar w:fldCharType="separate"/>
        </w:r>
        <w:r>
          <w:rPr>
            <w:noProof/>
            <w:webHidden/>
          </w:rPr>
          <w:t>19</w:t>
        </w:r>
        <w:r>
          <w:rPr>
            <w:noProof/>
            <w:webHidden/>
          </w:rPr>
          <w:fldChar w:fldCharType="end"/>
        </w:r>
      </w:hyperlink>
    </w:p>
    <w:p w14:paraId="3B0EC88F" w14:textId="42832667"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17" w:history="1">
        <w:r w:rsidRPr="007029DA">
          <w:rPr>
            <w:rStyle w:val="Hyperlink"/>
            <w:iCs/>
            <w:noProof/>
          </w:rPr>
          <w:t>2.4)</w:t>
        </w:r>
        <w:r w:rsidRPr="007029DA">
          <w:rPr>
            <w:rStyle w:val="Hyperlink"/>
            <w:noProof/>
          </w:rPr>
          <w:t xml:space="preserve"> Cursos do Secundário</w:t>
        </w:r>
        <w:r>
          <w:rPr>
            <w:noProof/>
            <w:webHidden/>
          </w:rPr>
          <w:tab/>
        </w:r>
        <w:r>
          <w:rPr>
            <w:noProof/>
            <w:webHidden/>
          </w:rPr>
          <w:fldChar w:fldCharType="begin"/>
        </w:r>
        <w:r>
          <w:rPr>
            <w:noProof/>
            <w:webHidden/>
          </w:rPr>
          <w:instrText xml:space="preserve"> PAGEREF _Toc228179517 \h </w:instrText>
        </w:r>
        <w:r>
          <w:rPr>
            <w:noProof/>
            <w:webHidden/>
          </w:rPr>
        </w:r>
        <w:r>
          <w:rPr>
            <w:noProof/>
            <w:webHidden/>
          </w:rPr>
          <w:fldChar w:fldCharType="separate"/>
        </w:r>
        <w:r>
          <w:rPr>
            <w:noProof/>
            <w:webHidden/>
          </w:rPr>
          <w:t>20</w:t>
        </w:r>
        <w:r>
          <w:rPr>
            <w:noProof/>
            <w:webHidden/>
          </w:rPr>
          <w:fldChar w:fldCharType="end"/>
        </w:r>
      </w:hyperlink>
    </w:p>
    <w:p w14:paraId="4130FAE1" w14:textId="0DCCAA0E" w:rsidR="002431AF" w:rsidRDefault="002431AF" w:rsidP="003D0940">
      <w:pPr>
        <w:pStyle w:val="TOC1"/>
        <w:rPr>
          <w:rFonts w:asciiTheme="minorHAnsi" w:eastAsiaTheme="minorEastAsia" w:hAnsiTheme="minorHAnsi"/>
          <w:noProof/>
          <w:kern w:val="2"/>
          <w:sz w:val="24"/>
          <w:szCs w:val="24"/>
          <w:lang w:eastAsia="pt-PT"/>
          <w14:ligatures w14:val="standardContextual"/>
        </w:rPr>
      </w:pPr>
      <w:hyperlink w:anchor="_Toc228179518" w:history="1">
        <w:r w:rsidRPr="007029DA">
          <w:rPr>
            <w:rStyle w:val="Hyperlink"/>
            <w:noProof/>
          </w:rPr>
          <w:t>3) Curso de ITM</w:t>
        </w:r>
        <w:r>
          <w:rPr>
            <w:noProof/>
            <w:webHidden/>
          </w:rPr>
          <w:tab/>
        </w:r>
        <w:r>
          <w:rPr>
            <w:noProof/>
            <w:webHidden/>
          </w:rPr>
          <w:fldChar w:fldCharType="begin"/>
        </w:r>
        <w:r>
          <w:rPr>
            <w:noProof/>
            <w:webHidden/>
          </w:rPr>
          <w:instrText xml:space="preserve"> PAGEREF _Toc228179518 \h </w:instrText>
        </w:r>
        <w:r>
          <w:rPr>
            <w:noProof/>
            <w:webHidden/>
          </w:rPr>
        </w:r>
        <w:r>
          <w:rPr>
            <w:noProof/>
            <w:webHidden/>
          </w:rPr>
          <w:fldChar w:fldCharType="separate"/>
        </w:r>
        <w:r>
          <w:rPr>
            <w:noProof/>
            <w:webHidden/>
          </w:rPr>
          <w:t>21</w:t>
        </w:r>
        <w:r>
          <w:rPr>
            <w:noProof/>
            <w:webHidden/>
          </w:rPr>
          <w:fldChar w:fldCharType="end"/>
        </w:r>
      </w:hyperlink>
    </w:p>
    <w:p w14:paraId="0F1556EB" w14:textId="69EC3A3A"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19" w:history="1">
        <w:r w:rsidRPr="007029DA">
          <w:rPr>
            <w:rStyle w:val="Hyperlink"/>
            <w:iCs/>
            <w:noProof/>
          </w:rPr>
          <w:t>3.1)</w:t>
        </w:r>
        <w:r w:rsidRPr="007029DA">
          <w:rPr>
            <w:rStyle w:val="Hyperlink"/>
            <w:noProof/>
          </w:rPr>
          <w:t xml:space="preserve"> Descrição do Curso</w:t>
        </w:r>
        <w:r>
          <w:rPr>
            <w:noProof/>
            <w:webHidden/>
          </w:rPr>
          <w:tab/>
        </w:r>
        <w:r>
          <w:rPr>
            <w:noProof/>
            <w:webHidden/>
          </w:rPr>
          <w:fldChar w:fldCharType="begin"/>
        </w:r>
        <w:r>
          <w:rPr>
            <w:noProof/>
            <w:webHidden/>
          </w:rPr>
          <w:instrText xml:space="preserve"> PAGEREF _Toc228179519 \h </w:instrText>
        </w:r>
        <w:r>
          <w:rPr>
            <w:noProof/>
            <w:webHidden/>
          </w:rPr>
        </w:r>
        <w:r>
          <w:rPr>
            <w:noProof/>
            <w:webHidden/>
          </w:rPr>
          <w:fldChar w:fldCharType="separate"/>
        </w:r>
        <w:r>
          <w:rPr>
            <w:noProof/>
            <w:webHidden/>
          </w:rPr>
          <w:t>21</w:t>
        </w:r>
        <w:r>
          <w:rPr>
            <w:noProof/>
            <w:webHidden/>
          </w:rPr>
          <w:fldChar w:fldCharType="end"/>
        </w:r>
      </w:hyperlink>
    </w:p>
    <w:p w14:paraId="40B42C4B" w14:textId="01452936"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20" w:history="1">
        <w:r w:rsidRPr="007029DA">
          <w:rPr>
            <w:rStyle w:val="Hyperlink"/>
            <w:iCs/>
            <w:noProof/>
          </w:rPr>
          <w:t>3.2)</w:t>
        </w:r>
        <w:r w:rsidRPr="007029DA">
          <w:rPr>
            <w:rStyle w:val="Hyperlink"/>
            <w:noProof/>
          </w:rPr>
          <w:t xml:space="preserve"> Plano de Estudo</w:t>
        </w:r>
        <w:r>
          <w:rPr>
            <w:noProof/>
            <w:webHidden/>
          </w:rPr>
          <w:tab/>
        </w:r>
        <w:r>
          <w:rPr>
            <w:noProof/>
            <w:webHidden/>
          </w:rPr>
          <w:fldChar w:fldCharType="begin"/>
        </w:r>
        <w:r>
          <w:rPr>
            <w:noProof/>
            <w:webHidden/>
          </w:rPr>
          <w:instrText xml:space="preserve"> PAGEREF _Toc228179520 \h </w:instrText>
        </w:r>
        <w:r>
          <w:rPr>
            <w:noProof/>
            <w:webHidden/>
          </w:rPr>
        </w:r>
        <w:r>
          <w:rPr>
            <w:noProof/>
            <w:webHidden/>
          </w:rPr>
          <w:fldChar w:fldCharType="separate"/>
        </w:r>
        <w:r>
          <w:rPr>
            <w:noProof/>
            <w:webHidden/>
          </w:rPr>
          <w:t>22</w:t>
        </w:r>
        <w:r>
          <w:rPr>
            <w:noProof/>
            <w:webHidden/>
          </w:rPr>
          <w:fldChar w:fldCharType="end"/>
        </w:r>
      </w:hyperlink>
    </w:p>
    <w:p w14:paraId="5B14188E" w14:textId="2AD4371B"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21" w:history="1">
        <w:r w:rsidRPr="007029DA">
          <w:rPr>
            <w:rStyle w:val="Hyperlink"/>
            <w:iCs/>
            <w:noProof/>
          </w:rPr>
          <w:t>3.3)</w:t>
        </w:r>
        <w:r w:rsidRPr="007029DA">
          <w:rPr>
            <w:rStyle w:val="Hyperlink"/>
            <w:noProof/>
          </w:rPr>
          <w:t xml:space="preserve"> PAP e FCT</w:t>
        </w:r>
        <w:r>
          <w:rPr>
            <w:noProof/>
            <w:webHidden/>
          </w:rPr>
          <w:tab/>
        </w:r>
        <w:r>
          <w:rPr>
            <w:noProof/>
            <w:webHidden/>
          </w:rPr>
          <w:fldChar w:fldCharType="begin"/>
        </w:r>
        <w:r>
          <w:rPr>
            <w:noProof/>
            <w:webHidden/>
          </w:rPr>
          <w:instrText xml:space="preserve"> PAGEREF _Toc228179521 \h </w:instrText>
        </w:r>
        <w:r>
          <w:rPr>
            <w:noProof/>
            <w:webHidden/>
          </w:rPr>
        </w:r>
        <w:r>
          <w:rPr>
            <w:noProof/>
            <w:webHidden/>
          </w:rPr>
          <w:fldChar w:fldCharType="separate"/>
        </w:r>
        <w:r>
          <w:rPr>
            <w:noProof/>
            <w:webHidden/>
          </w:rPr>
          <w:t>24</w:t>
        </w:r>
        <w:r>
          <w:rPr>
            <w:noProof/>
            <w:webHidden/>
          </w:rPr>
          <w:fldChar w:fldCharType="end"/>
        </w:r>
      </w:hyperlink>
    </w:p>
    <w:p w14:paraId="2CFEDB3A" w14:textId="4387AB45"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22" w:history="1">
        <w:r w:rsidRPr="007029DA">
          <w:rPr>
            <w:rStyle w:val="Hyperlink"/>
            <w:iCs/>
            <w:noProof/>
          </w:rPr>
          <w:t>3.4)</w:t>
        </w:r>
        <w:r w:rsidRPr="007029DA">
          <w:rPr>
            <w:rStyle w:val="Hyperlink"/>
            <w:noProof/>
          </w:rPr>
          <w:t xml:space="preserve"> Prosseguimento de estudos</w:t>
        </w:r>
        <w:r>
          <w:rPr>
            <w:noProof/>
            <w:webHidden/>
          </w:rPr>
          <w:tab/>
        </w:r>
        <w:r>
          <w:rPr>
            <w:noProof/>
            <w:webHidden/>
          </w:rPr>
          <w:fldChar w:fldCharType="begin"/>
        </w:r>
        <w:r>
          <w:rPr>
            <w:noProof/>
            <w:webHidden/>
          </w:rPr>
          <w:instrText xml:space="preserve"> PAGEREF _Toc228179522 \h </w:instrText>
        </w:r>
        <w:r>
          <w:rPr>
            <w:noProof/>
            <w:webHidden/>
          </w:rPr>
        </w:r>
        <w:r>
          <w:rPr>
            <w:noProof/>
            <w:webHidden/>
          </w:rPr>
          <w:fldChar w:fldCharType="separate"/>
        </w:r>
        <w:r>
          <w:rPr>
            <w:noProof/>
            <w:webHidden/>
          </w:rPr>
          <w:t>24</w:t>
        </w:r>
        <w:r>
          <w:rPr>
            <w:noProof/>
            <w:webHidden/>
          </w:rPr>
          <w:fldChar w:fldCharType="end"/>
        </w:r>
      </w:hyperlink>
    </w:p>
    <w:p w14:paraId="482CF92A" w14:textId="25108505"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23" w:history="1">
        <w:r w:rsidRPr="007029DA">
          <w:rPr>
            <w:rStyle w:val="Hyperlink"/>
            <w:iCs/>
            <w:noProof/>
          </w:rPr>
          <w:t>3.5)</w:t>
        </w:r>
        <w:r w:rsidRPr="007029DA">
          <w:rPr>
            <w:rStyle w:val="Hyperlink"/>
            <w:noProof/>
          </w:rPr>
          <w:t xml:space="preserve"> Saídas profissionais</w:t>
        </w:r>
        <w:r>
          <w:rPr>
            <w:noProof/>
            <w:webHidden/>
          </w:rPr>
          <w:tab/>
        </w:r>
        <w:r>
          <w:rPr>
            <w:noProof/>
            <w:webHidden/>
          </w:rPr>
          <w:fldChar w:fldCharType="begin"/>
        </w:r>
        <w:r>
          <w:rPr>
            <w:noProof/>
            <w:webHidden/>
          </w:rPr>
          <w:instrText xml:space="preserve"> PAGEREF _Toc228179523 \h </w:instrText>
        </w:r>
        <w:r>
          <w:rPr>
            <w:noProof/>
            <w:webHidden/>
          </w:rPr>
        </w:r>
        <w:r>
          <w:rPr>
            <w:noProof/>
            <w:webHidden/>
          </w:rPr>
          <w:fldChar w:fldCharType="separate"/>
        </w:r>
        <w:r>
          <w:rPr>
            <w:noProof/>
            <w:webHidden/>
          </w:rPr>
          <w:t>24</w:t>
        </w:r>
        <w:r>
          <w:rPr>
            <w:noProof/>
            <w:webHidden/>
          </w:rPr>
          <w:fldChar w:fldCharType="end"/>
        </w:r>
      </w:hyperlink>
    </w:p>
    <w:p w14:paraId="005FA9D6" w14:textId="76EE0F21"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24" w:history="1">
        <w:r w:rsidRPr="007029DA">
          <w:rPr>
            <w:rStyle w:val="Hyperlink"/>
            <w:iCs/>
            <w:noProof/>
          </w:rPr>
          <w:t>3.6)</w:t>
        </w:r>
        <w:r w:rsidRPr="007029DA">
          <w:rPr>
            <w:rStyle w:val="Hyperlink"/>
            <w:noProof/>
          </w:rPr>
          <w:t xml:space="preserve"> Mercado de Trabalho</w:t>
        </w:r>
        <w:r>
          <w:rPr>
            <w:noProof/>
            <w:webHidden/>
          </w:rPr>
          <w:tab/>
        </w:r>
        <w:r>
          <w:rPr>
            <w:noProof/>
            <w:webHidden/>
          </w:rPr>
          <w:fldChar w:fldCharType="begin"/>
        </w:r>
        <w:r>
          <w:rPr>
            <w:noProof/>
            <w:webHidden/>
          </w:rPr>
          <w:instrText xml:space="preserve"> PAGEREF _Toc228179524 \h </w:instrText>
        </w:r>
        <w:r>
          <w:rPr>
            <w:noProof/>
            <w:webHidden/>
          </w:rPr>
        </w:r>
        <w:r>
          <w:rPr>
            <w:noProof/>
            <w:webHidden/>
          </w:rPr>
          <w:fldChar w:fldCharType="separate"/>
        </w:r>
        <w:r>
          <w:rPr>
            <w:noProof/>
            <w:webHidden/>
          </w:rPr>
          <w:t>24</w:t>
        </w:r>
        <w:r>
          <w:rPr>
            <w:noProof/>
            <w:webHidden/>
          </w:rPr>
          <w:fldChar w:fldCharType="end"/>
        </w:r>
      </w:hyperlink>
    </w:p>
    <w:p w14:paraId="71032798" w14:textId="6AEF983C" w:rsidR="002431AF" w:rsidRDefault="002431AF" w:rsidP="003D0940">
      <w:pPr>
        <w:pStyle w:val="TOC1"/>
        <w:rPr>
          <w:rFonts w:asciiTheme="minorHAnsi" w:eastAsiaTheme="minorEastAsia" w:hAnsiTheme="minorHAnsi"/>
          <w:noProof/>
          <w:kern w:val="2"/>
          <w:sz w:val="24"/>
          <w:szCs w:val="24"/>
          <w:lang w:eastAsia="pt-PT"/>
          <w14:ligatures w14:val="standardContextual"/>
        </w:rPr>
      </w:pPr>
      <w:hyperlink w:anchor="_Toc228179525" w:history="1">
        <w:r w:rsidRPr="007029DA">
          <w:rPr>
            <w:rStyle w:val="Hyperlink"/>
            <w:noProof/>
          </w:rPr>
          <w:t>4) Descrição do projeto</w:t>
        </w:r>
        <w:r>
          <w:rPr>
            <w:noProof/>
            <w:webHidden/>
          </w:rPr>
          <w:tab/>
        </w:r>
        <w:r>
          <w:rPr>
            <w:noProof/>
            <w:webHidden/>
          </w:rPr>
          <w:fldChar w:fldCharType="begin"/>
        </w:r>
        <w:r>
          <w:rPr>
            <w:noProof/>
            <w:webHidden/>
          </w:rPr>
          <w:instrText xml:space="preserve"> PAGEREF _Toc228179525 \h </w:instrText>
        </w:r>
        <w:r>
          <w:rPr>
            <w:noProof/>
            <w:webHidden/>
          </w:rPr>
        </w:r>
        <w:r>
          <w:rPr>
            <w:noProof/>
            <w:webHidden/>
          </w:rPr>
          <w:fldChar w:fldCharType="separate"/>
        </w:r>
        <w:r>
          <w:rPr>
            <w:noProof/>
            <w:webHidden/>
          </w:rPr>
          <w:t>25</w:t>
        </w:r>
        <w:r>
          <w:rPr>
            <w:noProof/>
            <w:webHidden/>
          </w:rPr>
          <w:fldChar w:fldCharType="end"/>
        </w:r>
      </w:hyperlink>
    </w:p>
    <w:p w14:paraId="2112DC8C" w14:textId="76CC930D"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26" w:history="1">
        <w:r w:rsidRPr="007029DA">
          <w:rPr>
            <w:rStyle w:val="Hyperlink"/>
            <w:iCs/>
            <w:noProof/>
          </w:rPr>
          <w:t>4.1)</w:t>
        </w:r>
        <w:r w:rsidRPr="007029DA">
          <w:rPr>
            <w:rStyle w:val="Hyperlink"/>
            <w:noProof/>
          </w:rPr>
          <w:t xml:space="preserve"> Módulos da App</w:t>
        </w:r>
        <w:r>
          <w:rPr>
            <w:noProof/>
            <w:webHidden/>
          </w:rPr>
          <w:tab/>
        </w:r>
        <w:r>
          <w:rPr>
            <w:noProof/>
            <w:webHidden/>
          </w:rPr>
          <w:fldChar w:fldCharType="begin"/>
        </w:r>
        <w:r>
          <w:rPr>
            <w:noProof/>
            <w:webHidden/>
          </w:rPr>
          <w:instrText xml:space="preserve"> PAGEREF _Toc228179526 \h </w:instrText>
        </w:r>
        <w:r>
          <w:rPr>
            <w:noProof/>
            <w:webHidden/>
          </w:rPr>
        </w:r>
        <w:r>
          <w:rPr>
            <w:noProof/>
            <w:webHidden/>
          </w:rPr>
          <w:fldChar w:fldCharType="separate"/>
        </w:r>
        <w:r>
          <w:rPr>
            <w:noProof/>
            <w:webHidden/>
          </w:rPr>
          <w:t>25</w:t>
        </w:r>
        <w:r>
          <w:rPr>
            <w:noProof/>
            <w:webHidden/>
          </w:rPr>
          <w:fldChar w:fldCharType="end"/>
        </w:r>
      </w:hyperlink>
    </w:p>
    <w:p w14:paraId="6BA39F21" w14:textId="23E74877"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27" w:history="1">
        <w:r w:rsidRPr="007029DA">
          <w:rPr>
            <w:rStyle w:val="Hyperlink"/>
            <w:noProof/>
          </w:rPr>
          <w:t>4.1.1) Módulo das conversas</w:t>
        </w:r>
        <w:r>
          <w:rPr>
            <w:noProof/>
            <w:webHidden/>
          </w:rPr>
          <w:tab/>
        </w:r>
        <w:r>
          <w:rPr>
            <w:noProof/>
            <w:webHidden/>
          </w:rPr>
          <w:fldChar w:fldCharType="begin"/>
        </w:r>
        <w:r>
          <w:rPr>
            <w:noProof/>
            <w:webHidden/>
          </w:rPr>
          <w:instrText xml:space="preserve"> PAGEREF _Toc228179527 \h </w:instrText>
        </w:r>
        <w:r>
          <w:rPr>
            <w:noProof/>
            <w:webHidden/>
          </w:rPr>
        </w:r>
        <w:r>
          <w:rPr>
            <w:noProof/>
            <w:webHidden/>
          </w:rPr>
          <w:fldChar w:fldCharType="separate"/>
        </w:r>
        <w:r>
          <w:rPr>
            <w:noProof/>
            <w:webHidden/>
          </w:rPr>
          <w:t>25</w:t>
        </w:r>
        <w:r>
          <w:rPr>
            <w:noProof/>
            <w:webHidden/>
          </w:rPr>
          <w:fldChar w:fldCharType="end"/>
        </w:r>
      </w:hyperlink>
    </w:p>
    <w:p w14:paraId="7F1C9EA2" w14:textId="27F7ECDD"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28" w:history="1">
        <w:r w:rsidRPr="007029DA">
          <w:rPr>
            <w:rStyle w:val="Hyperlink"/>
            <w:noProof/>
          </w:rPr>
          <w:t>4.1.2) Módulo das publicações</w:t>
        </w:r>
        <w:r>
          <w:rPr>
            <w:noProof/>
            <w:webHidden/>
          </w:rPr>
          <w:tab/>
        </w:r>
        <w:r>
          <w:rPr>
            <w:noProof/>
            <w:webHidden/>
          </w:rPr>
          <w:fldChar w:fldCharType="begin"/>
        </w:r>
        <w:r>
          <w:rPr>
            <w:noProof/>
            <w:webHidden/>
          </w:rPr>
          <w:instrText xml:space="preserve"> PAGEREF _Toc228179528 \h </w:instrText>
        </w:r>
        <w:r>
          <w:rPr>
            <w:noProof/>
            <w:webHidden/>
          </w:rPr>
        </w:r>
        <w:r>
          <w:rPr>
            <w:noProof/>
            <w:webHidden/>
          </w:rPr>
          <w:fldChar w:fldCharType="separate"/>
        </w:r>
        <w:r>
          <w:rPr>
            <w:noProof/>
            <w:webHidden/>
          </w:rPr>
          <w:t>25</w:t>
        </w:r>
        <w:r>
          <w:rPr>
            <w:noProof/>
            <w:webHidden/>
          </w:rPr>
          <w:fldChar w:fldCharType="end"/>
        </w:r>
      </w:hyperlink>
    </w:p>
    <w:p w14:paraId="07FEB18E" w14:textId="4BF4C73F"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29" w:history="1">
        <w:r w:rsidRPr="007029DA">
          <w:rPr>
            <w:rStyle w:val="Hyperlink"/>
            <w:noProof/>
          </w:rPr>
          <w:t>4.1.3) Módulo do perfil</w:t>
        </w:r>
        <w:r>
          <w:rPr>
            <w:noProof/>
            <w:webHidden/>
          </w:rPr>
          <w:tab/>
        </w:r>
        <w:r>
          <w:rPr>
            <w:noProof/>
            <w:webHidden/>
          </w:rPr>
          <w:fldChar w:fldCharType="begin"/>
        </w:r>
        <w:r>
          <w:rPr>
            <w:noProof/>
            <w:webHidden/>
          </w:rPr>
          <w:instrText xml:space="preserve"> PAGEREF _Toc228179529 \h </w:instrText>
        </w:r>
        <w:r>
          <w:rPr>
            <w:noProof/>
            <w:webHidden/>
          </w:rPr>
        </w:r>
        <w:r>
          <w:rPr>
            <w:noProof/>
            <w:webHidden/>
          </w:rPr>
          <w:fldChar w:fldCharType="separate"/>
        </w:r>
        <w:r>
          <w:rPr>
            <w:noProof/>
            <w:webHidden/>
          </w:rPr>
          <w:t>25</w:t>
        </w:r>
        <w:r>
          <w:rPr>
            <w:noProof/>
            <w:webHidden/>
          </w:rPr>
          <w:fldChar w:fldCharType="end"/>
        </w:r>
      </w:hyperlink>
    </w:p>
    <w:p w14:paraId="50EE3C13" w14:textId="13F156E7"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30" w:history="1">
        <w:r w:rsidRPr="007029DA">
          <w:rPr>
            <w:rStyle w:val="Hyperlink"/>
            <w:iCs/>
            <w:noProof/>
          </w:rPr>
          <w:t>4.2)</w:t>
        </w:r>
        <w:r w:rsidRPr="007029DA">
          <w:rPr>
            <w:rStyle w:val="Hyperlink"/>
            <w:noProof/>
          </w:rPr>
          <w:t xml:space="preserve"> Estudo do mercado</w:t>
        </w:r>
        <w:r>
          <w:rPr>
            <w:noProof/>
            <w:webHidden/>
          </w:rPr>
          <w:tab/>
        </w:r>
        <w:r>
          <w:rPr>
            <w:noProof/>
            <w:webHidden/>
          </w:rPr>
          <w:fldChar w:fldCharType="begin"/>
        </w:r>
        <w:r>
          <w:rPr>
            <w:noProof/>
            <w:webHidden/>
          </w:rPr>
          <w:instrText xml:space="preserve"> PAGEREF _Toc228179530 \h </w:instrText>
        </w:r>
        <w:r>
          <w:rPr>
            <w:noProof/>
            <w:webHidden/>
          </w:rPr>
        </w:r>
        <w:r>
          <w:rPr>
            <w:noProof/>
            <w:webHidden/>
          </w:rPr>
          <w:fldChar w:fldCharType="separate"/>
        </w:r>
        <w:r>
          <w:rPr>
            <w:noProof/>
            <w:webHidden/>
          </w:rPr>
          <w:t>26</w:t>
        </w:r>
        <w:r>
          <w:rPr>
            <w:noProof/>
            <w:webHidden/>
          </w:rPr>
          <w:fldChar w:fldCharType="end"/>
        </w:r>
      </w:hyperlink>
    </w:p>
    <w:p w14:paraId="5E83742D" w14:textId="7F7830EE"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31" w:history="1">
        <w:r w:rsidRPr="007029DA">
          <w:rPr>
            <w:rStyle w:val="Hyperlink"/>
            <w:noProof/>
          </w:rPr>
          <w:t>4.2.1) Instagram</w:t>
        </w:r>
        <w:r>
          <w:rPr>
            <w:noProof/>
            <w:webHidden/>
          </w:rPr>
          <w:tab/>
        </w:r>
        <w:r>
          <w:rPr>
            <w:noProof/>
            <w:webHidden/>
          </w:rPr>
          <w:fldChar w:fldCharType="begin"/>
        </w:r>
        <w:r>
          <w:rPr>
            <w:noProof/>
            <w:webHidden/>
          </w:rPr>
          <w:instrText xml:space="preserve"> PAGEREF _Toc228179531 \h </w:instrText>
        </w:r>
        <w:r>
          <w:rPr>
            <w:noProof/>
            <w:webHidden/>
          </w:rPr>
        </w:r>
        <w:r>
          <w:rPr>
            <w:noProof/>
            <w:webHidden/>
          </w:rPr>
          <w:fldChar w:fldCharType="separate"/>
        </w:r>
        <w:r>
          <w:rPr>
            <w:noProof/>
            <w:webHidden/>
          </w:rPr>
          <w:t>26</w:t>
        </w:r>
        <w:r>
          <w:rPr>
            <w:noProof/>
            <w:webHidden/>
          </w:rPr>
          <w:fldChar w:fldCharType="end"/>
        </w:r>
      </w:hyperlink>
    </w:p>
    <w:p w14:paraId="740CC2ED" w14:textId="5581C1A4"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32" w:history="1">
        <w:r w:rsidRPr="007029DA">
          <w:rPr>
            <w:rStyle w:val="Hyperlink"/>
            <w:noProof/>
          </w:rPr>
          <w:t>4.2.2) Tiktok</w:t>
        </w:r>
        <w:r>
          <w:rPr>
            <w:noProof/>
            <w:webHidden/>
          </w:rPr>
          <w:tab/>
        </w:r>
        <w:r>
          <w:rPr>
            <w:noProof/>
            <w:webHidden/>
          </w:rPr>
          <w:fldChar w:fldCharType="begin"/>
        </w:r>
        <w:r>
          <w:rPr>
            <w:noProof/>
            <w:webHidden/>
          </w:rPr>
          <w:instrText xml:space="preserve"> PAGEREF _Toc228179532 \h </w:instrText>
        </w:r>
        <w:r>
          <w:rPr>
            <w:noProof/>
            <w:webHidden/>
          </w:rPr>
        </w:r>
        <w:r>
          <w:rPr>
            <w:noProof/>
            <w:webHidden/>
          </w:rPr>
          <w:fldChar w:fldCharType="separate"/>
        </w:r>
        <w:r>
          <w:rPr>
            <w:noProof/>
            <w:webHidden/>
          </w:rPr>
          <w:t>26</w:t>
        </w:r>
        <w:r>
          <w:rPr>
            <w:noProof/>
            <w:webHidden/>
          </w:rPr>
          <w:fldChar w:fldCharType="end"/>
        </w:r>
      </w:hyperlink>
    </w:p>
    <w:p w14:paraId="289F0379" w14:textId="76BEF452"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33" w:history="1">
        <w:r w:rsidRPr="007029DA">
          <w:rPr>
            <w:rStyle w:val="Hyperlink"/>
            <w:iCs/>
            <w:noProof/>
          </w:rPr>
          <w:t>4.3)</w:t>
        </w:r>
        <w:r w:rsidRPr="007029DA">
          <w:rPr>
            <w:rStyle w:val="Hyperlink"/>
            <w:noProof/>
          </w:rPr>
          <w:t xml:space="preserve"> Ferramentas utilizadas</w:t>
        </w:r>
        <w:r>
          <w:rPr>
            <w:noProof/>
            <w:webHidden/>
          </w:rPr>
          <w:tab/>
        </w:r>
        <w:r>
          <w:rPr>
            <w:noProof/>
            <w:webHidden/>
          </w:rPr>
          <w:fldChar w:fldCharType="begin"/>
        </w:r>
        <w:r>
          <w:rPr>
            <w:noProof/>
            <w:webHidden/>
          </w:rPr>
          <w:instrText xml:space="preserve"> PAGEREF _Toc228179533 \h </w:instrText>
        </w:r>
        <w:r>
          <w:rPr>
            <w:noProof/>
            <w:webHidden/>
          </w:rPr>
        </w:r>
        <w:r>
          <w:rPr>
            <w:noProof/>
            <w:webHidden/>
          </w:rPr>
          <w:fldChar w:fldCharType="separate"/>
        </w:r>
        <w:r>
          <w:rPr>
            <w:noProof/>
            <w:webHidden/>
          </w:rPr>
          <w:t>27</w:t>
        </w:r>
        <w:r>
          <w:rPr>
            <w:noProof/>
            <w:webHidden/>
          </w:rPr>
          <w:fldChar w:fldCharType="end"/>
        </w:r>
      </w:hyperlink>
    </w:p>
    <w:p w14:paraId="7754F8B8" w14:textId="73E2D6B1"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34" w:history="1">
        <w:r w:rsidRPr="007029DA">
          <w:rPr>
            <w:rStyle w:val="Hyperlink"/>
            <w:noProof/>
          </w:rPr>
          <w:t>4.3.1) Linguagem de Consulta</w:t>
        </w:r>
        <w:r>
          <w:rPr>
            <w:noProof/>
            <w:webHidden/>
          </w:rPr>
          <w:tab/>
        </w:r>
        <w:r>
          <w:rPr>
            <w:noProof/>
            <w:webHidden/>
          </w:rPr>
          <w:fldChar w:fldCharType="begin"/>
        </w:r>
        <w:r>
          <w:rPr>
            <w:noProof/>
            <w:webHidden/>
          </w:rPr>
          <w:instrText xml:space="preserve"> PAGEREF _Toc228179534 \h </w:instrText>
        </w:r>
        <w:r>
          <w:rPr>
            <w:noProof/>
            <w:webHidden/>
          </w:rPr>
        </w:r>
        <w:r>
          <w:rPr>
            <w:noProof/>
            <w:webHidden/>
          </w:rPr>
          <w:fldChar w:fldCharType="separate"/>
        </w:r>
        <w:r>
          <w:rPr>
            <w:noProof/>
            <w:webHidden/>
          </w:rPr>
          <w:t>27</w:t>
        </w:r>
        <w:r>
          <w:rPr>
            <w:noProof/>
            <w:webHidden/>
          </w:rPr>
          <w:fldChar w:fldCharType="end"/>
        </w:r>
      </w:hyperlink>
    </w:p>
    <w:p w14:paraId="11D69ACA" w14:textId="7660B00F"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35" w:history="1">
        <w:r w:rsidRPr="007029DA">
          <w:rPr>
            <w:rStyle w:val="Hyperlink"/>
            <w:noProof/>
          </w:rPr>
          <w:t>4.3.2) Sistema Gestor de Bases de Dados</w:t>
        </w:r>
        <w:r>
          <w:rPr>
            <w:noProof/>
            <w:webHidden/>
          </w:rPr>
          <w:tab/>
        </w:r>
        <w:r>
          <w:rPr>
            <w:noProof/>
            <w:webHidden/>
          </w:rPr>
          <w:fldChar w:fldCharType="begin"/>
        </w:r>
        <w:r>
          <w:rPr>
            <w:noProof/>
            <w:webHidden/>
          </w:rPr>
          <w:instrText xml:space="preserve"> PAGEREF _Toc228179535 \h </w:instrText>
        </w:r>
        <w:r>
          <w:rPr>
            <w:noProof/>
            <w:webHidden/>
          </w:rPr>
        </w:r>
        <w:r>
          <w:rPr>
            <w:noProof/>
            <w:webHidden/>
          </w:rPr>
          <w:fldChar w:fldCharType="separate"/>
        </w:r>
        <w:r>
          <w:rPr>
            <w:noProof/>
            <w:webHidden/>
          </w:rPr>
          <w:t>27</w:t>
        </w:r>
        <w:r>
          <w:rPr>
            <w:noProof/>
            <w:webHidden/>
          </w:rPr>
          <w:fldChar w:fldCharType="end"/>
        </w:r>
      </w:hyperlink>
    </w:p>
    <w:p w14:paraId="70FCF93E" w14:textId="52CABAB1"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36" w:history="1">
        <w:r w:rsidRPr="007029DA">
          <w:rPr>
            <w:rStyle w:val="Hyperlink"/>
            <w:noProof/>
          </w:rPr>
          <w:t>4.3.3) Backend como Serviço</w:t>
        </w:r>
        <w:r>
          <w:rPr>
            <w:noProof/>
            <w:webHidden/>
          </w:rPr>
          <w:tab/>
        </w:r>
        <w:r>
          <w:rPr>
            <w:noProof/>
            <w:webHidden/>
          </w:rPr>
          <w:fldChar w:fldCharType="begin"/>
        </w:r>
        <w:r>
          <w:rPr>
            <w:noProof/>
            <w:webHidden/>
          </w:rPr>
          <w:instrText xml:space="preserve"> PAGEREF _Toc228179536 \h </w:instrText>
        </w:r>
        <w:r>
          <w:rPr>
            <w:noProof/>
            <w:webHidden/>
          </w:rPr>
        </w:r>
        <w:r>
          <w:rPr>
            <w:noProof/>
            <w:webHidden/>
          </w:rPr>
          <w:fldChar w:fldCharType="separate"/>
        </w:r>
        <w:r>
          <w:rPr>
            <w:noProof/>
            <w:webHidden/>
          </w:rPr>
          <w:t>27</w:t>
        </w:r>
        <w:r>
          <w:rPr>
            <w:noProof/>
            <w:webHidden/>
          </w:rPr>
          <w:fldChar w:fldCharType="end"/>
        </w:r>
      </w:hyperlink>
    </w:p>
    <w:p w14:paraId="33F2B2C4" w14:textId="4659FB81"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37" w:history="1">
        <w:r w:rsidRPr="007029DA">
          <w:rPr>
            <w:rStyle w:val="Hyperlink"/>
            <w:noProof/>
          </w:rPr>
          <w:t>4.3.4) Linguagem de programação do back-end</w:t>
        </w:r>
        <w:r>
          <w:rPr>
            <w:noProof/>
            <w:webHidden/>
          </w:rPr>
          <w:tab/>
        </w:r>
        <w:r>
          <w:rPr>
            <w:noProof/>
            <w:webHidden/>
          </w:rPr>
          <w:fldChar w:fldCharType="begin"/>
        </w:r>
        <w:r>
          <w:rPr>
            <w:noProof/>
            <w:webHidden/>
          </w:rPr>
          <w:instrText xml:space="preserve"> PAGEREF _Toc228179537 \h </w:instrText>
        </w:r>
        <w:r>
          <w:rPr>
            <w:noProof/>
            <w:webHidden/>
          </w:rPr>
        </w:r>
        <w:r>
          <w:rPr>
            <w:noProof/>
            <w:webHidden/>
          </w:rPr>
          <w:fldChar w:fldCharType="separate"/>
        </w:r>
        <w:r>
          <w:rPr>
            <w:noProof/>
            <w:webHidden/>
          </w:rPr>
          <w:t>28</w:t>
        </w:r>
        <w:r>
          <w:rPr>
            <w:noProof/>
            <w:webHidden/>
          </w:rPr>
          <w:fldChar w:fldCharType="end"/>
        </w:r>
      </w:hyperlink>
    </w:p>
    <w:p w14:paraId="00C0CAC5" w14:textId="2CEC50B4"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38" w:history="1">
        <w:r w:rsidRPr="007029DA">
          <w:rPr>
            <w:rStyle w:val="Hyperlink"/>
            <w:noProof/>
          </w:rPr>
          <w:t>4.3.5)</w:t>
        </w:r>
        <w:r w:rsidRPr="007029DA">
          <w:rPr>
            <w:rStyle w:val="Hyperlink"/>
            <w:rFonts w:ascii="Aptos" w:eastAsia="Aptos" w:hAnsi="Aptos" w:cs="Aptos"/>
            <w:noProof/>
          </w:rPr>
          <w:t xml:space="preserve"> </w:t>
        </w:r>
        <w:r w:rsidRPr="007029DA">
          <w:rPr>
            <w:rStyle w:val="Hyperlink"/>
            <w:noProof/>
          </w:rPr>
          <w:t>Framework utilizada no backend</w:t>
        </w:r>
        <w:r>
          <w:rPr>
            <w:noProof/>
            <w:webHidden/>
          </w:rPr>
          <w:tab/>
        </w:r>
        <w:r>
          <w:rPr>
            <w:noProof/>
            <w:webHidden/>
          </w:rPr>
          <w:fldChar w:fldCharType="begin"/>
        </w:r>
        <w:r>
          <w:rPr>
            <w:noProof/>
            <w:webHidden/>
          </w:rPr>
          <w:instrText xml:space="preserve"> PAGEREF _Toc228179538 \h </w:instrText>
        </w:r>
        <w:r>
          <w:rPr>
            <w:noProof/>
            <w:webHidden/>
          </w:rPr>
        </w:r>
        <w:r>
          <w:rPr>
            <w:noProof/>
            <w:webHidden/>
          </w:rPr>
          <w:fldChar w:fldCharType="separate"/>
        </w:r>
        <w:r>
          <w:rPr>
            <w:noProof/>
            <w:webHidden/>
          </w:rPr>
          <w:t>28</w:t>
        </w:r>
        <w:r>
          <w:rPr>
            <w:noProof/>
            <w:webHidden/>
          </w:rPr>
          <w:fldChar w:fldCharType="end"/>
        </w:r>
      </w:hyperlink>
    </w:p>
    <w:p w14:paraId="7F2F9891" w14:textId="49D9D563"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39" w:history="1">
        <w:r w:rsidRPr="007029DA">
          <w:rPr>
            <w:rStyle w:val="Hyperlink"/>
            <w:noProof/>
          </w:rPr>
          <w:t>4.3.6) Linguagem de programação do frontend</w:t>
        </w:r>
        <w:r>
          <w:rPr>
            <w:noProof/>
            <w:webHidden/>
          </w:rPr>
          <w:tab/>
        </w:r>
        <w:r>
          <w:rPr>
            <w:noProof/>
            <w:webHidden/>
          </w:rPr>
          <w:fldChar w:fldCharType="begin"/>
        </w:r>
        <w:r>
          <w:rPr>
            <w:noProof/>
            <w:webHidden/>
          </w:rPr>
          <w:instrText xml:space="preserve"> PAGEREF _Toc228179539 \h </w:instrText>
        </w:r>
        <w:r>
          <w:rPr>
            <w:noProof/>
            <w:webHidden/>
          </w:rPr>
        </w:r>
        <w:r>
          <w:rPr>
            <w:noProof/>
            <w:webHidden/>
          </w:rPr>
          <w:fldChar w:fldCharType="separate"/>
        </w:r>
        <w:r>
          <w:rPr>
            <w:noProof/>
            <w:webHidden/>
          </w:rPr>
          <w:t>29</w:t>
        </w:r>
        <w:r>
          <w:rPr>
            <w:noProof/>
            <w:webHidden/>
          </w:rPr>
          <w:fldChar w:fldCharType="end"/>
        </w:r>
      </w:hyperlink>
    </w:p>
    <w:p w14:paraId="5FFCEAEF" w14:textId="4AE7BBAD"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40" w:history="1">
        <w:r w:rsidRPr="007029DA">
          <w:rPr>
            <w:rStyle w:val="Hyperlink"/>
            <w:noProof/>
          </w:rPr>
          <w:t>4.3.7) Framework utilizada no frontend</w:t>
        </w:r>
        <w:r>
          <w:rPr>
            <w:noProof/>
            <w:webHidden/>
          </w:rPr>
          <w:tab/>
        </w:r>
        <w:r>
          <w:rPr>
            <w:noProof/>
            <w:webHidden/>
          </w:rPr>
          <w:fldChar w:fldCharType="begin"/>
        </w:r>
        <w:r>
          <w:rPr>
            <w:noProof/>
            <w:webHidden/>
          </w:rPr>
          <w:instrText xml:space="preserve"> PAGEREF _Toc228179540 \h </w:instrText>
        </w:r>
        <w:r>
          <w:rPr>
            <w:noProof/>
            <w:webHidden/>
          </w:rPr>
        </w:r>
        <w:r>
          <w:rPr>
            <w:noProof/>
            <w:webHidden/>
          </w:rPr>
          <w:fldChar w:fldCharType="separate"/>
        </w:r>
        <w:r>
          <w:rPr>
            <w:noProof/>
            <w:webHidden/>
          </w:rPr>
          <w:t>29</w:t>
        </w:r>
        <w:r>
          <w:rPr>
            <w:noProof/>
            <w:webHidden/>
          </w:rPr>
          <w:fldChar w:fldCharType="end"/>
        </w:r>
      </w:hyperlink>
    </w:p>
    <w:p w14:paraId="04CDCCBD" w14:textId="25094272"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41" w:history="1">
        <w:r w:rsidRPr="007029DA">
          <w:rPr>
            <w:rStyle w:val="Hyperlink"/>
            <w:noProof/>
          </w:rPr>
          <w:t>4.3.8) Editor de código</w:t>
        </w:r>
        <w:r>
          <w:rPr>
            <w:noProof/>
            <w:webHidden/>
          </w:rPr>
          <w:tab/>
        </w:r>
        <w:r>
          <w:rPr>
            <w:noProof/>
            <w:webHidden/>
          </w:rPr>
          <w:fldChar w:fldCharType="begin"/>
        </w:r>
        <w:r>
          <w:rPr>
            <w:noProof/>
            <w:webHidden/>
          </w:rPr>
          <w:instrText xml:space="preserve"> PAGEREF _Toc228179541 \h </w:instrText>
        </w:r>
        <w:r>
          <w:rPr>
            <w:noProof/>
            <w:webHidden/>
          </w:rPr>
        </w:r>
        <w:r>
          <w:rPr>
            <w:noProof/>
            <w:webHidden/>
          </w:rPr>
          <w:fldChar w:fldCharType="separate"/>
        </w:r>
        <w:r>
          <w:rPr>
            <w:noProof/>
            <w:webHidden/>
          </w:rPr>
          <w:t>30</w:t>
        </w:r>
        <w:r>
          <w:rPr>
            <w:noProof/>
            <w:webHidden/>
          </w:rPr>
          <w:fldChar w:fldCharType="end"/>
        </w:r>
      </w:hyperlink>
    </w:p>
    <w:p w14:paraId="66341014" w14:textId="0BE87163"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42" w:history="1">
        <w:r w:rsidRPr="007029DA">
          <w:rPr>
            <w:rStyle w:val="Hyperlink"/>
            <w:noProof/>
          </w:rPr>
          <w:t>4.3.9) Controlo de versões</w:t>
        </w:r>
        <w:r>
          <w:rPr>
            <w:noProof/>
            <w:webHidden/>
          </w:rPr>
          <w:tab/>
        </w:r>
        <w:r>
          <w:rPr>
            <w:noProof/>
            <w:webHidden/>
          </w:rPr>
          <w:fldChar w:fldCharType="begin"/>
        </w:r>
        <w:r>
          <w:rPr>
            <w:noProof/>
            <w:webHidden/>
          </w:rPr>
          <w:instrText xml:space="preserve"> PAGEREF _Toc228179542 \h </w:instrText>
        </w:r>
        <w:r>
          <w:rPr>
            <w:noProof/>
            <w:webHidden/>
          </w:rPr>
        </w:r>
        <w:r>
          <w:rPr>
            <w:noProof/>
            <w:webHidden/>
          </w:rPr>
          <w:fldChar w:fldCharType="separate"/>
        </w:r>
        <w:r>
          <w:rPr>
            <w:noProof/>
            <w:webHidden/>
          </w:rPr>
          <w:t>30</w:t>
        </w:r>
        <w:r>
          <w:rPr>
            <w:noProof/>
            <w:webHidden/>
          </w:rPr>
          <w:fldChar w:fldCharType="end"/>
        </w:r>
      </w:hyperlink>
    </w:p>
    <w:p w14:paraId="7659A98D" w14:textId="4F4DF41E"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43" w:history="1">
        <w:r w:rsidRPr="007029DA">
          <w:rPr>
            <w:rStyle w:val="Hyperlink"/>
            <w:iCs/>
            <w:noProof/>
          </w:rPr>
          <w:t>4.4)</w:t>
        </w:r>
        <w:r w:rsidRPr="007029DA">
          <w:rPr>
            <w:rStyle w:val="Hyperlink"/>
            <w:noProof/>
          </w:rPr>
          <w:t xml:space="preserve"> Modelação da base de dados</w:t>
        </w:r>
        <w:r>
          <w:rPr>
            <w:noProof/>
            <w:webHidden/>
          </w:rPr>
          <w:tab/>
        </w:r>
        <w:r>
          <w:rPr>
            <w:noProof/>
            <w:webHidden/>
          </w:rPr>
          <w:fldChar w:fldCharType="begin"/>
        </w:r>
        <w:r>
          <w:rPr>
            <w:noProof/>
            <w:webHidden/>
          </w:rPr>
          <w:instrText xml:space="preserve"> PAGEREF _Toc228179543 \h </w:instrText>
        </w:r>
        <w:r>
          <w:rPr>
            <w:noProof/>
            <w:webHidden/>
          </w:rPr>
        </w:r>
        <w:r>
          <w:rPr>
            <w:noProof/>
            <w:webHidden/>
          </w:rPr>
          <w:fldChar w:fldCharType="separate"/>
        </w:r>
        <w:r>
          <w:rPr>
            <w:noProof/>
            <w:webHidden/>
          </w:rPr>
          <w:t>31</w:t>
        </w:r>
        <w:r>
          <w:rPr>
            <w:noProof/>
            <w:webHidden/>
          </w:rPr>
          <w:fldChar w:fldCharType="end"/>
        </w:r>
      </w:hyperlink>
    </w:p>
    <w:p w14:paraId="68CA81B4" w14:textId="61E7246F"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44" w:history="1">
        <w:r w:rsidRPr="007029DA">
          <w:rPr>
            <w:rStyle w:val="Hyperlink"/>
            <w:noProof/>
          </w:rPr>
          <w:t>4.4.1) Entidades do Sistema e Relações Principais</w:t>
        </w:r>
        <w:r>
          <w:rPr>
            <w:noProof/>
            <w:webHidden/>
          </w:rPr>
          <w:tab/>
        </w:r>
        <w:r>
          <w:rPr>
            <w:noProof/>
            <w:webHidden/>
          </w:rPr>
          <w:fldChar w:fldCharType="begin"/>
        </w:r>
        <w:r>
          <w:rPr>
            <w:noProof/>
            <w:webHidden/>
          </w:rPr>
          <w:instrText xml:space="preserve"> PAGEREF _Toc228179544 \h </w:instrText>
        </w:r>
        <w:r>
          <w:rPr>
            <w:noProof/>
            <w:webHidden/>
          </w:rPr>
        </w:r>
        <w:r>
          <w:rPr>
            <w:noProof/>
            <w:webHidden/>
          </w:rPr>
          <w:fldChar w:fldCharType="separate"/>
        </w:r>
        <w:r>
          <w:rPr>
            <w:noProof/>
            <w:webHidden/>
          </w:rPr>
          <w:t>31</w:t>
        </w:r>
        <w:r>
          <w:rPr>
            <w:noProof/>
            <w:webHidden/>
          </w:rPr>
          <w:fldChar w:fldCharType="end"/>
        </w:r>
      </w:hyperlink>
    </w:p>
    <w:p w14:paraId="3BDEBD6B" w14:textId="35E165B0"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45" w:history="1">
        <w:r w:rsidRPr="007029DA">
          <w:rPr>
            <w:rStyle w:val="Hyperlink"/>
            <w:noProof/>
          </w:rPr>
          <w:t>4.4.2) Modelo Lógico</w:t>
        </w:r>
        <w:r>
          <w:rPr>
            <w:noProof/>
            <w:webHidden/>
          </w:rPr>
          <w:tab/>
        </w:r>
        <w:r>
          <w:rPr>
            <w:noProof/>
            <w:webHidden/>
          </w:rPr>
          <w:fldChar w:fldCharType="begin"/>
        </w:r>
        <w:r>
          <w:rPr>
            <w:noProof/>
            <w:webHidden/>
          </w:rPr>
          <w:instrText xml:space="preserve"> PAGEREF _Toc228179545 \h </w:instrText>
        </w:r>
        <w:r>
          <w:rPr>
            <w:noProof/>
            <w:webHidden/>
          </w:rPr>
        </w:r>
        <w:r>
          <w:rPr>
            <w:noProof/>
            <w:webHidden/>
          </w:rPr>
          <w:fldChar w:fldCharType="separate"/>
        </w:r>
        <w:r>
          <w:rPr>
            <w:noProof/>
            <w:webHidden/>
          </w:rPr>
          <w:t>31</w:t>
        </w:r>
        <w:r>
          <w:rPr>
            <w:noProof/>
            <w:webHidden/>
          </w:rPr>
          <w:fldChar w:fldCharType="end"/>
        </w:r>
      </w:hyperlink>
    </w:p>
    <w:p w14:paraId="6B158257" w14:textId="5B472784"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46" w:history="1">
        <w:r w:rsidRPr="007029DA">
          <w:rPr>
            <w:rStyle w:val="Hyperlink"/>
            <w:noProof/>
          </w:rPr>
          <w:t>4.4.3) Modelo Físico</w:t>
        </w:r>
        <w:r>
          <w:rPr>
            <w:noProof/>
            <w:webHidden/>
          </w:rPr>
          <w:tab/>
        </w:r>
        <w:r>
          <w:rPr>
            <w:noProof/>
            <w:webHidden/>
          </w:rPr>
          <w:fldChar w:fldCharType="begin"/>
        </w:r>
        <w:r>
          <w:rPr>
            <w:noProof/>
            <w:webHidden/>
          </w:rPr>
          <w:instrText xml:space="preserve"> PAGEREF _Toc228179546 \h </w:instrText>
        </w:r>
        <w:r>
          <w:rPr>
            <w:noProof/>
            <w:webHidden/>
          </w:rPr>
        </w:r>
        <w:r>
          <w:rPr>
            <w:noProof/>
            <w:webHidden/>
          </w:rPr>
          <w:fldChar w:fldCharType="separate"/>
        </w:r>
        <w:r>
          <w:rPr>
            <w:noProof/>
            <w:webHidden/>
          </w:rPr>
          <w:t>34</w:t>
        </w:r>
        <w:r>
          <w:rPr>
            <w:noProof/>
            <w:webHidden/>
          </w:rPr>
          <w:fldChar w:fldCharType="end"/>
        </w:r>
      </w:hyperlink>
    </w:p>
    <w:p w14:paraId="333646F5" w14:textId="1B2C870E" w:rsidR="002431AF" w:rsidRDefault="002431AF" w:rsidP="003D0940">
      <w:pPr>
        <w:pStyle w:val="TOC2"/>
        <w:rPr>
          <w:rFonts w:asciiTheme="minorHAnsi" w:eastAsiaTheme="minorEastAsia" w:hAnsiTheme="minorHAnsi"/>
          <w:noProof/>
          <w:kern w:val="2"/>
          <w:sz w:val="24"/>
          <w:szCs w:val="24"/>
          <w:lang w:eastAsia="pt-PT"/>
          <w14:ligatures w14:val="standardContextual"/>
        </w:rPr>
      </w:pPr>
      <w:hyperlink w:anchor="_Toc228179547" w:history="1">
        <w:r w:rsidRPr="007029DA">
          <w:rPr>
            <w:rStyle w:val="Hyperlink"/>
            <w:iCs/>
            <w:noProof/>
          </w:rPr>
          <w:t>4.5)</w:t>
        </w:r>
        <w:r w:rsidRPr="007029DA">
          <w:rPr>
            <w:rStyle w:val="Hyperlink"/>
            <w:noProof/>
          </w:rPr>
          <w:t xml:space="preserve"> Funcionalidades principais (atualmente)</w:t>
        </w:r>
        <w:r>
          <w:rPr>
            <w:noProof/>
            <w:webHidden/>
          </w:rPr>
          <w:tab/>
        </w:r>
        <w:r>
          <w:rPr>
            <w:noProof/>
            <w:webHidden/>
          </w:rPr>
          <w:fldChar w:fldCharType="begin"/>
        </w:r>
        <w:r>
          <w:rPr>
            <w:noProof/>
            <w:webHidden/>
          </w:rPr>
          <w:instrText xml:space="preserve"> PAGEREF _Toc228179547 \h </w:instrText>
        </w:r>
        <w:r>
          <w:rPr>
            <w:noProof/>
            <w:webHidden/>
          </w:rPr>
        </w:r>
        <w:r>
          <w:rPr>
            <w:noProof/>
            <w:webHidden/>
          </w:rPr>
          <w:fldChar w:fldCharType="separate"/>
        </w:r>
        <w:r>
          <w:rPr>
            <w:noProof/>
            <w:webHidden/>
          </w:rPr>
          <w:t>35</w:t>
        </w:r>
        <w:r>
          <w:rPr>
            <w:noProof/>
            <w:webHidden/>
          </w:rPr>
          <w:fldChar w:fldCharType="end"/>
        </w:r>
      </w:hyperlink>
    </w:p>
    <w:p w14:paraId="444CE884" w14:textId="14A4505C"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48" w:history="1">
        <w:r w:rsidRPr="007029DA">
          <w:rPr>
            <w:rStyle w:val="Hyperlink"/>
            <w:noProof/>
          </w:rPr>
          <w:t>4.5.1) Sessão</w:t>
        </w:r>
        <w:r>
          <w:rPr>
            <w:noProof/>
            <w:webHidden/>
          </w:rPr>
          <w:tab/>
        </w:r>
        <w:r>
          <w:rPr>
            <w:noProof/>
            <w:webHidden/>
          </w:rPr>
          <w:fldChar w:fldCharType="begin"/>
        </w:r>
        <w:r>
          <w:rPr>
            <w:noProof/>
            <w:webHidden/>
          </w:rPr>
          <w:instrText xml:space="preserve"> PAGEREF _Toc228179548 \h </w:instrText>
        </w:r>
        <w:r>
          <w:rPr>
            <w:noProof/>
            <w:webHidden/>
          </w:rPr>
        </w:r>
        <w:r>
          <w:rPr>
            <w:noProof/>
            <w:webHidden/>
          </w:rPr>
          <w:fldChar w:fldCharType="separate"/>
        </w:r>
        <w:r>
          <w:rPr>
            <w:noProof/>
            <w:webHidden/>
          </w:rPr>
          <w:t>35</w:t>
        </w:r>
        <w:r>
          <w:rPr>
            <w:noProof/>
            <w:webHidden/>
          </w:rPr>
          <w:fldChar w:fldCharType="end"/>
        </w:r>
      </w:hyperlink>
    </w:p>
    <w:p w14:paraId="5580DCAE" w14:textId="19B8BDA8"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49" w:history="1">
        <w:r w:rsidRPr="007029DA">
          <w:rPr>
            <w:rStyle w:val="Hyperlink"/>
            <w:noProof/>
          </w:rPr>
          <w:t>4.5.2) Mensagens</w:t>
        </w:r>
        <w:r>
          <w:rPr>
            <w:noProof/>
            <w:webHidden/>
          </w:rPr>
          <w:tab/>
        </w:r>
        <w:r>
          <w:rPr>
            <w:noProof/>
            <w:webHidden/>
          </w:rPr>
          <w:fldChar w:fldCharType="begin"/>
        </w:r>
        <w:r>
          <w:rPr>
            <w:noProof/>
            <w:webHidden/>
          </w:rPr>
          <w:instrText xml:space="preserve"> PAGEREF _Toc228179549 \h </w:instrText>
        </w:r>
        <w:r>
          <w:rPr>
            <w:noProof/>
            <w:webHidden/>
          </w:rPr>
        </w:r>
        <w:r>
          <w:rPr>
            <w:noProof/>
            <w:webHidden/>
          </w:rPr>
          <w:fldChar w:fldCharType="separate"/>
        </w:r>
        <w:r>
          <w:rPr>
            <w:noProof/>
            <w:webHidden/>
          </w:rPr>
          <w:t>35</w:t>
        </w:r>
        <w:r>
          <w:rPr>
            <w:noProof/>
            <w:webHidden/>
          </w:rPr>
          <w:fldChar w:fldCharType="end"/>
        </w:r>
      </w:hyperlink>
    </w:p>
    <w:p w14:paraId="4B9ED90D" w14:textId="30648A24" w:rsidR="002431AF" w:rsidRDefault="002431AF" w:rsidP="003D0940">
      <w:pPr>
        <w:pStyle w:val="TOC3"/>
        <w:tabs>
          <w:tab w:val="right" w:leader="dot" w:pos="9060"/>
        </w:tabs>
        <w:rPr>
          <w:rFonts w:asciiTheme="minorHAnsi" w:eastAsiaTheme="minorEastAsia" w:hAnsiTheme="minorHAnsi"/>
          <w:noProof/>
          <w:kern w:val="2"/>
          <w:sz w:val="24"/>
          <w:szCs w:val="24"/>
          <w:lang w:eastAsia="pt-PT"/>
          <w14:ligatures w14:val="standardContextual"/>
        </w:rPr>
      </w:pPr>
      <w:hyperlink w:anchor="_Toc228179550" w:history="1">
        <w:r w:rsidRPr="007029DA">
          <w:rPr>
            <w:rStyle w:val="Hyperlink"/>
            <w:noProof/>
          </w:rPr>
          <w:t>4.5.3) Perfil</w:t>
        </w:r>
        <w:r>
          <w:rPr>
            <w:noProof/>
            <w:webHidden/>
          </w:rPr>
          <w:tab/>
        </w:r>
        <w:r>
          <w:rPr>
            <w:noProof/>
            <w:webHidden/>
          </w:rPr>
          <w:fldChar w:fldCharType="begin"/>
        </w:r>
        <w:r>
          <w:rPr>
            <w:noProof/>
            <w:webHidden/>
          </w:rPr>
          <w:instrText xml:space="preserve"> PAGEREF _Toc228179550 \h </w:instrText>
        </w:r>
        <w:r>
          <w:rPr>
            <w:noProof/>
            <w:webHidden/>
          </w:rPr>
        </w:r>
        <w:r>
          <w:rPr>
            <w:noProof/>
            <w:webHidden/>
          </w:rPr>
          <w:fldChar w:fldCharType="separate"/>
        </w:r>
        <w:r>
          <w:rPr>
            <w:noProof/>
            <w:webHidden/>
          </w:rPr>
          <w:t>37</w:t>
        </w:r>
        <w:r>
          <w:rPr>
            <w:noProof/>
            <w:webHidden/>
          </w:rPr>
          <w:fldChar w:fldCharType="end"/>
        </w:r>
      </w:hyperlink>
    </w:p>
    <w:p w14:paraId="27F99965" w14:textId="5236474E" w:rsidR="002431AF" w:rsidRDefault="002431AF" w:rsidP="003D0940">
      <w:pPr>
        <w:pStyle w:val="TOC1"/>
        <w:rPr>
          <w:rFonts w:asciiTheme="minorHAnsi" w:eastAsiaTheme="minorEastAsia" w:hAnsiTheme="minorHAnsi"/>
          <w:noProof/>
          <w:kern w:val="2"/>
          <w:sz w:val="24"/>
          <w:szCs w:val="24"/>
          <w:lang w:eastAsia="pt-PT"/>
          <w14:ligatures w14:val="standardContextual"/>
        </w:rPr>
      </w:pPr>
      <w:hyperlink w:anchor="_Toc228179551" w:history="1">
        <w:r w:rsidRPr="007029DA">
          <w:rPr>
            <w:rStyle w:val="Hyperlink"/>
            <w:noProof/>
          </w:rPr>
          <w:t>5) Conclusão</w:t>
        </w:r>
        <w:r>
          <w:rPr>
            <w:noProof/>
            <w:webHidden/>
          </w:rPr>
          <w:tab/>
        </w:r>
        <w:r>
          <w:rPr>
            <w:noProof/>
            <w:webHidden/>
          </w:rPr>
          <w:fldChar w:fldCharType="begin"/>
        </w:r>
        <w:r>
          <w:rPr>
            <w:noProof/>
            <w:webHidden/>
          </w:rPr>
          <w:instrText xml:space="preserve"> PAGEREF _Toc228179551 \h </w:instrText>
        </w:r>
        <w:r>
          <w:rPr>
            <w:noProof/>
            <w:webHidden/>
          </w:rPr>
        </w:r>
        <w:r>
          <w:rPr>
            <w:noProof/>
            <w:webHidden/>
          </w:rPr>
          <w:fldChar w:fldCharType="separate"/>
        </w:r>
        <w:r>
          <w:rPr>
            <w:noProof/>
            <w:webHidden/>
          </w:rPr>
          <w:t>39</w:t>
        </w:r>
        <w:r>
          <w:rPr>
            <w:noProof/>
            <w:webHidden/>
          </w:rPr>
          <w:fldChar w:fldCharType="end"/>
        </w:r>
      </w:hyperlink>
    </w:p>
    <w:p w14:paraId="2D7E9115" w14:textId="303A68BE" w:rsidR="002431AF" w:rsidRDefault="002431AF" w:rsidP="003D0940">
      <w:pPr>
        <w:pStyle w:val="TOC1"/>
        <w:rPr>
          <w:rFonts w:asciiTheme="minorHAnsi" w:eastAsiaTheme="minorEastAsia" w:hAnsiTheme="minorHAnsi"/>
          <w:noProof/>
          <w:kern w:val="2"/>
          <w:sz w:val="24"/>
          <w:szCs w:val="24"/>
          <w:lang w:eastAsia="pt-PT"/>
          <w14:ligatures w14:val="standardContextual"/>
        </w:rPr>
      </w:pPr>
      <w:hyperlink w:anchor="_Toc228179552" w:history="1">
        <w:r w:rsidRPr="007029DA">
          <w:rPr>
            <w:rStyle w:val="Hyperlink"/>
            <w:noProof/>
          </w:rPr>
          <w:t>6) Referências bibliográficas</w:t>
        </w:r>
        <w:r>
          <w:rPr>
            <w:noProof/>
            <w:webHidden/>
          </w:rPr>
          <w:tab/>
        </w:r>
        <w:r>
          <w:rPr>
            <w:noProof/>
            <w:webHidden/>
          </w:rPr>
          <w:fldChar w:fldCharType="begin"/>
        </w:r>
        <w:r>
          <w:rPr>
            <w:noProof/>
            <w:webHidden/>
          </w:rPr>
          <w:instrText xml:space="preserve"> PAGEREF _Toc228179552 \h </w:instrText>
        </w:r>
        <w:r>
          <w:rPr>
            <w:noProof/>
            <w:webHidden/>
          </w:rPr>
        </w:r>
        <w:r>
          <w:rPr>
            <w:noProof/>
            <w:webHidden/>
          </w:rPr>
          <w:fldChar w:fldCharType="separate"/>
        </w:r>
        <w:r>
          <w:rPr>
            <w:noProof/>
            <w:webHidden/>
          </w:rPr>
          <w:t>40</w:t>
        </w:r>
        <w:r>
          <w:rPr>
            <w:noProof/>
            <w:webHidden/>
          </w:rPr>
          <w:fldChar w:fldCharType="end"/>
        </w:r>
      </w:hyperlink>
    </w:p>
    <w:p w14:paraId="6B90A0DA" w14:textId="30A71A75" w:rsidR="002431AF" w:rsidRDefault="002431AF" w:rsidP="003D0940">
      <w:pPr>
        <w:pStyle w:val="TOC1"/>
        <w:rPr>
          <w:rFonts w:asciiTheme="minorHAnsi" w:eastAsiaTheme="minorEastAsia" w:hAnsiTheme="minorHAnsi"/>
          <w:noProof/>
          <w:kern w:val="2"/>
          <w:sz w:val="24"/>
          <w:szCs w:val="24"/>
          <w:lang w:eastAsia="pt-PT"/>
          <w14:ligatures w14:val="standardContextual"/>
        </w:rPr>
      </w:pPr>
      <w:hyperlink w:anchor="_Toc228179553" w:history="1">
        <w:r w:rsidRPr="007029DA">
          <w:rPr>
            <w:rStyle w:val="Hyperlink"/>
            <w:noProof/>
          </w:rPr>
          <w:t>7) Glossário</w:t>
        </w:r>
        <w:r>
          <w:rPr>
            <w:noProof/>
            <w:webHidden/>
          </w:rPr>
          <w:tab/>
        </w:r>
        <w:r>
          <w:rPr>
            <w:noProof/>
            <w:webHidden/>
          </w:rPr>
          <w:fldChar w:fldCharType="begin"/>
        </w:r>
        <w:r>
          <w:rPr>
            <w:noProof/>
            <w:webHidden/>
          </w:rPr>
          <w:instrText xml:space="preserve"> PAGEREF _Toc228179553 \h </w:instrText>
        </w:r>
        <w:r>
          <w:rPr>
            <w:noProof/>
            <w:webHidden/>
          </w:rPr>
        </w:r>
        <w:r>
          <w:rPr>
            <w:noProof/>
            <w:webHidden/>
          </w:rPr>
          <w:fldChar w:fldCharType="separate"/>
        </w:r>
        <w:r>
          <w:rPr>
            <w:noProof/>
            <w:webHidden/>
          </w:rPr>
          <w:t>41</w:t>
        </w:r>
        <w:r>
          <w:rPr>
            <w:noProof/>
            <w:webHidden/>
          </w:rPr>
          <w:fldChar w:fldCharType="end"/>
        </w:r>
      </w:hyperlink>
    </w:p>
    <w:p w14:paraId="2677BD50" w14:textId="6DB095AD" w:rsidR="002431AF" w:rsidRDefault="002431AF" w:rsidP="003D0940">
      <w:pPr>
        <w:pStyle w:val="TOC1"/>
        <w:rPr>
          <w:rFonts w:asciiTheme="minorHAnsi" w:eastAsiaTheme="minorEastAsia" w:hAnsiTheme="minorHAnsi"/>
          <w:noProof/>
          <w:kern w:val="2"/>
          <w:sz w:val="24"/>
          <w:szCs w:val="24"/>
          <w:lang w:eastAsia="pt-PT"/>
          <w14:ligatures w14:val="standardContextual"/>
        </w:rPr>
      </w:pPr>
      <w:hyperlink w:anchor="_Toc228179554" w:history="1">
        <w:r w:rsidRPr="007029DA">
          <w:rPr>
            <w:rStyle w:val="Hyperlink"/>
            <w:noProof/>
          </w:rPr>
          <w:t>8) Apêndices/Anexos</w:t>
        </w:r>
        <w:r>
          <w:rPr>
            <w:noProof/>
            <w:webHidden/>
          </w:rPr>
          <w:tab/>
        </w:r>
        <w:r>
          <w:rPr>
            <w:noProof/>
            <w:webHidden/>
          </w:rPr>
          <w:fldChar w:fldCharType="begin"/>
        </w:r>
        <w:r>
          <w:rPr>
            <w:noProof/>
            <w:webHidden/>
          </w:rPr>
          <w:instrText xml:space="preserve"> PAGEREF _Toc228179554 \h </w:instrText>
        </w:r>
        <w:r>
          <w:rPr>
            <w:noProof/>
            <w:webHidden/>
          </w:rPr>
        </w:r>
        <w:r>
          <w:rPr>
            <w:noProof/>
            <w:webHidden/>
          </w:rPr>
          <w:fldChar w:fldCharType="separate"/>
        </w:r>
        <w:r>
          <w:rPr>
            <w:noProof/>
            <w:webHidden/>
          </w:rPr>
          <w:t>43</w:t>
        </w:r>
        <w:r>
          <w:rPr>
            <w:noProof/>
            <w:webHidden/>
          </w:rPr>
          <w:fldChar w:fldCharType="end"/>
        </w:r>
      </w:hyperlink>
    </w:p>
    <w:p w14:paraId="6847F81B" w14:textId="5AA6721D" w:rsidR="00552319" w:rsidRPr="00125C47" w:rsidRDefault="009F40D2" w:rsidP="003D0940">
      <w:r>
        <w:fldChar w:fldCharType="end"/>
      </w:r>
    </w:p>
    <w:p w14:paraId="2C0610D5" w14:textId="77777777" w:rsidR="00585170" w:rsidRPr="00585170" w:rsidRDefault="00585170" w:rsidP="003D0940">
      <w:pPr>
        <w:rPr>
          <w:highlight w:val="yellow"/>
        </w:rPr>
      </w:pPr>
      <w:r w:rsidRPr="00585170">
        <w:rPr>
          <w:highlight w:val="yellow"/>
        </w:rPr>
        <w:t>— Apagar —</w:t>
      </w:r>
    </w:p>
    <w:p w14:paraId="7FC079DE" w14:textId="77777777" w:rsidR="00585170" w:rsidRDefault="00585170" w:rsidP="003D0940">
      <w:r w:rsidRPr="00585170">
        <w:rPr>
          <w:highlight w:val="yellow"/>
        </w:rPr>
        <w:t>Refere-se à numeração das divisões do trabalho pela ordem em que são apresentadas, com a respetiva indicação da página em que começa essa parte do trabalho.</w:t>
      </w:r>
    </w:p>
    <w:p w14:paraId="16102639" w14:textId="77777777" w:rsidR="00585170" w:rsidRDefault="00585170" w:rsidP="003D0940">
      <w:r>
        <w:br w:type="page"/>
      </w:r>
    </w:p>
    <w:p w14:paraId="049713D4" w14:textId="77777777" w:rsidR="00585170" w:rsidRPr="00585170" w:rsidRDefault="00585170" w:rsidP="003D0940">
      <w:r w:rsidRPr="00585170">
        <w:lastRenderedPageBreak/>
        <w:t xml:space="preserve">Índice de </w:t>
      </w:r>
      <w:r>
        <w:t>Tabelas</w:t>
      </w:r>
    </w:p>
    <w:p w14:paraId="32E06B8E" w14:textId="2E6822C0" w:rsidR="00763F82" w:rsidRDefault="00585170" w:rsidP="003D0940">
      <w:pPr>
        <w:pStyle w:val="TableofFigures"/>
        <w:rPr>
          <w:rFonts w:asciiTheme="minorHAnsi" w:eastAsiaTheme="minorEastAsia" w:hAnsiTheme="minorHAnsi"/>
          <w:noProof/>
          <w:color w:val="auto"/>
          <w:kern w:val="2"/>
          <w:sz w:val="24"/>
          <w:szCs w:val="24"/>
          <w:lang w:eastAsia="pt-PT"/>
          <w14:ligatures w14:val="standardContextual"/>
        </w:rPr>
      </w:pPr>
      <w:r>
        <w:fldChar w:fldCharType="begin"/>
      </w:r>
      <w:r>
        <w:instrText xml:space="preserve"> TOC \h \z \c "Tabela" </w:instrText>
      </w:r>
      <w:r>
        <w:fldChar w:fldCharType="separate"/>
      </w:r>
      <w:hyperlink w:anchor="_Toc182492185" w:history="1">
        <w:r w:rsidR="00763F82" w:rsidRPr="009B2BCF">
          <w:rPr>
            <w:rStyle w:val="Hyperlink"/>
            <w:noProof/>
          </w:rPr>
          <w:t>Tabela 1. As várias gerações de evolução da tecnologia</w:t>
        </w:r>
        <w:r w:rsidR="00763F82">
          <w:rPr>
            <w:noProof/>
            <w:webHidden/>
          </w:rPr>
          <w:tab/>
        </w:r>
        <w:r w:rsidR="00763F82">
          <w:rPr>
            <w:noProof/>
            <w:webHidden/>
          </w:rPr>
          <w:fldChar w:fldCharType="begin"/>
        </w:r>
        <w:r w:rsidR="00763F82">
          <w:rPr>
            <w:noProof/>
            <w:webHidden/>
          </w:rPr>
          <w:instrText xml:space="preserve"> PAGEREF _Toc182492185 \h </w:instrText>
        </w:r>
        <w:r w:rsidR="00763F82">
          <w:rPr>
            <w:noProof/>
            <w:webHidden/>
          </w:rPr>
        </w:r>
        <w:r w:rsidR="00763F82">
          <w:rPr>
            <w:noProof/>
            <w:webHidden/>
          </w:rPr>
          <w:fldChar w:fldCharType="separate"/>
        </w:r>
        <w:r w:rsidR="003645CA">
          <w:rPr>
            <w:noProof/>
            <w:webHidden/>
          </w:rPr>
          <w:t>16</w:t>
        </w:r>
        <w:r w:rsidR="00763F82">
          <w:rPr>
            <w:noProof/>
            <w:webHidden/>
          </w:rPr>
          <w:fldChar w:fldCharType="end"/>
        </w:r>
      </w:hyperlink>
    </w:p>
    <w:p w14:paraId="668B019F" w14:textId="77777777" w:rsidR="00585170" w:rsidRPr="00585170" w:rsidRDefault="00585170" w:rsidP="003D0940">
      <w:r>
        <w:fldChar w:fldCharType="end"/>
      </w:r>
    </w:p>
    <w:p w14:paraId="7DCA2532" w14:textId="77777777" w:rsidR="00585170" w:rsidRDefault="00585170" w:rsidP="003D0940"/>
    <w:p w14:paraId="4F01F9B5" w14:textId="77777777" w:rsidR="00585170" w:rsidRPr="00585170" w:rsidRDefault="00585170" w:rsidP="003D0940">
      <w:r w:rsidRPr="00585170">
        <w:t>Índice de Gráficos</w:t>
      </w:r>
    </w:p>
    <w:p w14:paraId="19D5690D" w14:textId="77777777" w:rsidR="00585170" w:rsidRDefault="00585170" w:rsidP="003D0940"/>
    <w:p w14:paraId="2B2BD876" w14:textId="77777777" w:rsidR="00585170" w:rsidRPr="00585170" w:rsidRDefault="00585170" w:rsidP="003D0940"/>
    <w:p w14:paraId="4C1BFE4F" w14:textId="77777777" w:rsidR="005B5A96" w:rsidRPr="00585170" w:rsidRDefault="005B5A96" w:rsidP="003D0940">
      <w:r w:rsidRPr="00585170">
        <w:t xml:space="preserve">Índice de </w:t>
      </w:r>
      <w:r w:rsidR="00237B86" w:rsidRPr="00585170">
        <w:t>F</w:t>
      </w:r>
      <w:r w:rsidRPr="00585170">
        <w:t>igura</w:t>
      </w:r>
      <w:r w:rsidR="00F45AD3" w:rsidRPr="00585170">
        <w:t>s</w:t>
      </w:r>
    </w:p>
    <w:p w14:paraId="68F7F590" w14:textId="5368C22B" w:rsidR="00763F82" w:rsidRDefault="00D64700" w:rsidP="003D0940">
      <w:pPr>
        <w:pStyle w:val="TableofFigures"/>
        <w:rPr>
          <w:rFonts w:asciiTheme="minorHAnsi" w:eastAsiaTheme="minorEastAsia" w:hAnsiTheme="minorHAnsi"/>
          <w:noProof/>
          <w:color w:val="auto"/>
          <w:kern w:val="2"/>
          <w:sz w:val="24"/>
          <w:szCs w:val="24"/>
          <w:lang w:eastAsia="pt-PT"/>
          <w14:ligatures w14:val="standardContextual"/>
        </w:rPr>
      </w:pPr>
      <w:r w:rsidRPr="00585170">
        <w:fldChar w:fldCharType="begin"/>
      </w:r>
      <w:r w:rsidRPr="00585170">
        <w:instrText xml:space="preserve"> TOC \c "Figura" </w:instrText>
      </w:r>
      <w:r w:rsidRPr="00585170">
        <w:fldChar w:fldCharType="separate"/>
      </w:r>
      <w:r w:rsidR="00763F82" w:rsidRPr="000E02D9">
        <w:rPr>
          <w:noProof/>
          <w:color w:val="auto"/>
        </w:rPr>
        <w:t>Figura 1. Exemplo de um eletrocardiógrafo</w:t>
      </w:r>
      <w:r w:rsidR="00763F82">
        <w:rPr>
          <w:noProof/>
        </w:rPr>
        <w:tab/>
      </w:r>
      <w:r w:rsidR="00763F82">
        <w:rPr>
          <w:noProof/>
        </w:rPr>
        <w:fldChar w:fldCharType="begin"/>
      </w:r>
      <w:r w:rsidR="00763F82">
        <w:rPr>
          <w:noProof/>
        </w:rPr>
        <w:instrText xml:space="preserve"> PAGEREF _Toc182492186 \h </w:instrText>
      </w:r>
      <w:r w:rsidR="00763F82">
        <w:rPr>
          <w:noProof/>
        </w:rPr>
      </w:r>
      <w:r w:rsidR="00763F82">
        <w:rPr>
          <w:noProof/>
        </w:rPr>
        <w:fldChar w:fldCharType="separate"/>
      </w:r>
      <w:r w:rsidR="003645CA">
        <w:rPr>
          <w:noProof/>
        </w:rPr>
        <w:t>16</w:t>
      </w:r>
      <w:r w:rsidR="00763F82">
        <w:rPr>
          <w:noProof/>
        </w:rPr>
        <w:fldChar w:fldCharType="end"/>
      </w:r>
    </w:p>
    <w:p w14:paraId="0B947F7D" w14:textId="77777777" w:rsidR="00585170" w:rsidRDefault="00D64700" w:rsidP="003D0940">
      <w:r w:rsidRPr="00585170">
        <w:fldChar w:fldCharType="end"/>
      </w:r>
    </w:p>
    <w:p w14:paraId="5AEBA0A5" w14:textId="77777777" w:rsidR="00585170" w:rsidRPr="00585170" w:rsidRDefault="00585170" w:rsidP="003D0940"/>
    <w:p w14:paraId="1C7EC9A9" w14:textId="77777777" w:rsidR="003E6828" w:rsidRPr="00585170" w:rsidRDefault="003E6828" w:rsidP="003D0940">
      <w:pPr>
        <w:sectPr w:rsidR="003E6828" w:rsidRPr="00585170" w:rsidSect="001A20AE">
          <w:headerReference w:type="even" r:id="rId18"/>
          <w:footerReference w:type="even" r:id="rId19"/>
          <w:headerReference w:type="first" r:id="rId20"/>
          <w:type w:val="oddPage"/>
          <w:pgSz w:w="11906" w:h="16838" w:code="9"/>
          <w:pgMar w:top="1701" w:right="1418" w:bottom="1701" w:left="1418" w:header="709" w:footer="113" w:gutter="0"/>
          <w:pgNumType w:fmt="lowerRoman"/>
          <w:cols w:space="708"/>
          <w:docGrid w:linePitch="360"/>
        </w:sectPr>
      </w:pPr>
    </w:p>
    <w:p w14:paraId="470B2B91" w14:textId="77777777" w:rsidR="006E2672" w:rsidRPr="00585170" w:rsidRDefault="009B33F8" w:rsidP="003D0940">
      <w:pPr>
        <w:pStyle w:val="Heading1"/>
        <w:numPr>
          <w:ilvl w:val="0"/>
          <w:numId w:val="0"/>
        </w:numPr>
        <w:ind w:left="170" w:hanging="170"/>
      </w:pPr>
      <w:bookmarkStart w:id="18" w:name="_Toc178316425"/>
      <w:bookmarkStart w:id="19" w:name="_Toc182491075"/>
      <w:bookmarkStart w:id="20" w:name="_Toc182491445"/>
      <w:bookmarkStart w:id="21" w:name="_Toc182491753"/>
      <w:bookmarkStart w:id="22" w:name="_Toc182491851"/>
      <w:bookmarkStart w:id="23" w:name="_Toc228179508"/>
      <w:r w:rsidRPr="00585170">
        <w:lastRenderedPageBreak/>
        <w:t>Lista de abreviaturas</w:t>
      </w:r>
      <w:bookmarkEnd w:id="18"/>
      <w:bookmarkEnd w:id="19"/>
      <w:bookmarkEnd w:id="20"/>
      <w:bookmarkEnd w:id="21"/>
      <w:bookmarkEnd w:id="22"/>
      <w:bookmarkEnd w:id="23"/>
    </w:p>
    <w:p w14:paraId="129324FB" w14:textId="77777777" w:rsidR="009B33F8" w:rsidRPr="00585170" w:rsidRDefault="009B33F8" w:rsidP="003D0940">
      <w:pPr>
        <w:rPr>
          <w:highlight w:val="yellow"/>
        </w:rPr>
      </w:pPr>
      <w:r w:rsidRPr="00585170">
        <w:rPr>
          <w:highlight w:val="yellow"/>
        </w:rPr>
        <w:t>— Apagar —</w:t>
      </w:r>
    </w:p>
    <w:p w14:paraId="31FE79B7" w14:textId="77777777" w:rsidR="009B33F8" w:rsidRPr="00585170" w:rsidRDefault="009B33F8" w:rsidP="003D0940">
      <w:pPr>
        <w:rPr>
          <w:highlight w:val="yellow"/>
        </w:rPr>
      </w:pPr>
      <w:r w:rsidRPr="00585170">
        <w:rPr>
          <w:highlight w:val="yellow"/>
        </w:rPr>
        <w:t>Esta secção consiste na relação alfabética das abreviaturas, das siglas e dos símbolos utilizados no texto, seguidos das palavras ou das expressões correspondentes, expressas por extenso. Só faz sentido efetuar listas de siglas e símbolos quando o número de cada um destes elementos for significativo em todo o trabalho.</w:t>
      </w:r>
    </w:p>
    <w:p w14:paraId="0A9034BB" w14:textId="77777777" w:rsidR="009B33F8" w:rsidRPr="00585170" w:rsidRDefault="009B33F8" w:rsidP="003D0940">
      <w:pPr>
        <w:rPr>
          <w:highlight w:val="yellow"/>
        </w:rPr>
      </w:pPr>
      <w:r w:rsidRPr="00585170">
        <w:rPr>
          <w:highlight w:val="yellow"/>
        </w:rPr>
        <w:t>A sigla é sempre descodificada a primeira vez que surge, colocando-se entre parênteses ou a sigla ou a expressão por extenso. A sigla deve ser evitada nos títulos e não é usada no resumo.</w:t>
      </w:r>
    </w:p>
    <w:p w14:paraId="594395D7" w14:textId="77777777" w:rsidR="009B33F8" w:rsidRPr="00585170" w:rsidRDefault="009B33F8" w:rsidP="003D0940">
      <w:pPr>
        <w:rPr>
          <w:highlight w:val="yellow"/>
        </w:rPr>
      </w:pPr>
      <w:r w:rsidRPr="00585170">
        <w:rPr>
          <w:highlight w:val="yellow"/>
        </w:rPr>
        <w:t>Exemplos:</w:t>
      </w:r>
    </w:p>
    <w:p w14:paraId="10D843E2" w14:textId="77777777" w:rsidR="009B33F8" w:rsidRPr="00585170" w:rsidRDefault="009B33F8" w:rsidP="003D0940">
      <w:pPr>
        <w:rPr>
          <w:highlight w:val="yellow"/>
        </w:rPr>
      </w:pPr>
      <w:r w:rsidRPr="00585170">
        <w:rPr>
          <w:highlight w:val="yellow"/>
        </w:rPr>
        <w:t>AGD</w:t>
      </w:r>
      <w:r w:rsidRPr="00585170">
        <w:rPr>
          <w:highlight w:val="yellow"/>
        </w:rPr>
        <w:tab/>
        <w:t>Animação e Gestão Desportiva</w:t>
      </w:r>
    </w:p>
    <w:p w14:paraId="53B0E25B" w14:textId="77777777" w:rsidR="009B33F8" w:rsidRPr="00585170" w:rsidRDefault="009B33F8" w:rsidP="003D0940">
      <w:pPr>
        <w:rPr>
          <w:highlight w:val="yellow"/>
        </w:rPr>
      </w:pPr>
      <w:r w:rsidRPr="00585170">
        <w:rPr>
          <w:highlight w:val="yellow"/>
        </w:rPr>
        <w:t>AM</w:t>
      </w:r>
      <w:r w:rsidRPr="00585170">
        <w:rPr>
          <w:highlight w:val="yellow"/>
        </w:rPr>
        <w:tab/>
        <w:t>Administração e Marketing</w:t>
      </w:r>
    </w:p>
    <w:p w14:paraId="43E8B22C" w14:textId="77777777" w:rsidR="009B33F8" w:rsidRPr="00585170" w:rsidRDefault="009B33F8" w:rsidP="003D0940">
      <w:pPr>
        <w:rPr>
          <w:highlight w:val="yellow"/>
        </w:rPr>
      </w:pPr>
      <w:r w:rsidRPr="00585170">
        <w:rPr>
          <w:highlight w:val="yellow"/>
        </w:rPr>
        <w:t>AQB</w:t>
      </w:r>
      <w:r w:rsidRPr="00585170">
        <w:rPr>
          <w:highlight w:val="yellow"/>
        </w:rPr>
        <w:tab/>
        <w:t>Análises Químico-Biológicas</w:t>
      </w:r>
    </w:p>
    <w:p w14:paraId="51081827" w14:textId="77777777" w:rsidR="009B33F8" w:rsidRPr="00585170" w:rsidRDefault="009B33F8" w:rsidP="003D0940">
      <w:pPr>
        <w:rPr>
          <w:highlight w:val="yellow"/>
        </w:rPr>
      </w:pPr>
      <w:r w:rsidRPr="00585170">
        <w:rPr>
          <w:highlight w:val="yellow"/>
        </w:rPr>
        <w:t>CGE</w:t>
      </w:r>
      <w:r w:rsidRPr="00585170">
        <w:rPr>
          <w:highlight w:val="yellow"/>
        </w:rPr>
        <w:tab/>
        <w:t>Contabilidade e Gestão Empresarial</w:t>
      </w:r>
    </w:p>
    <w:p w14:paraId="3E9365A9" w14:textId="77777777" w:rsidR="009B33F8" w:rsidRPr="00585170" w:rsidRDefault="009B33F8" w:rsidP="003D0940">
      <w:pPr>
        <w:rPr>
          <w:highlight w:val="yellow"/>
        </w:rPr>
      </w:pPr>
      <w:r w:rsidRPr="00585170">
        <w:rPr>
          <w:highlight w:val="yellow"/>
        </w:rPr>
        <w:t>CM</w:t>
      </w:r>
      <w:r w:rsidRPr="00585170">
        <w:rPr>
          <w:highlight w:val="yellow"/>
        </w:rPr>
        <w:tab/>
        <w:t>Comunicação Multimédia</w:t>
      </w:r>
    </w:p>
    <w:p w14:paraId="37AFE7E6" w14:textId="77777777" w:rsidR="009B33F8" w:rsidRPr="00585170" w:rsidRDefault="009B33F8" w:rsidP="003D0940">
      <w:pPr>
        <w:rPr>
          <w:highlight w:val="yellow"/>
        </w:rPr>
      </w:pPr>
      <w:r w:rsidRPr="00585170">
        <w:rPr>
          <w:highlight w:val="yellow"/>
        </w:rPr>
        <w:t>DP-AE</w:t>
      </w:r>
      <w:r w:rsidRPr="00585170">
        <w:rPr>
          <w:highlight w:val="yellow"/>
        </w:rPr>
        <w:tab/>
        <w:t>Desenhador de Projetos – Arquitetura e Engenharia</w:t>
      </w:r>
    </w:p>
    <w:p w14:paraId="726044C8" w14:textId="77777777" w:rsidR="009B33F8" w:rsidRPr="00585170" w:rsidRDefault="009B33F8" w:rsidP="003D0940">
      <w:pPr>
        <w:rPr>
          <w:highlight w:val="yellow"/>
        </w:rPr>
      </w:pPr>
      <w:r w:rsidRPr="00585170">
        <w:rPr>
          <w:highlight w:val="yellow"/>
        </w:rPr>
        <w:t>EIA</w:t>
      </w:r>
      <w:r w:rsidRPr="00585170">
        <w:rPr>
          <w:highlight w:val="yellow"/>
        </w:rPr>
        <w:tab/>
        <w:t>Eletrónica Industrial e Automação</w:t>
      </w:r>
    </w:p>
    <w:p w14:paraId="723BB1E0" w14:textId="77777777" w:rsidR="009B33F8" w:rsidRPr="00585170" w:rsidRDefault="009B33F8" w:rsidP="003D0940">
      <w:pPr>
        <w:rPr>
          <w:highlight w:val="yellow"/>
        </w:rPr>
      </w:pPr>
      <w:r w:rsidRPr="00585170">
        <w:rPr>
          <w:highlight w:val="yellow"/>
        </w:rPr>
        <w:t>ETC</w:t>
      </w:r>
      <w:r w:rsidRPr="00585170">
        <w:rPr>
          <w:highlight w:val="yellow"/>
        </w:rPr>
        <w:tab/>
        <w:t>Eletrónica, Telecomunicações e Computadores</w:t>
      </w:r>
    </w:p>
    <w:p w14:paraId="7723DD13" w14:textId="77777777" w:rsidR="009B33F8" w:rsidRPr="00585170" w:rsidRDefault="009B33F8" w:rsidP="003D0940">
      <w:pPr>
        <w:rPr>
          <w:highlight w:val="yellow"/>
        </w:rPr>
      </w:pPr>
      <w:r w:rsidRPr="00585170">
        <w:rPr>
          <w:highlight w:val="yellow"/>
        </w:rPr>
        <w:t>FCT</w:t>
      </w:r>
      <w:r w:rsidRPr="00585170">
        <w:rPr>
          <w:highlight w:val="yellow"/>
        </w:rPr>
        <w:tab/>
        <w:t>Formação em contexto de trabalho</w:t>
      </w:r>
    </w:p>
    <w:p w14:paraId="35E5281A" w14:textId="77777777" w:rsidR="009B33F8" w:rsidRPr="00585170" w:rsidRDefault="009B33F8" w:rsidP="003D0940">
      <w:pPr>
        <w:rPr>
          <w:highlight w:val="yellow"/>
        </w:rPr>
      </w:pPr>
      <w:r w:rsidRPr="00585170">
        <w:rPr>
          <w:highlight w:val="yellow"/>
        </w:rPr>
        <w:t>ITM</w:t>
      </w:r>
      <w:r w:rsidRPr="00585170">
        <w:rPr>
          <w:highlight w:val="yellow"/>
        </w:rPr>
        <w:tab/>
        <w:t>Informática e Tecnologias Multimédia</w:t>
      </w:r>
    </w:p>
    <w:p w14:paraId="33402D36" w14:textId="77777777" w:rsidR="009B33F8" w:rsidRPr="00585170" w:rsidRDefault="009B33F8" w:rsidP="003D0940">
      <w:pPr>
        <w:rPr>
          <w:highlight w:val="yellow"/>
        </w:rPr>
      </w:pPr>
      <w:r w:rsidRPr="00585170">
        <w:rPr>
          <w:highlight w:val="yellow"/>
        </w:rPr>
        <w:t>MDI</w:t>
      </w:r>
      <w:r w:rsidRPr="00585170">
        <w:rPr>
          <w:highlight w:val="yellow"/>
        </w:rPr>
        <w:tab/>
        <w:t>Mecânica e Design Industrial</w:t>
      </w:r>
    </w:p>
    <w:p w14:paraId="40133A32" w14:textId="77777777" w:rsidR="009B33F8" w:rsidRPr="00585170" w:rsidRDefault="009B33F8" w:rsidP="003D0940">
      <w:pPr>
        <w:rPr>
          <w:highlight w:val="yellow"/>
        </w:rPr>
      </w:pPr>
      <w:r w:rsidRPr="00585170">
        <w:rPr>
          <w:highlight w:val="yellow"/>
        </w:rPr>
        <w:t>PAA</w:t>
      </w:r>
      <w:r w:rsidRPr="00585170">
        <w:rPr>
          <w:highlight w:val="yellow"/>
        </w:rPr>
        <w:tab/>
        <w:t>Plano anual de atividades</w:t>
      </w:r>
    </w:p>
    <w:p w14:paraId="3CAC783D" w14:textId="77777777" w:rsidR="009B33F8" w:rsidRPr="00585170" w:rsidRDefault="009B33F8" w:rsidP="003D0940">
      <w:pPr>
        <w:rPr>
          <w:highlight w:val="yellow"/>
        </w:rPr>
      </w:pPr>
      <w:r w:rsidRPr="00585170">
        <w:rPr>
          <w:highlight w:val="yellow"/>
        </w:rPr>
        <w:t>PAP</w:t>
      </w:r>
      <w:r w:rsidRPr="00585170">
        <w:rPr>
          <w:highlight w:val="yellow"/>
        </w:rPr>
        <w:tab/>
        <w:t>Prova de aptidão profissional</w:t>
      </w:r>
    </w:p>
    <w:p w14:paraId="3F8DA177" w14:textId="77777777" w:rsidR="009B33F8" w:rsidRPr="00585170" w:rsidRDefault="009B33F8" w:rsidP="003D0940">
      <w:pPr>
        <w:rPr>
          <w:highlight w:val="yellow"/>
        </w:rPr>
      </w:pPr>
      <w:r w:rsidRPr="00585170">
        <w:rPr>
          <w:highlight w:val="yellow"/>
        </w:rPr>
        <w:t>PE</w:t>
      </w:r>
      <w:r w:rsidRPr="00585170">
        <w:rPr>
          <w:highlight w:val="yellow"/>
        </w:rPr>
        <w:tab/>
        <w:t>Projeto educativo</w:t>
      </w:r>
    </w:p>
    <w:p w14:paraId="37781BE3" w14:textId="77777777" w:rsidR="009B33F8" w:rsidRPr="00585170" w:rsidRDefault="009B33F8" w:rsidP="003D0940">
      <w:pPr>
        <w:rPr>
          <w:highlight w:val="yellow"/>
        </w:rPr>
      </w:pPr>
      <w:r w:rsidRPr="00585170">
        <w:rPr>
          <w:highlight w:val="yellow"/>
        </w:rPr>
        <w:t>RI</w:t>
      </w:r>
      <w:r w:rsidRPr="00585170">
        <w:rPr>
          <w:highlight w:val="yellow"/>
        </w:rPr>
        <w:tab/>
        <w:t>Regulamento interno</w:t>
      </w:r>
    </w:p>
    <w:p w14:paraId="15D29C26" w14:textId="77777777" w:rsidR="009B33F8" w:rsidRPr="00585170" w:rsidRDefault="009B33F8" w:rsidP="003D0940">
      <w:pPr>
        <w:rPr>
          <w:highlight w:val="yellow"/>
        </w:rPr>
      </w:pPr>
      <w:proofErr w:type="spellStart"/>
      <w:r w:rsidRPr="00585170">
        <w:rPr>
          <w:highlight w:val="yellow"/>
        </w:rPr>
        <w:t>TdS</w:t>
      </w:r>
      <w:proofErr w:type="spellEnd"/>
      <w:r w:rsidRPr="00585170">
        <w:rPr>
          <w:highlight w:val="yellow"/>
        </w:rPr>
        <w:tab/>
        <w:t>Tecnologias da Saúde</w:t>
      </w:r>
    </w:p>
    <w:p w14:paraId="4BBD189F" w14:textId="77777777" w:rsidR="009B33F8" w:rsidRPr="00585170" w:rsidRDefault="009B33F8" w:rsidP="003D0940">
      <w:pPr>
        <w:rPr>
          <w:highlight w:val="yellow"/>
        </w:rPr>
      </w:pPr>
      <w:r w:rsidRPr="00585170">
        <w:rPr>
          <w:highlight w:val="yellow"/>
        </w:rPr>
        <w:t>TSA</w:t>
      </w:r>
      <w:r w:rsidRPr="00585170">
        <w:rPr>
          <w:highlight w:val="yellow"/>
        </w:rPr>
        <w:tab/>
        <w:t>Tecnologias e Segurança Alimentar</w:t>
      </w:r>
    </w:p>
    <w:p w14:paraId="30667C28" w14:textId="77777777" w:rsidR="006E2672" w:rsidRPr="00585170" w:rsidRDefault="009B33F8" w:rsidP="003D0940">
      <w:r w:rsidRPr="00585170">
        <w:rPr>
          <w:highlight w:val="yellow"/>
        </w:rPr>
        <w:t>TSI</w:t>
      </w:r>
      <w:r w:rsidRPr="00585170">
        <w:rPr>
          <w:highlight w:val="yellow"/>
        </w:rPr>
        <w:tab/>
        <w:t>Tecnologias e Sistemas de Informação</w:t>
      </w:r>
    </w:p>
    <w:p w14:paraId="66B5CFB0" w14:textId="77777777" w:rsidR="006E2672" w:rsidRPr="00585170" w:rsidRDefault="006E2672" w:rsidP="003D0940"/>
    <w:p w14:paraId="67ED85E0" w14:textId="77777777" w:rsidR="009B33F8" w:rsidRPr="00585170" w:rsidRDefault="009B33F8" w:rsidP="003D0940">
      <w:pPr>
        <w:sectPr w:rsidR="009B33F8" w:rsidRPr="00585170" w:rsidSect="001A20AE">
          <w:footerReference w:type="even" r:id="rId21"/>
          <w:type w:val="oddPage"/>
          <w:pgSz w:w="11906" w:h="16838" w:code="9"/>
          <w:pgMar w:top="1701" w:right="1418" w:bottom="1701" w:left="1418" w:header="709" w:footer="113" w:gutter="0"/>
          <w:cols w:space="708"/>
          <w:docGrid w:linePitch="360"/>
        </w:sectPr>
      </w:pPr>
    </w:p>
    <w:p w14:paraId="1E35D4A5" w14:textId="3A5C5597" w:rsidR="009B33F8" w:rsidRPr="00585170" w:rsidRDefault="009B33F8" w:rsidP="003D0940">
      <w:pPr>
        <w:pStyle w:val="Heading1"/>
      </w:pPr>
      <w:bookmarkStart w:id="24" w:name="_Toc178316426"/>
      <w:bookmarkStart w:id="25" w:name="_Toc182491076"/>
      <w:bookmarkStart w:id="26" w:name="_Toc182491446"/>
      <w:bookmarkStart w:id="27" w:name="_Toc182491754"/>
      <w:bookmarkStart w:id="28" w:name="_Toc182491852"/>
      <w:bookmarkStart w:id="29" w:name="_Toc228179509"/>
      <w:r w:rsidRPr="00585170">
        <w:lastRenderedPageBreak/>
        <w:t>Introdução</w:t>
      </w:r>
      <w:bookmarkEnd w:id="24"/>
      <w:bookmarkEnd w:id="25"/>
      <w:bookmarkEnd w:id="26"/>
      <w:bookmarkEnd w:id="27"/>
      <w:bookmarkEnd w:id="28"/>
      <w:bookmarkEnd w:id="29"/>
    </w:p>
    <w:p w14:paraId="122B717F" w14:textId="77777777" w:rsidR="009B33F8" w:rsidRPr="00585170" w:rsidRDefault="009B33F8" w:rsidP="003D0940">
      <w:pPr>
        <w:rPr>
          <w:lang w:val="en-US"/>
        </w:rPr>
      </w:pPr>
      <w:proofErr w:type="spellStart"/>
      <w:r w:rsidRPr="00585170">
        <w:t>Lorem</w:t>
      </w:r>
      <w:proofErr w:type="spellEnd"/>
      <w:r w:rsidRPr="00585170">
        <w:t xml:space="preserve"> </w:t>
      </w:r>
      <w:proofErr w:type="spellStart"/>
      <w:r w:rsidRPr="00585170">
        <w:t>ipsum</w:t>
      </w:r>
      <w:proofErr w:type="spellEnd"/>
      <w:r w:rsidRPr="00585170">
        <w:t xml:space="preserve"> </w:t>
      </w:r>
      <w:proofErr w:type="spellStart"/>
      <w:r w:rsidRPr="00585170">
        <w:t>dolor</w:t>
      </w:r>
      <w:proofErr w:type="spellEnd"/>
      <w:r w:rsidRPr="00585170">
        <w:t xml:space="preserve"> </w:t>
      </w:r>
      <w:proofErr w:type="spellStart"/>
      <w:r w:rsidRPr="00585170">
        <w:t>sit</w:t>
      </w:r>
      <w:proofErr w:type="spellEnd"/>
      <w:r w:rsidRPr="00585170">
        <w:t xml:space="preserve"> </w:t>
      </w:r>
      <w:proofErr w:type="spellStart"/>
      <w:r w:rsidRPr="00585170">
        <w:t>amet</w:t>
      </w:r>
      <w:proofErr w:type="spellEnd"/>
      <w:r w:rsidRPr="00585170">
        <w:t xml:space="preserve">, </w:t>
      </w:r>
      <w:proofErr w:type="spellStart"/>
      <w:r w:rsidRPr="00585170">
        <w:t>consectetuer</w:t>
      </w:r>
      <w:proofErr w:type="spellEnd"/>
      <w:r w:rsidRPr="00585170">
        <w:t xml:space="preserve"> </w:t>
      </w:r>
      <w:proofErr w:type="spellStart"/>
      <w:r w:rsidRPr="00585170">
        <w:t>adipiscing</w:t>
      </w:r>
      <w:proofErr w:type="spellEnd"/>
      <w:r w:rsidRPr="00585170">
        <w:t xml:space="preserve"> </w:t>
      </w:r>
      <w:proofErr w:type="spellStart"/>
      <w:r w:rsidRPr="00585170">
        <w:t>elit</w:t>
      </w:r>
      <w:proofErr w:type="spellEnd"/>
      <w:r w:rsidRPr="00585170">
        <w:t xml:space="preserve">. </w:t>
      </w:r>
      <w:proofErr w:type="spellStart"/>
      <w:r w:rsidRPr="00585170">
        <w:t>Maecenas</w:t>
      </w:r>
      <w:proofErr w:type="spellEnd"/>
      <w:r w:rsidRPr="00585170">
        <w:t xml:space="preserve"> </w:t>
      </w:r>
      <w:proofErr w:type="spellStart"/>
      <w:r w:rsidRPr="00585170">
        <w:t>porttitor</w:t>
      </w:r>
      <w:proofErr w:type="spellEnd"/>
      <w:r w:rsidRPr="00585170">
        <w:t xml:space="preserve"> </w:t>
      </w:r>
      <w:proofErr w:type="spellStart"/>
      <w:r w:rsidRPr="00585170">
        <w:t>congue</w:t>
      </w:r>
      <w:proofErr w:type="spellEnd"/>
      <w:r w:rsidRPr="00585170">
        <w:t xml:space="preserve"> massa. </w:t>
      </w:r>
      <w:proofErr w:type="spellStart"/>
      <w:r w:rsidRPr="00585170">
        <w:t>Fusce</w:t>
      </w:r>
      <w:proofErr w:type="spellEnd"/>
      <w:r w:rsidRPr="00585170">
        <w:t xml:space="preserve"> </w:t>
      </w:r>
      <w:proofErr w:type="spellStart"/>
      <w:r w:rsidRPr="00585170">
        <w:t>posuere</w:t>
      </w:r>
      <w:proofErr w:type="spellEnd"/>
      <w:r w:rsidRPr="00585170">
        <w:t xml:space="preserve">, magna </w:t>
      </w:r>
      <w:proofErr w:type="spellStart"/>
      <w:r w:rsidRPr="00585170">
        <w:t>sed</w:t>
      </w:r>
      <w:proofErr w:type="spellEnd"/>
      <w:r w:rsidRPr="00585170">
        <w:t xml:space="preserve"> pulvinar </w:t>
      </w:r>
      <w:proofErr w:type="spellStart"/>
      <w:r w:rsidRPr="00585170">
        <w:t>ultricies</w:t>
      </w:r>
      <w:proofErr w:type="spellEnd"/>
      <w:r w:rsidRPr="00585170">
        <w:t xml:space="preserve">, purus </w:t>
      </w:r>
      <w:proofErr w:type="spellStart"/>
      <w:r w:rsidRPr="00585170">
        <w:t>lectus</w:t>
      </w:r>
      <w:proofErr w:type="spellEnd"/>
      <w:r w:rsidRPr="00585170">
        <w:t xml:space="preserve"> </w:t>
      </w:r>
      <w:proofErr w:type="spellStart"/>
      <w:r w:rsidRPr="00585170">
        <w:t>malesuada</w:t>
      </w:r>
      <w:proofErr w:type="spellEnd"/>
      <w:r w:rsidRPr="00585170">
        <w:t xml:space="preserve"> libero, </w:t>
      </w:r>
      <w:proofErr w:type="spellStart"/>
      <w:r w:rsidRPr="00585170">
        <w:t>sit</w:t>
      </w:r>
      <w:proofErr w:type="spellEnd"/>
      <w:r w:rsidRPr="00585170">
        <w:t xml:space="preserve"> </w:t>
      </w:r>
      <w:proofErr w:type="spellStart"/>
      <w:r w:rsidRPr="00585170">
        <w:t>amet</w:t>
      </w:r>
      <w:proofErr w:type="spellEnd"/>
      <w:r w:rsidRPr="00585170">
        <w:t xml:space="preserve"> </w:t>
      </w:r>
      <w:proofErr w:type="spellStart"/>
      <w:r w:rsidRPr="00585170">
        <w:t>commodo</w:t>
      </w:r>
      <w:proofErr w:type="spellEnd"/>
      <w:r w:rsidRPr="00585170">
        <w:t xml:space="preserve"> </w:t>
      </w:r>
      <w:proofErr w:type="gramStart"/>
      <w:r w:rsidRPr="00585170">
        <w:t>magna eros</w:t>
      </w:r>
      <w:proofErr w:type="gramEnd"/>
      <w:r w:rsidRPr="00585170">
        <w:t xml:space="preserve"> quis urna. </w:t>
      </w:r>
      <w:proofErr w:type="spellStart"/>
      <w:r w:rsidRPr="00585170">
        <w:t>Nunc</w:t>
      </w:r>
      <w:proofErr w:type="spellEnd"/>
      <w:r w:rsidRPr="00585170">
        <w:t xml:space="preserve"> </w:t>
      </w:r>
      <w:proofErr w:type="spellStart"/>
      <w:r w:rsidRPr="00585170">
        <w:t>viverra</w:t>
      </w:r>
      <w:proofErr w:type="spellEnd"/>
      <w:r w:rsidRPr="00585170">
        <w:t xml:space="preserve"> </w:t>
      </w:r>
      <w:proofErr w:type="spellStart"/>
      <w:r w:rsidRPr="00585170">
        <w:t>imperdiet</w:t>
      </w:r>
      <w:proofErr w:type="spellEnd"/>
      <w:r w:rsidRPr="00585170">
        <w:t xml:space="preserve"> </w:t>
      </w:r>
      <w:proofErr w:type="spellStart"/>
      <w:r w:rsidRPr="00585170">
        <w:t>enim</w:t>
      </w:r>
      <w:proofErr w:type="spellEnd"/>
      <w:r w:rsidRPr="00585170">
        <w:t xml:space="preserve">. </w:t>
      </w:r>
      <w:proofErr w:type="spellStart"/>
      <w:r w:rsidRPr="00815129">
        <w:t>Fusce</w:t>
      </w:r>
      <w:proofErr w:type="spellEnd"/>
      <w:r w:rsidRPr="00585170">
        <w:t xml:space="preserve"> est. </w:t>
      </w:r>
      <w:proofErr w:type="spellStart"/>
      <w:r w:rsidRPr="00585170">
        <w:t>Vivamus</w:t>
      </w:r>
      <w:proofErr w:type="spellEnd"/>
      <w:r w:rsidRPr="00585170">
        <w:t xml:space="preserve"> a </w:t>
      </w:r>
      <w:proofErr w:type="spellStart"/>
      <w:r w:rsidRPr="00585170">
        <w:t>tellus</w:t>
      </w:r>
      <w:proofErr w:type="spellEnd"/>
      <w:r w:rsidRPr="00585170">
        <w:t xml:space="preserve">. </w:t>
      </w:r>
      <w:proofErr w:type="spellStart"/>
      <w:r w:rsidRPr="00585170">
        <w:t>Pellentesque</w:t>
      </w:r>
      <w:proofErr w:type="spellEnd"/>
      <w:r w:rsidRPr="00585170">
        <w:t xml:space="preserve"> </w:t>
      </w:r>
      <w:proofErr w:type="spellStart"/>
      <w:r w:rsidRPr="00585170">
        <w:t>habitant</w:t>
      </w:r>
      <w:proofErr w:type="spellEnd"/>
      <w:r w:rsidRPr="00585170">
        <w:t xml:space="preserve"> </w:t>
      </w:r>
      <w:proofErr w:type="spellStart"/>
      <w:r w:rsidRPr="00585170">
        <w:t>morbi</w:t>
      </w:r>
      <w:proofErr w:type="spellEnd"/>
      <w:r w:rsidRPr="00585170">
        <w:t xml:space="preserve"> </w:t>
      </w:r>
      <w:proofErr w:type="spellStart"/>
      <w:r w:rsidRPr="00585170">
        <w:t>tristique</w:t>
      </w:r>
      <w:proofErr w:type="spellEnd"/>
      <w:r w:rsidRPr="00585170">
        <w:t xml:space="preserve"> </w:t>
      </w:r>
      <w:proofErr w:type="spellStart"/>
      <w:r w:rsidRPr="00585170">
        <w:t>senectus</w:t>
      </w:r>
      <w:proofErr w:type="spellEnd"/>
      <w:r w:rsidRPr="00585170">
        <w:t xml:space="preserve"> </w:t>
      </w:r>
      <w:proofErr w:type="spellStart"/>
      <w:r w:rsidRPr="00585170">
        <w:t>et</w:t>
      </w:r>
      <w:proofErr w:type="spellEnd"/>
      <w:r w:rsidRPr="00585170">
        <w:t xml:space="preserve"> </w:t>
      </w:r>
      <w:proofErr w:type="spellStart"/>
      <w:r w:rsidRPr="00585170">
        <w:t>netus</w:t>
      </w:r>
      <w:proofErr w:type="spellEnd"/>
      <w:r w:rsidRPr="00585170">
        <w:t xml:space="preserve"> </w:t>
      </w:r>
      <w:proofErr w:type="spellStart"/>
      <w:r w:rsidRPr="00585170">
        <w:t>et</w:t>
      </w:r>
      <w:proofErr w:type="spellEnd"/>
      <w:r w:rsidRPr="00585170">
        <w:t xml:space="preserve"> </w:t>
      </w:r>
      <w:proofErr w:type="spellStart"/>
      <w:r w:rsidRPr="00585170">
        <w:t>malesuada</w:t>
      </w:r>
      <w:proofErr w:type="spellEnd"/>
      <w:r w:rsidRPr="00585170">
        <w:t xml:space="preserve"> </w:t>
      </w:r>
      <w:proofErr w:type="spellStart"/>
      <w:r w:rsidRPr="00585170">
        <w:t>fames</w:t>
      </w:r>
      <w:proofErr w:type="spellEnd"/>
      <w:r w:rsidRPr="00585170">
        <w:t xml:space="preserve"> ac </w:t>
      </w:r>
      <w:proofErr w:type="spellStart"/>
      <w:r w:rsidRPr="00585170">
        <w:t>turpis</w:t>
      </w:r>
      <w:proofErr w:type="spellEnd"/>
      <w:r w:rsidRPr="00585170">
        <w:t xml:space="preserve"> egestas. </w:t>
      </w:r>
      <w:r w:rsidRPr="00585170">
        <w:rPr>
          <w:lang w:val="en-US"/>
        </w:rPr>
        <w:t xml:space="preserve">Proin pharetra </w:t>
      </w:r>
      <w:proofErr w:type="spellStart"/>
      <w:r w:rsidRPr="00585170">
        <w:rPr>
          <w:lang w:val="en-US"/>
        </w:rPr>
        <w:t>nonummy</w:t>
      </w:r>
      <w:proofErr w:type="spellEnd"/>
      <w:r w:rsidRPr="00585170">
        <w:rPr>
          <w:lang w:val="en-US"/>
        </w:rPr>
        <w:t xml:space="preserve"> </w:t>
      </w:r>
      <w:proofErr w:type="spellStart"/>
      <w:r w:rsidRPr="00585170">
        <w:rPr>
          <w:lang w:val="en-US"/>
        </w:rPr>
        <w:t>pede</w:t>
      </w:r>
      <w:proofErr w:type="spellEnd"/>
      <w:r w:rsidRPr="00585170">
        <w:rPr>
          <w:lang w:val="en-US"/>
        </w:rPr>
        <w:t xml:space="preserve">. Mauris et </w:t>
      </w:r>
      <w:proofErr w:type="spellStart"/>
      <w:r w:rsidRPr="00585170">
        <w:rPr>
          <w:lang w:val="en-US"/>
        </w:rPr>
        <w:t>orci</w:t>
      </w:r>
      <w:proofErr w:type="spellEnd"/>
      <w:r w:rsidRPr="00585170">
        <w:rPr>
          <w:lang w:val="en-US"/>
        </w:rPr>
        <w:t>. Aenean nec lorem.</w:t>
      </w:r>
    </w:p>
    <w:p w14:paraId="27ADC76A" w14:textId="77777777" w:rsidR="009B33F8" w:rsidRPr="00585170" w:rsidRDefault="009B33F8" w:rsidP="003D0940">
      <w:r w:rsidRPr="00585170">
        <w:rPr>
          <w:lang w:val="en-US"/>
        </w:rPr>
        <w:t xml:space="preserve">Donec </w:t>
      </w:r>
      <w:proofErr w:type="spellStart"/>
      <w:r w:rsidRPr="00585170">
        <w:rPr>
          <w:lang w:val="en-US"/>
        </w:rPr>
        <w:t>ut</w:t>
      </w:r>
      <w:proofErr w:type="spellEnd"/>
      <w:r w:rsidRPr="00585170">
        <w:rPr>
          <w:lang w:val="en-US"/>
        </w:rPr>
        <w:t xml:space="preserve"> est in </w:t>
      </w:r>
      <w:proofErr w:type="spellStart"/>
      <w:r w:rsidRPr="00585170">
        <w:rPr>
          <w:lang w:val="en-US"/>
        </w:rPr>
        <w:t>lectus</w:t>
      </w:r>
      <w:proofErr w:type="spellEnd"/>
      <w:r w:rsidRPr="00585170">
        <w:rPr>
          <w:lang w:val="en-US"/>
        </w:rPr>
        <w:t xml:space="preserve"> </w:t>
      </w:r>
      <w:proofErr w:type="spellStart"/>
      <w:r w:rsidRPr="00585170">
        <w:rPr>
          <w:lang w:val="en-US"/>
        </w:rPr>
        <w:t>consequat</w:t>
      </w:r>
      <w:proofErr w:type="spellEnd"/>
      <w:r w:rsidRPr="00585170">
        <w:rPr>
          <w:lang w:val="en-US"/>
        </w:rPr>
        <w:t xml:space="preserve"> </w:t>
      </w:r>
      <w:proofErr w:type="spellStart"/>
      <w:r w:rsidRPr="00585170">
        <w:rPr>
          <w:lang w:val="en-US"/>
        </w:rPr>
        <w:t>consequat</w:t>
      </w:r>
      <w:proofErr w:type="spellEnd"/>
      <w:r w:rsidRPr="00585170">
        <w:rPr>
          <w:lang w:val="en-US"/>
        </w:rPr>
        <w:t xml:space="preserve">. </w:t>
      </w:r>
      <w:proofErr w:type="spellStart"/>
      <w:r w:rsidRPr="00585170">
        <w:t>Etiam</w:t>
      </w:r>
      <w:proofErr w:type="spellEnd"/>
      <w:r w:rsidRPr="00585170">
        <w:t xml:space="preserve"> </w:t>
      </w:r>
      <w:proofErr w:type="spellStart"/>
      <w:r w:rsidRPr="00585170">
        <w:t>eget</w:t>
      </w:r>
      <w:proofErr w:type="spellEnd"/>
      <w:r w:rsidRPr="00585170">
        <w:t xml:space="preserve"> </w:t>
      </w:r>
      <w:proofErr w:type="spellStart"/>
      <w:r w:rsidRPr="00585170">
        <w:t>dui</w:t>
      </w:r>
      <w:proofErr w:type="spellEnd"/>
      <w:r w:rsidRPr="00585170">
        <w:t xml:space="preserve">. </w:t>
      </w:r>
      <w:proofErr w:type="spellStart"/>
      <w:r w:rsidRPr="00585170">
        <w:t>Aliquam</w:t>
      </w:r>
      <w:proofErr w:type="spellEnd"/>
      <w:r w:rsidRPr="00585170">
        <w:t xml:space="preserve"> </w:t>
      </w:r>
      <w:proofErr w:type="spellStart"/>
      <w:r w:rsidRPr="00585170">
        <w:t>erat</w:t>
      </w:r>
      <w:proofErr w:type="spellEnd"/>
      <w:r w:rsidRPr="00585170">
        <w:t xml:space="preserve"> </w:t>
      </w:r>
      <w:proofErr w:type="spellStart"/>
      <w:r w:rsidRPr="00585170">
        <w:t>volutpat</w:t>
      </w:r>
      <w:proofErr w:type="spellEnd"/>
      <w:r w:rsidRPr="00585170">
        <w:t xml:space="preserve">. </w:t>
      </w:r>
      <w:r w:rsidRPr="00CB7D0B">
        <w:rPr>
          <w:lang w:val="en-US"/>
        </w:rPr>
        <w:t xml:space="preserve">Sed at lorem in nunc </w:t>
      </w:r>
      <w:proofErr w:type="spellStart"/>
      <w:r w:rsidRPr="00CB7D0B">
        <w:rPr>
          <w:lang w:val="en-US"/>
        </w:rPr>
        <w:t>por</w:t>
      </w:r>
      <w:proofErr w:type="spellEnd"/>
      <w:r w:rsidRPr="00CB7D0B">
        <w:rPr>
          <w:lang w:val="en-US"/>
        </w:rPr>
        <w:t xml:space="preserve">-ta </w:t>
      </w:r>
      <w:proofErr w:type="spellStart"/>
      <w:r w:rsidRPr="00CB7D0B">
        <w:rPr>
          <w:lang w:val="en-US"/>
        </w:rPr>
        <w:t>tristique</w:t>
      </w:r>
      <w:proofErr w:type="spellEnd"/>
      <w:r w:rsidRPr="00CB7D0B">
        <w:rPr>
          <w:lang w:val="en-US"/>
        </w:rPr>
        <w:t xml:space="preserve">. Proin nec </w:t>
      </w:r>
      <w:proofErr w:type="spellStart"/>
      <w:r w:rsidRPr="00CB7D0B">
        <w:rPr>
          <w:lang w:val="en-US"/>
        </w:rPr>
        <w:t>augue</w:t>
      </w:r>
      <w:proofErr w:type="spellEnd"/>
      <w:r w:rsidRPr="00CB7D0B">
        <w:rPr>
          <w:lang w:val="en-US"/>
        </w:rPr>
        <w:t xml:space="preserve">. </w:t>
      </w:r>
      <w:proofErr w:type="spellStart"/>
      <w:r w:rsidRPr="00585170">
        <w:t>Quisque</w:t>
      </w:r>
      <w:proofErr w:type="spellEnd"/>
      <w:r w:rsidRPr="00585170">
        <w:t xml:space="preserve"> </w:t>
      </w:r>
      <w:proofErr w:type="spellStart"/>
      <w:r w:rsidRPr="00585170">
        <w:t>aliquam</w:t>
      </w:r>
      <w:proofErr w:type="spellEnd"/>
      <w:r w:rsidRPr="00585170">
        <w:t xml:space="preserve"> </w:t>
      </w:r>
      <w:proofErr w:type="spellStart"/>
      <w:r w:rsidRPr="00585170">
        <w:t>tempor</w:t>
      </w:r>
      <w:proofErr w:type="spellEnd"/>
      <w:r w:rsidRPr="00585170">
        <w:t xml:space="preserve"> magna. </w:t>
      </w:r>
      <w:proofErr w:type="spellStart"/>
      <w:r w:rsidRPr="00585170">
        <w:t>Pellentesque</w:t>
      </w:r>
      <w:proofErr w:type="spellEnd"/>
      <w:r w:rsidRPr="00585170">
        <w:t xml:space="preserve"> </w:t>
      </w:r>
      <w:proofErr w:type="spellStart"/>
      <w:r w:rsidRPr="00585170">
        <w:t>habitant</w:t>
      </w:r>
      <w:proofErr w:type="spellEnd"/>
      <w:r w:rsidRPr="00585170">
        <w:t xml:space="preserve"> </w:t>
      </w:r>
      <w:proofErr w:type="spellStart"/>
      <w:r w:rsidRPr="00585170">
        <w:t>morbi</w:t>
      </w:r>
      <w:proofErr w:type="spellEnd"/>
      <w:r w:rsidRPr="00585170">
        <w:t xml:space="preserve"> </w:t>
      </w:r>
      <w:proofErr w:type="spellStart"/>
      <w:r w:rsidRPr="00585170">
        <w:t>tristique</w:t>
      </w:r>
      <w:proofErr w:type="spellEnd"/>
      <w:r w:rsidRPr="00585170">
        <w:t xml:space="preserve"> </w:t>
      </w:r>
      <w:proofErr w:type="spellStart"/>
      <w:r w:rsidRPr="00585170">
        <w:t>senectus</w:t>
      </w:r>
      <w:proofErr w:type="spellEnd"/>
      <w:r w:rsidRPr="00585170">
        <w:t xml:space="preserve"> </w:t>
      </w:r>
      <w:proofErr w:type="spellStart"/>
      <w:r w:rsidRPr="00585170">
        <w:t>et</w:t>
      </w:r>
      <w:proofErr w:type="spellEnd"/>
      <w:r w:rsidRPr="00585170">
        <w:t xml:space="preserve"> </w:t>
      </w:r>
      <w:proofErr w:type="spellStart"/>
      <w:r w:rsidRPr="00585170">
        <w:t>netus</w:t>
      </w:r>
      <w:proofErr w:type="spellEnd"/>
      <w:r w:rsidRPr="00585170">
        <w:t xml:space="preserve"> </w:t>
      </w:r>
      <w:proofErr w:type="spellStart"/>
      <w:r w:rsidRPr="00585170">
        <w:t>et</w:t>
      </w:r>
      <w:proofErr w:type="spellEnd"/>
      <w:r w:rsidRPr="00585170">
        <w:t xml:space="preserve"> </w:t>
      </w:r>
      <w:proofErr w:type="spellStart"/>
      <w:r w:rsidRPr="00585170">
        <w:t>malesuada</w:t>
      </w:r>
      <w:proofErr w:type="spellEnd"/>
      <w:r w:rsidRPr="00585170">
        <w:t xml:space="preserve"> </w:t>
      </w:r>
      <w:proofErr w:type="spellStart"/>
      <w:r w:rsidRPr="00585170">
        <w:t>fames</w:t>
      </w:r>
      <w:proofErr w:type="spellEnd"/>
      <w:r w:rsidRPr="00585170">
        <w:t xml:space="preserve"> ac </w:t>
      </w:r>
      <w:proofErr w:type="spellStart"/>
      <w:r w:rsidRPr="00585170">
        <w:t>turpis</w:t>
      </w:r>
      <w:proofErr w:type="spellEnd"/>
      <w:r w:rsidRPr="00585170">
        <w:t xml:space="preserve"> egestas. </w:t>
      </w:r>
      <w:proofErr w:type="spellStart"/>
      <w:r w:rsidRPr="00585170">
        <w:t>Nunc</w:t>
      </w:r>
      <w:proofErr w:type="spellEnd"/>
      <w:r w:rsidRPr="00585170">
        <w:t xml:space="preserve"> ac magna. </w:t>
      </w:r>
      <w:proofErr w:type="spellStart"/>
      <w:r w:rsidRPr="00585170">
        <w:t>Maecenas</w:t>
      </w:r>
      <w:proofErr w:type="spellEnd"/>
      <w:r w:rsidRPr="00585170">
        <w:t xml:space="preserve"> odio </w:t>
      </w:r>
      <w:proofErr w:type="spellStart"/>
      <w:r w:rsidRPr="00585170">
        <w:t>dolor</w:t>
      </w:r>
      <w:proofErr w:type="spellEnd"/>
      <w:r w:rsidRPr="00585170">
        <w:t xml:space="preserve">, </w:t>
      </w:r>
      <w:proofErr w:type="spellStart"/>
      <w:r w:rsidRPr="00585170">
        <w:t>vulputate</w:t>
      </w:r>
      <w:proofErr w:type="spellEnd"/>
      <w:r w:rsidRPr="00585170">
        <w:t xml:space="preserve"> </w:t>
      </w:r>
      <w:proofErr w:type="spellStart"/>
      <w:r w:rsidRPr="00585170">
        <w:t>vel</w:t>
      </w:r>
      <w:proofErr w:type="spellEnd"/>
      <w:r w:rsidRPr="00585170">
        <w:t xml:space="preserve">, </w:t>
      </w:r>
      <w:proofErr w:type="spellStart"/>
      <w:r w:rsidRPr="00585170">
        <w:t>auctor</w:t>
      </w:r>
      <w:proofErr w:type="spellEnd"/>
      <w:r w:rsidRPr="00585170">
        <w:t xml:space="preserve"> ac, </w:t>
      </w:r>
      <w:proofErr w:type="spellStart"/>
      <w:r w:rsidRPr="00585170">
        <w:t>accumsan</w:t>
      </w:r>
      <w:proofErr w:type="spellEnd"/>
      <w:r w:rsidRPr="00585170">
        <w:t xml:space="preserve"> id, </w:t>
      </w:r>
      <w:proofErr w:type="spellStart"/>
      <w:r w:rsidRPr="00585170">
        <w:t>felis</w:t>
      </w:r>
      <w:proofErr w:type="spellEnd"/>
      <w:r w:rsidRPr="00585170">
        <w:t xml:space="preserve">. </w:t>
      </w:r>
      <w:proofErr w:type="spellStart"/>
      <w:r w:rsidRPr="00585170">
        <w:t>Pellentesque</w:t>
      </w:r>
      <w:proofErr w:type="spellEnd"/>
      <w:r w:rsidRPr="00585170">
        <w:t xml:space="preserve"> </w:t>
      </w:r>
      <w:proofErr w:type="spellStart"/>
      <w:r w:rsidRPr="00585170">
        <w:t>cursus</w:t>
      </w:r>
      <w:proofErr w:type="spellEnd"/>
      <w:r w:rsidRPr="00585170">
        <w:t xml:space="preserve"> </w:t>
      </w:r>
      <w:proofErr w:type="spellStart"/>
      <w:r w:rsidRPr="00585170">
        <w:t>sagittis</w:t>
      </w:r>
      <w:proofErr w:type="spellEnd"/>
      <w:r w:rsidRPr="00585170">
        <w:t xml:space="preserve"> </w:t>
      </w:r>
      <w:proofErr w:type="spellStart"/>
      <w:r w:rsidRPr="00585170">
        <w:t>felis</w:t>
      </w:r>
      <w:proofErr w:type="spellEnd"/>
      <w:r w:rsidRPr="00585170">
        <w:t>.</w:t>
      </w:r>
    </w:p>
    <w:p w14:paraId="50C802C7" w14:textId="77777777" w:rsidR="009B33F8" w:rsidRPr="00585170" w:rsidRDefault="009B33F8" w:rsidP="003D0940"/>
    <w:p w14:paraId="241F5AE5" w14:textId="77777777" w:rsidR="009B33F8" w:rsidRPr="00585170" w:rsidRDefault="009B33F8" w:rsidP="003D0940">
      <w:pPr>
        <w:rPr>
          <w:highlight w:val="yellow"/>
        </w:rPr>
      </w:pPr>
      <w:r w:rsidRPr="00585170">
        <w:rPr>
          <w:highlight w:val="yellow"/>
        </w:rPr>
        <w:t>— Apagar —</w:t>
      </w:r>
    </w:p>
    <w:p w14:paraId="61EECB6C" w14:textId="77777777" w:rsidR="009B33F8" w:rsidRPr="00585170" w:rsidRDefault="009B33F8" w:rsidP="003D0940">
      <w:pPr>
        <w:pStyle w:val="ListParagraph"/>
        <w:numPr>
          <w:ilvl w:val="0"/>
          <w:numId w:val="2"/>
        </w:numPr>
        <w:rPr>
          <w:highlight w:val="yellow"/>
        </w:rPr>
      </w:pPr>
      <w:r w:rsidRPr="00585170">
        <w:rPr>
          <w:highlight w:val="yellow"/>
        </w:rPr>
        <w:t>Tem por finalidade apresentar o tema, o enquadramento, a delimitação e a justificação da temática, as abordagens escolhidas, os objetivos, a metodologia utilizada e a estrutura do trabalho.</w:t>
      </w:r>
    </w:p>
    <w:p w14:paraId="20FECBF9" w14:textId="77777777" w:rsidR="009B33F8" w:rsidRPr="00585170" w:rsidRDefault="009B33F8" w:rsidP="003D0940">
      <w:pPr>
        <w:pStyle w:val="ListParagraph"/>
        <w:numPr>
          <w:ilvl w:val="0"/>
          <w:numId w:val="2"/>
        </w:numPr>
        <w:rPr>
          <w:highlight w:val="yellow"/>
        </w:rPr>
      </w:pPr>
      <w:r w:rsidRPr="00585170">
        <w:rPr>
          <w:highlight w:val="yellow"/>
        </w:rPr>
        <w:t>Apresentação das razões para se tratar este tema e não outro.</w:t>
      </w:r>
    </w:p>
    <w:p w14:paraId="69E3CBD9" w14:textId="77777777" w:rsidR="009B33F8" w:rsidRPr="00585170" w:rsidRDefault="009B33F8" w:rsidP="003D0940">
      <w:pPr>
        <w:pStyle w:val="ListParagraph"/>
        <w:numPr>
          <w:ilvl w:val="0"/>
          <w:numId w:val="2"/>
        </w:numPr>
        <w:rPr>
          <w:highlight w:val="yellow"/>
        </w:rPr>
      </w:pPr>
      <w:r w:rsidRPr="00585170">
        <w:rPr>
          <w:highlight w:val="yellow"/>
        </w:rPr>
        <w:t>Enquadramento da problemática.</w:t>
      </w:r>
    </w:p>
    <w:p w14:paraId="63102D1B" w14:textId="77777777" w:rsidR="009B33F8" w:rsidRPr="00585170" w:rsidRDefault="009B33F8" w:rsidP="003D0940">
      <w:pPr>
        <w:pStyle w:val="ListParagraph"/>
        <w:numPr>
          <w:ilvl w:val="0"/>
          <w:numId w:val="2"/>
        </w:numPr>
        <w:rPr>
          <w:highlight w:val="yellow"/>
        </w:rPr>
      </w:pPr>
      <w:r w:rsidRPr="00585170">
        <w:rPr>
          <w:highlight w:val="yellow"/>
        </w:rPr>
        <w:t>Geralmente esta parte é a última a ser redigida.</w:t>
      </w:r>
    </w:p>
    <w:p w14:paraId="7E9F4683" w14:textId="77777777" w:rsidR="009B33F8" w:rsidRPr="00585170" w:rsidRDefault="009B33F8" w:rsidP="003D0940"/>
    <w:p w14:paraId="3F610A66" w14:textId="77777777" w:rsidR="009B33F8" w:rsidRPr="00585170" w:rsidRDefault="009B33F8" w:rsidP="003D0940">
      <w:pPr>
        <w:rPr>
          <w:highlight w:val="yellow"/>
        </w:rPr>
      </w:pPr>
      <w:r w:rsidRPr="00585170">
        <w:rPr>
          <w:highlight w:val="yellow"/>
        </w:rPr>
        <w:t>Exemplos de frases tipo a usar na introdução:</w:t>
      </w:r>
    </w:p>
    <w:p w14:paraId="08D8B9CF" w14:textId="77777777" w:rsidR="009B33F8" w:rsidRPr="00585170" w:rsidRDefault="009B33F8" w:rsidP="003D0940">
      <w:pPr>
        <w:rPr>
          <w:highlight w:val="yellow"/>
        </w:rPr>
      </w:pPr>
      <w:r w:rsidRPr="00585170">
        <w:rPr>
          <w:highlight w:val="yellow"/>
        </w:rPr>
        <w:t>«Neste trabalho, pretende dar-se conta de uma investigação/estudo que se enquadra na prova de aptidão profissional, do curso de …. Este trabalho, centrado no campo de pesquisa …, procura contribuir para uma compreensão mais aprofundada sobre os processos de …»</w:t>
      </w:r>
    </w:p>
    <w:p w14:paraId="7D5CEA00" w14:textId="77777777" w:rsidR="009B33F8" w:rsidRPr="00585170" w:rsidRDefault="009B33F8" w:rsidP="003D0940">
      <w:pPr>
        <w:rPr>
          <w:highlight w:val="yellow"/>
        </w:rPr>
      </w:pPr>
      <w:r w:rsidRPr="00585170">
        <w:rPr>
          <w:highlight w:val="yellow"/>
        </w:rPr>
        <w:t>«Através da realização do presente trabalho pretende-se:</w:t>
      </w:r>
    </w:p>
    <w:p w14:paraId="7089FDDB" w14:textId="77777777" w:rsidR="009B33F8" w:rsidRPr="00585170" w:rsidRDefault="009B33F8" w:rsidP="003D0940">
      <w:pPr>
        <w:pStyle w:val="ListParagraph"/>
        <w:numPr>
          <w:ilvl w:val="0"/>
          <w:numId w:val="3"/>
        </w:numPr>
        <w:rPr>
          <w:highlight w:val="yellow"/>
        </w:rPr>
      </w:pPr>
      <w:r w:rsidRPr="00585170">
        <w:rPr>
          <w:highlight w:val="yellow"/>
        </w:rPr>
        <w:t>caracterizar …;</w:t>
      </w:r>
    </w:p>
    <w:p w14:paraId="78DC9E23" w14:textId="77777777" w:rsidR="009B33F8" w:rsidRPr="00585170" w:rsidRDefault="009B33F8" w:rsidP="003D0940">
      <w:pPr>
        <w:pStyle w:val="ListParagraph"/>
        <w:numPr>
          <w:ilvl w:val="0"/>
          <w:numId w:val="3"/>
        </w:numPr>
        <w:rPr>
          <w:highlight w:val="yellow"/>
        </w:rPr>
      </w:pPr>
      <w:r w:rsidRPr="00585170">
        <w:rPr>
          <w:highlight w:val="yellow"/>
        </w:rPr>
        <w:t>identificar as principais razões para …;</w:t>
      </w:r>
    </w:p>
    <w:p w14:paraId="42AB8DFD" w14:textId="77777777" w:rsidR="009B33F8" w:rsidRPr="00585170" w:rsidRDefault="009B33F8" w:rsidP="003D0940">
      <w:pPr>
        <w:pStyle w:val="ListParagraph"/>
        <w:numPr>
          <w:ilvl w:val="0"/>
          <w:numId w:val="3"/>
        </w:numPr>
        <w:rPr>
          <w:highlight w:val="yellow"/>
        </w:rPr>
      </w:pPr>
      <w:r w:rsidRPr="00585170">
        <w:rPr>
          <w:highlight w:val="yellow"/>
        </w:rPr>
        <w:t>comparar as expetativas …;</w:t>
      </w:r>
    </w:p>
    <w:p w14:paraId="4A7304B1" w14:textId="77777777" w:rsidR="009B33F8" w:rsidRPr="00585170" w:rsidRDefault="009B33F8" w:rsidP="003D0940">
      <w:pPr>
        <w:pStyle w:val="ListParagraph"/>
        <w:numPr>
          <w:ilvl w:val="0"/>
          <w:numId w:val="3"/>
        </w:numPr>
        <w:rPr>
          <w:highlight w:val="yellow"/>
        </w:rPr>
      </w:pPr>
      <w:r w:rsidRPr="00585170">
        <w:rPr>
          <w:highlight w:val="yellow"/>
        </w:rPr>
        <w:t>apontar os fatores …;</w:t>
      </w:r>
    </w:p>
    <w:p w14:paraId="3987D5B7" w14:textId="77777777" w:rsidR="009B33F8" w:rsidRPr="00585170" w:rsidRDefault="009B33F8" w:rsidP="003D0940">
      <w:pPr>
        <w:pStyle w:val="ListParagraph"/>
        <w:numPr>
          <w:ilvl w:val="0"/>
          <w:numId w:val="3"/>
        </w:numPr>
        <w:rPr>
          <w:highlight w:val="yellow"/>
        </w:rPr>
      </w:pPr>
      <w:r w:rsidRPr="00585170">
        <w:rPr>
          <w:highlight w:val="yellow"/>
        </w:rPr>
        <w:t>recolher sugestões sobre …;</w:t>
      </w:r>
    </w:p>
    <w:p w14:paraId="2B1E9809" w14:textId="77777777" w:rsidR="009B33F8" w:rsidRPr="00585170" w:rsidRDefault="009B33F8" w:rsidP="003D0940">
      <w:pPr>
        <w:pStyle w:val="ListParagraph"/>
        <w:numPr>
          <w:ilvl w:val="0"/>
          <w:numId w:val="3"/>
        </w:numPr>
        <w:rPr>
          <w:highlight w:val="yellow"/>
        </w:rPr>
      </w:pPr>
      <w:r w:rsidRPr="00585170">
        <w:rPr>
          <w:highlight w:val="yellow"/>
        </w:rPr>
        <w:t>identificar …</w:t>
      </w:r>
      <w:r w:rsidR="00746360" w:rsidRPr="00585170">
        <w:rPr>
          <w:highlight w:val="yellow"/>
        </w:rPr>
        <w:t>»</w:t>
      </w:r>
    </w:p>
    <w:p w14:paraId="4FBB60D8" w14:textId="77777777" w:rsidR="009B33F8" w:rsidRPr="00585170" w:rsidRDefault="00746360" w:rsidP="003D0940">
      <w:r w:rsidRPr="00585170">
        <w:rPr>
          <w:highlight w:val="yellow"/>
        </w:rPr>
        <w:t>«</w:t>
      </w:r>
      <w:r w:rsidR="009B33F8" w:rsidRPr="00585170">
        <w:rPr>
          <w:highlight w:val="yellow"/>
        </w:rPr>
        <w:t>Na primeira parte do documento enunciaremos os principais conceitos inerentes ao estudo e as principais referências na área. Na segunda parte do trabalho explicitaremos, de modo sucinto, a metodologia adotada, bem como os seus principais resultados. Na terceira parte passaremos à análise e à discussão dos dados obtidos. Por fim, serão apresentadas as conclusões do estudo, assim como as principais referências bibliográficas</w:t>
      </w:r>
      <w:r w:rsidRPr="00585170">
        <w:rPr>
          <w:highlight w:val="yellow"/>
        </w:rPr>
        <w:t>».</w:t>
      </w:r>
    </w:p>
    <w:p w14:paraId="627F148F" w14:textId="77777777" w:rsidR="00746360" w:rsidRPr="00585170" w:rsidRDefault="00746360" w:rsidP="003D0940">
      <w:r w:rsidRPr="00585170">
        <w:br w:type="page"/>
      </w:r>
    </w:p>
    <w:p w14:paraId="4044A6D6" w14:textId="5790D9CC" w:rsidR="009B33F8" w:rsidRPr="00412E1C" w:rsidRDefault="00522F3C" w:rsidP="003D0940">
      <w:pPr>
        <w:pStyle w:val="Heading1"/>
      </w:pPr>
      <w:bookmarkStart w:id="30" w:name="_Toc178316427"/>
      <w:bookmarkStart w:id="31" w:name="_Toc182491077"/>
      <w:bookmarkStart w:id="32" w:name="_Toc182491447"/>
      <w:bookmarkStart w:id="33" w:name="_Toc182491755"/>
      <w:bookmarkStart w:id="34" w:name="_Toc182491853"/>
      <w:bookmarkStart w:id="35" w:name="_Toc228179510"/>
      <w:r w:rsidRPr="00412E1C">
        <w:lastRenderedPageBreak/>
        <w:t>Colégio de Gaia</w:t>
      </w:r>
      <w:bookmarkEnd w:id="30"/>
      <w:bookmarkEnd w:id="31"/>
      <w:bookmarkEnd w:id="32"/>
      <w:bookmarkEnd w:id="33"/>
      <w:bookmarkEnd w:id="34"/>
      <w:bookmarkEnd w:id="35"/>
    </w:p>
    <w:p w14:paraId="7AD4DFBE" w14:textId="2BF6C754" w:rsidR="009B33F8" w:rsidRPr="00412E1C" w:rsidRDefault="00522F3C" w:rsidP="003D0940">
      <w:pPr>
        <w:pStyle w:val="Heading2"/>
      </w:pPr>
      <w:bookmarkStart w:id="36" w:name="_Toc178316428"/>
      <w:bookmarkStart w:id="37" w:name="_Toc182491078"/>
      <w:bookmarkStart w:id="38" w:name="_Toc182491448"/>
      <w:bookmarkStart w:id="39" w:name="_Toc182491756"/>
      <w:bookmarkStart w:id="40" w:name="_Toc182491854"/>
      <w:bookmarkStart w:id="41" w:name="_Toc228179511"/>
      <w:r w:rsidRPr="00412E1C">
        <w:t>História do Colégio</w:t>
      </w:r>
      <w:bookmarkEnd w:id="36"/>
      <w:bookmarkEnd w:id="37"/>
      <w:bookmarkEnd w:id="38"/>
      <w:bookmarkEnd w:id="39"/>
      <w:bookmarkEnd w:id="40"/>
      <w:bookmarkEnd w:id="41"/>
    </w:p>
    <w:p w14:paraId="0CF67A51" w14:textId="77777777" w:rsidR="003645CA" w:rsidRPr="00815129" w:rsidRDefault="003645CA" w:rsidP="003D0940">
      <w:r w:rsidRPr="00815129">
        <w:t>Em 1933, na “Quinta do Trancoso”, nasceu o Colégio Externato de Gaia por iniciativa do então Bispo do Porto em Mafamude, Vila Nova de Gaia. Nas décadas de 1960 e 1970 assistiu-se a uma significativa expansão das instalações, transformando o Colégio de Gaia no maior Colégio do país ao nível de instalações escolares e desportivas e de espaços exteriores, situação esta que se mantém até aos dias de hoje.</w:t>
      </w:r>
    </w:p>
    <w:p w14:paraId="66BF3A95" w14:textId="77777777" w:rsidR="003645CA" w:rsidRPr="00815129" w:rsidRDefault="003645CA" w:rsidP="003D0940">
      <w:r w:rsidRPr="00815129">
        <w:t>Atualmente, o Colégio de Gaia possui um Projeto Educativo próprio, de forma a servir uma população escolar com cerca de 1500 alunos que frequenta todos os níveis de ensino. O Colégio de Gaia assegura uma educação sólida e assente em valores que fomentam um diálogo persistente e continuado com os pais e encarregados de educação centrando as nossas preocupações nos alunos e na sua formação e educação constante.</w:t>
      </w:r>
    </w:p>
    <w:p w14:paraId="26B7DDEF" w14:textId="77777777" w:rsidR="009B33F8" w:rsidRPr="00815129" w:rsidRDefault="009B33F8" w:rsidP="003D0940"/>
    <w:p w14:paraId="76C9E1E7" w14:textId="77777777" w:rsidR="009B33F8" w:rsidRPr="00815129" w:rsidRDefault="009B33F8" w:rsidP="003D0940">
      <w:r w:rsidRPr="00815129">
        <w:t>As tabelas devem ser numeradas com algarismos arábicos (1, 2, 3, …). O título deve ser escrito no topo, centrado (</w:t>
      </w:r>
      <w:proofErr w:type="spellStart"/>
      <w:r w:rsidRPr="00815129">
        <w:t>Arial</w:t>
      </w:r>
      <w:proofErr w:type="spellEnd"/>
      <w:r w:rsidRPr="00815129">
        <w:t xml:space="preserve"> </w:t>
      </w:r>
      <w:proofErr w:type="spellStart"/>
      <w:r w:rsidRPr="00815129">
        <w:t>Narrow</w:t>
      </w:r>
      <w:proofErr w:type="spellEnd"/>
      <w:r w:rsidRPr="00815129">
        <w:t xml:space="preserve">, </w:t>
      </w:r>
      <w:r w:rsidR="006443F1" w:rsidRPr="00815129">
        <w:t>9</w:t>
      </w:r>
      <w:r w:rsidRPr="00815129">
        <w:t xml:space="preserve"> </w:t>
      </w:r>
      <w:proofErr w:type="spellStart"/>
      <w:r w:rsidRPr="00815129">
        <w:t>pt</w:t>
      </w:r>
      <w:proofErr w:type="spellEnd"/>
      <w:r w:rsidRPr="00815129">
        <w:t>). Os cabeçalhos das tabelas devem ser descritivos, embora breves. Sempre que possível, as tabelas devem aparecer referenciadas no corpo do texto. Por exemplo:</w:t>
      </w:r>
    </w:p>
    <w:p w14:paraId="39EC5115" w14:textId="77777777" w:rsidR="009B33F8" w:rsidRPr="00815129" w:rsidRDefault="00746360" w:rsidP="003D0940">
      <w:r w:rsidRPr="00815129">
        <w:t>«</w:t>
      </w:r>
      <w:r w:rsidR="009B33F8" w:rsidRPr="00815129">
        <w:t>A Tabela 1 apresenta as gerações de evolução da Tecnologia …</w:t>
      </w:r>
      <w:r w:rsidRPr="00815129">
        <w:t>»</w:t>
      </w:r>
    </w:p>
    <w:p w14:paraId="39EF5757" w14:textId="77777777" w:rsidR="00746360" w:rsidRPr="00585170" w:rsidRDefault="00746360" w:rsidP="003D0940"/>
    <w:p w14:paraId="2DF66DBD" w14:textId="6F40D2CF" w:rsidR="00746360" w:rsidRPr="006443F1" w:rsidRDefault="00746360" w:rsidP="003D0940">
      <w:pPr>
        <w:pStyle w:val="Caption"/>
      </w:pPr>
      <w:bookmarkStart w:id="42" w:name="_Toc149892987"/>
      <w:bookmarkStart w:id="43" w:name="_Toc182492185"/>
      <w:r w:rsidRPr="006443F1">
        <w:t xml:space="preserve">Tabela </w:t>
      </w:r>
      <w:r w:rsidR="003645CA">
        <w:fldChar w:fldCharType="begin"/>
      </w:r>
      <w:r w:rsidR="003645CA">
        <w:instrText xml:space="preserve"> SEQ Tabela \* ARABIC </w:instrText>
      </w:r>
      <w:r w:rsidR="003645CA">
        <w:fldChar w:fldCharType="separate"/>
      </w:r>
      <w:r w:rsidR="003645CA">
        <w:rPr>
          <w:noProof/>
        </w:rPr>
        <w:t>1</w:t>
      </w:r>
      <w:r w:rsidR="003645CA">
        <w:rPr>
          <w:noProof/>
        </w:rPr>
        <w:fldChar w:fldCharType="end"/>
      </w:r>
      <w:r w:rsidRPr="006443F1">
        <w:t>. As várias gerações de evolução da tecnologia</w:t>
      </w:r>
      <w:bookmarkEnd w:id="42"/>
      <w:bookmarkEnd w:id="43"/>
    </w:p>
    <w:tbl>
      <w:tblPr>
        <w:tblStyle w:val="TableGrid"/>
        <w:tblW w:w="5670" w:type="dxa"/>
        <w:jc w:val="center"/>
        <w:tblCellMar>
          <w:top w:w="28" w:type="dxa"/>
          <w:bottom w:w="28" w:type="dxa"/>
        </w:tblCellMar>
        <w:tblLook w:val="04A0" w:firstRow="1" w:lastRow="0" w:firstColumn="1" w:lastColumn="0" w:noHBand="0" w:noVBand="1"/>
      </w:tblPr>
      <w:tblGrid>
        <w:gridCol w:w="2835"/>
        <w:gridCol w:w="2835"/>
      </w:tblGrid>
      <w:tr w:rsidR="009C0590" w:rsidRPr="00585170" w14:paraId="7F42E69B" w14:textId="77777777" w:rsidTr="00746360">
        <w:trPr>
          <w:trHeight w:val="283"/>
          <w:jc w:val="center"/>
        </w:trPr>
        <w:tc>
          <w:tcPr>
            <w:tcW w:w="2835" w:type="dxa"/>
            <w:shd w:val="clear" w:color="auto" w:fill="D9D9D9" w:themeFill="background1" w:themeFillShade="D9"/>
            <w:vAlign w:val="center"/>
          </w:tcPr>
          <w:p w14:paraId="61DCA9ED" w14:textId="77777777" w:rsidR="00746360" w:rsidRPr="00585170" w:rsidRDefault="00746360" w:rsidP="003D0940">
            <w:pPr>
              <w:rPr>
                <w:noProof/>
                <w:highlight w:val="lightGray"/>
              </w:rPr>
            </w:pPr>
            <w:r w:rsidRPr="00585170">
              <w:rPr>
                <w:noProof/>
                <w:highlight w:val="lightGray"/>
              </w:rPr>
              <w:t>Colaborativa</w:t>
            </w:r>
          </w:p>
        </w:tc>
        <w:tc>
          <w:tcPr>
            <w:tcW w:w="2835" w:type="dxa"/>
            <w:shd w:val="clear" w:color="auto" w:fill="D9D9D9" w:themeFill="background1" w:themeFillShade="D9"/>
            <w:vAlign w:val="center"/>
          </w:tcPr>
          <w:p w14:paraId="696FC0C3" w14:textId="77777777" w:rsidR="00746360" w:rsidRPr="00585170" w:rsidRDefault="00746360" w:rsidP="003D0940">
            <w:pPr>
              <w:rPr>
                <w:noProof/>
                <w:highlight w:val="lightGray"/>
              </w:rPr>
            </w:pPr>
            <w:r w:rsidRPr="00585170">
              <w:rPr>
                <w:noProof/>
                <w:highlight w:val="lightGray"/>
              </w:rPr>
              <w:t>Administrativa</w:t>
            </w:r>
          </w:p>
        </w:tc>
      </w:tr>
      <w:tr w:rsidR="009C0590" w:rsidRPr="00585170" w14:paraId="41C89EEF" w14:textId="77777777" w:rsidTr="00B26C34">
        <w:trPr>
          <w:trHeight w:val="283"/>
          <w:jc w:val="center"/>
        </w:trPr>
        <w:tc>
          <w:tcPr>
            <w:tcW w:w="2835" w:type="dxa"/>
            <w:vAlign w:val="center"/>
          </w:tcPr>
          <w:p w14:paraId="4495CC7B" w14:textId="77777777" w:rsidR="00746360" w:rsidRPr="00585170" w:rsidRDefault="00B26C34" w:rsidP="003D0940">
            <w:pPr>
              <w:rPr>
                <w:noProof/>
                <w:highlight w:val="lightGray"/>
              </w:rPr>
            </w:pPr>
            <w:r w:rsidRPr="00B26C34">
              <w:rPr>
                <w:noProof/>
                <w:highlight w:val="yellow"/>
              </w:rPr>
              <w:t>Abc</w:t>
            </w:r>
          </w:p>
        </w:tc>
        <w:tc>
          <w:tcPr>
            <w:tcW w:w="2835" w:type="dxa"/>
            <w:vAlign w:val="center"/>
          </w:tcPr>
          <w:p w14:paraId="41D27468" w14:textId="77777777" w:rsidR="00746360" w:rsidRPr="00585170" w:rsidRDefault="00B26C34" w:rsidP="003D0940">
            <w:pPr>
              <w:rPr>
                <w:noProof/>
                <w:highlight w:val="lightGray"/>
              </w:rPr>
            </w:pPr>
            <w:r w:rsidRPr="00B26C34">
              <w:rPr>
                <w:noProof/>
                <w:highlight w:val="yellow"/>
              </w:rPr>
              <w:t>Abc</w:t>
            </w:r>
          </w:p>
        </w:tc>
      </w:tr>
    </w:tbl>
    <w:p w14:paraId="488618E8" w14:textId="77777777" w:rsidR="00746360" w:rsidRPr="00585170" w:rsidRDefault="00746360" w:rsidP="003D0940"/>
    <w:p w14:paraId="5B764D34" w14:textId="77777777" w:rsidR="00746360" w:rsidRPr="00585170" w:rsidRDefault="00746360" w:rsidP="003D0940"/>
    <w:p w14:paraId="647CA452" w14:textId="77777777" w:rsidR="00746360" w:rsidRPr="00585170" w:rsidRDefault="00746360" w:rsidP="003D0940">
      <w:r w:rsidRPr="00585170">
        <w:t>As figuras devem ser numeradas com algarismos arábicos (1, 2, 3, …). A legenda deve ser colocada a seguir à imagem, centrada (</w:t>
      </w:r>
      <w:proofErr w:type="spellStart"/>
      <w:r w:rsidRPr="00585170">
        <w:t>Arial</w:t>
      </w:r>
      <w:proofErr w:type="spellEnd"/>
      <w:r w:rsidRPr="00585170">
        <w:t xml:space="preserve"> </w:t>
      </w:r>
      <w:proofErr w:type="spellStart"/>
      <w:r w:rsidRPr="00585170">
        <w:t>Narrow</w:t>
      </w:r>
      <w:proofErr w:type="spellEnd"/>
      <w:r w:rsidRPr="00585170">
        <w:t xml:space="preserve">, </w:t>
      </w:r>
      <w:r w:rsidR="006443F1">
        <w:t>9</w:t>
      </w:r>
      <w:r w:rsidRPr="00585170">
        <w:t xml:space="preserve"> </w:t>
      </w:r>
      <w:proofErr w:type="spellStart"/>
      <w:r w:rsidRPr="00585170">
        <w:t>pt</w:t>
      </w:r>
      <w:proofErr w:type="spellEnd"/>
      <w:r w:rsidRPr="00585170">
        <w:t>). As legendas das figuras devem ser descritivas, embora breves. Sempre que possível, as figuras devem aparecer referenciadas no corpo do texto. Por exemplo:</w:t>
      </w:r>
    </w:p>
    <w:p w14:paraId="1CB8D53A" w14:textId="77777777" w:rsidR="00746360" w:rsidRPr="00585170" w:rsidRDefault="00746360" w:rsidP="003D0940">
      <w:r w:rsidRPr="00585170">
        <w:t>«O eletrocardiógrafo (Figura 1) é um aparelho…»</w:t>
      </w:r>
    </w:p>
    <w:p w14:paraId="79D8DA13" w14:textId="77777777" w:rsidR="00746360" w:rsidRPr="00585170" w:rsidRDefault="00746360" w:rsidP="003D0940"/>
    <w:p w14:paraId="0F32FA19" w14:textId="77777777" w:rsidR="00746360" w:rsidRPr="00866323" w:rsidRDefault="00746360" w:rsidP="003D0940">
      <w:pPr>
        <w:rPr>
          <w:highlight w:val="lightGray"/>
        </w:rPr>
      </w:pPr>
      <w:r w:rsidRPr="00866323">
        <w:rPr>
          <w:noProof/>
          <w:highlight w:val="lightGray"/>
          <w:lang w:eastAsia="pt-PT"/>
        </w:rPr>
        <w:drawing>
          <wp:inline distT="0" distB="0" distL="0" distR="0" wp14:anchorId="147F75CB" wp14:editId="78D6AED4">
            <wp:extent cx="2160000" cy="1582124"/>
            <wp:effectExtent l="0" t="0" r="0" b="0"/>
            <wp:docPr id="4" name="Imagem 4" descr="ECG-1150K Electrocardiógrafo multic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G-1150K Electrocardiógrafo multicanal"/>
                    <pic:cNvPicPr>
                      <a:picLocks noChangeAspect="1" noChangeArrowheads="1"/>
                    </pic:cNvPicPr>
                  </pic:nvPicPr>
                  <pic:blipFill rotWithShape="1">
                    <a:blip r:embed="rId22">
                      <a:extLst>
                        <a:ext uri="{28A0092B-C50C-407E-A947-70E740481C1C}">
                          <a14:useLocalDpi xmlns:a14="http://schemas.microsoft.com/office/drawing/2010/main" val="0"/>
                        </a:ext>
                      </a:extLst>
                    </a:blip>
                    <a:srcRect t="15242" b="11512"/>
                    <a:stretch/>
                  </pic:blipFill>
                  <pic:spPr bwMode="auto">
                    <a:xfrm>
                      <a:off x="0" y="0"/>
                      <a:ext cx="2160000" cy="1582124"/>
                    </a:xfrm>
                    <a:prstGeom prst="rect">
                      <a:avLst/>
                    </a:prstGeom>
                    <a:noFill/>
                    <a:ln>
                      <a:noFill/>
                    </a:ln>
                    <a:extLst>
                      <a:ext uri="{53640926-AAD7-44D8-BBD7-CCE9431645EC}">
                        <a14:shadowObscured xmlns:a14="http://schemas.microsoft.com/office/drawing/2010/main"/>
                      </a:ext>
                    </a:extLst>
                  </pic:spPr>
                </pic:pic>
              </a:graphicData>
            </a:graphic>
          </wp:inline>
        </w:drawing>
      </w:r>
    </w:p>
    <w:p w14:paraId="31B159D7" w14:textId="6EBE013D" w:rsidR="00746360" w:rsidRPr="006443F1" w:rsidRDefault="00746360" w:rsidP="003D0940">
      <w:pPr>
        <w:pStyle w:val="Caption"/>
        <w:rPr>
          <w:noProof/>
        </w:rPr>
      </w:pPr>
      <w:bookmarkStart w:id="44" w:name="_Toc96411540"/>
      <w:bookmarkStart w:id="45" w:name="_Toc149892982"/>
      <w:bookmarkStart w:id="46" w:name="_Toc182492186"/>
      <w:r w:rsidRPr="006443F1">
        <w:t xml:space="preserve">Figura </w:t>
      </w:r>
      <w:r w:rsidR="00380291">
        <w:fldChar w:fldCharType="begin"/>
      </w:r>
      <w:r w:rsidR="00380291">
        <w:instrText xml:space="preserve"> SEQ Figura \* ARABIC </w:instrText>
      </w:r>
      <w:r w:rsidR="00380291">
        <w:fldChar w:fldCharType="separate"/>
      </w:r>
      <w:r w:rsidR="00380291">
        <w:rPr>
          <w:noProof/>
        </w:rPr>
        <w:t>1</w:t>
      </w:r>
      <w:r w:rsidR="00380291">
        <w:rPr>
          <w:noProof/>
        </w:rPr>
        <w:fldChar w:fldCharType="end"/>
      </w:r>
      <w:r w:rsidRPr="006443F1">
        <w:t>. Exemplo de um eletrocardiógrafo</w:t>
      </w:r>
      <w:bookmarkEnd w:id="44"/>
      <w:bookmarkEnd w:id="45"/>
      <w:bookmarkEnd w:id="46"/>
    </w:p>
    <w:p w14:paraId="7BD04EE4" w14:textId="77777777" w:rsidR="00746360" w:rsidRPr="00585170" w:rsidRDefault="00746360" w:rsidP="003D0940"/>
    <w:p w14:paraId="31814AF2" w14:textId="6694E8C6" w:rsidR="00C708BC" w:rsidRPr="00412E1C" w:rsidRDefault="00C708BC" w:rsidP="003D0940">
      <w:pPr>
        <w:pStyle w:val="Heading2"/>
      </w:pPr>
      <w:bookmarkStart w:id="47" w:name="_Toc228179512"/>
      <w:r w:rsidRPr="00412E1C">
        <w:t>Instalações do Colégio</w:t>
      </w:r>
      <w:bookmarkEnd w:id="47"/>
    </w:p>
    <w:p w14:paraId="4824F5A3" w14:textId="77777777" w:rsidR="00C708BC" w:rsidRPr="00C708BC" w:rsidRDefault="00C708BC" w:rsidP="003D0940">
      <w:r w:rsidRPr="00C708BC">
        <w:t>O Colégio de Gaia dispõe de um conjunto de espaços educativos diversos (salas de aula interativas, laboratórios, biblioteca, pavilhões gimnodesportivos, campos desportivos ao ar livre e piscina), que permitem desenvolver competências físicas e técnicas que proporcionam uma excelente formação dos seus alunos.</w:t>
      </w:r>
    </w:p>
    <w:p w14:paraId="4CF0523E" w14:textId="77777777" w:rsidR="00C708BC" w:rsidRPr="00C708BC" w:rsidRDefault="00C708BC" w:rsidP="003D0940"/>
    <w:p w14:paraId="3A90012C" w14:textId="1287BE87" w:rsidR="00C708BC" w:rsidRPr="00412E1C" w:rsidRDefault="00C708BC" w:rsidP="003D0940">
      <w:pPr>
        <w:pStyle w:val="Heading2"/>
      </w:pPr>
      <w:bookmarkStart w:id="48" w:name="_Toc228179513"/>
      <w:r w:rsidRPr="00412E1C">
        <w:t>Níveis de Ensino</w:t>
      </w:r>
      <w:bookmarkEnd w:id="48"/>
    </w:p>
    <w:p w14:paraId="4189B6FF" w14:textId="2F74BDE0" w:rsidR="00C708BC" w:rsidRPr="00C708BC" w:rsidRDefault="00C708BC" w:rsidP="003D0940">
      <w:pPr>
        <w:pStyle w:val="Heading3"/>
      </w:pPr>
      <w:bookmarkStart w:id="49" w:name="_Toc228179514"/>
      <w:r w:rsidRPr="00C708BC">
        <w:t>Pré-Escolar</w:t>
      </w:r>
      <w:bookmarkEnd w:id="49"/>
    </w:p>
    <w:p w14:paraId="5B3E2F73" w14:textId="77777777" w:rsidR="00C708BC" w:rsidRDefault="00C708BC" w:rsidP="003D0940">
      <w:r w:rsidRPr="00C708BC">
        <w:t>A Educação Pré-Escolar no Colégio de Gaia - Escola Católica integra, acompanha e educa as crianças valorizando a sua formação com respeito pela sua individualidade, onde o seu ritmo, percurso e conquistas são valorizados. No nosso dia a dia temos sempre presente que a criança tem mundos por descobrir, mundos por inventar e mundos para sonhar.</w:t>
      </w:r>
    </w:p>
    <w:p w14:paraId="75B6FCD8" w14:textId="77777777" w:rsidR="00815129" w:rsidRPr="00C708BC" w:rsidRDefault="00815129" w:rsidP="003D0940"/>
    <w:p w14:paraId="7BAF2E4F" w14:textId="75AD4D75" w:rsidR="00C708BC" w:rsidRPr="00C708BC" w:rsidRDefault="00C708BC" w:rsidP="003D0940">
      <w:pPr>
        <w:pStyle w:val="Heading3"/>
      </w:pPr>
      <w:bookmarkStart w:id="50" w:name="_Toc228179515"/>
      <w:r w:rsidRPr="00C708BC">
        <w:t>Básico</w:t>
      </w:r>
      <w:bookmarkEnd w:id="50"/>
    </w:p>
    <w:p w14:paraId="0A907D3F" w14:textId="77777777" w:rsidR="00C708BC" w:rsidRPr="00C708BC" w:rsidRDefault="00C708BC" w:rsidP="003D0940">
      <w:r w:rsidRPr="00C708BC">
        <w:t>No 1.º ciclo, procuramos desenvolver um olhar mais atento, dando espaço e tempo ao aluno para que possa ser ele o potenciador do seu processo de aprendizagem, respeitando a sua individualidade e o seu ritmo. No 2.º ciclo o Colégio de Gaia acompanha, integra e educa os alunos com base num projeto educativo próprio que valoriza a formação dos alunos com respeito pela sua individualidade assente nos valores do respeito, responsabilidade, verdade, solidariedade e cidadania. No 3.º ciclo o Colégio de Gaia acompanha, integra e educa os alunos com base num projeto educativo próprio, de inspiração cristã, que valoriza a formação dos alunos com respeito pela sua individualidade.</w:t>
      </w:r>
    </w:p>
    <w:p w14:paraId="642186C4" w14:textId="77777777" w:rsidR="00C708BC" w:rsidRPr="00C708BC" w:rsidRDefault="00C708BC" w:rsidP="003D0940"/>
    <w:p w14:paraId="753C05D6" w14:textId="355BFBDF" w:rsidR="00C708BC" w:rsidRPr="00C708BC" w:rsidRDefault="00C708BC" w:rsidP="003D0940">
      <w:pPr>
        <w:pStyle w:val="Heading3"/>
      </w:pPr>
      <w:bookmarkStart w:id="51" w:name="_Toc228179516"/>
      <w:r w:rsidRPr="00C708BC">
        <w:t>Secundário</w:t>
      </w:r>
      <w:bookmarkEnd w:id="51"/>
    </w:p>
    <w:p w14:paraId="22D11410" w14:textId="77777777" w:rsidR="00412E1C" w:rsidRDefault="00C708BC" w:rsidP="003D0940">
      <w:r w:rsidRPr="00C708BC">
        <w:t>Os cursos do Colégio de Gaia conferem uma dupla certificação, pois para além de o aluno poder prosseguir os seus estudos para o ensino superior, pode integrar-se no mercado de trabalho, já que o curso confere ao aluno o nível 4 de qualificação profissional. O ensino secundário tem como oferta 13 cursos com planos próprios. A lecionação é gratuita, financiada pelo Pessoas 2030.</w:t>
      </w:r>
    </w:p>
    <w:p w14:paraId="4E83E289" w14:textId="77777777" w:rsidR="00412E1C" w:rsidRDefault="00412E1C" w:rsidP="003D0940">
      <w:r>
        <w:br w:type="page"/>
      </w:r>
    </w:p>
    <w:p w14:paraId="28780589" w14:textId="7319865C" w:rsidR="00450371" w:rsidRPr="00450371" w:rsidRDefault="00450371" w:rsidP="003D0940">
      <w:pPr>
        <w:pStyle w:val="Heading2"/>
      </w:pPr>
      <w:bookmarkStart w:id="52" w:name="_Toc222080669"/>
      <w:bookmarkStart w:id="53" w:name="_Toc228179517"/>
      <w:r w:rsidRPr="00450371">
        <w:lastRenderedPageBreak/>
        <w:t>Cursos do Secundário</w:t>
      </w:r>
      <w:bookmarkEnd w:id="52"/>
      <w:bookmarkEnd w:id="53"/>
    </w:p>
    <w:tbl>
      <w:tblPr>
        <w:tblW w:w="0" w:type="auto"/>
        <w:jc w:val="center"/>
        <w:tblLook w:val="04A0" w:firstRow="1" w:lastRow="0" w:firstColumn="1" w:lastColumn="0" w:noHBand="0" w:noVBand="1"/>
      </w:tblPr>
      <w:tblGrid>
        <w:gridCol w:w="2831"/>
        <w:gridCol w:w="1416"/>
        <w:gridCol w:w="1415"/>
        <w:gridCol w:w="2832"/>
      </w:tblGrid>
      <w:tr w:rsidR="00A40557" w:rsidRPr="00450371" w14:paraId="4E512204" w14:textId="77777777">
        <w:trPr>
          <w:jc w:val="center"/>
        </w:trPr>
        <w:tc>
          <w:tcPr>
            <w:tcW w:w="8494" w:type="dxa"/>
            <w:gridSpan w:val="4"/>
          </w:tcPr>
          <w:p w14:paraId="1F7933BD" w14:textId="77777777" w:rsidR="00450371" w:rsidRPr="00450371" w:rsidRDefault="00450371" w:rsidP="003D0940"/>
          <w:p w14:paraId="07C29169" w14:textId="77777777" w:rsidR="00450371" w:rsidRPr="00450371" w:rsidRDefault="00450371" w:rsidP="003D0940">
            <w:r w:rsidRPr="00450371">
              <w:t>Arquitetura/Engenharia</w:t>
            </w:r>
          </w:p>
        </w:tc>
      </w:tr>
      <w:tr w:rsidR="00A40557" w:rsidRPr="00450371" w14:paraId="2F1430D8" w14:textId="77777777">
        <w:trPr>
          <w:jc w:val="center"/>
        </w:trPr>
        <w:tc>
          <w:tcPr>
            <w:tcW w:w="8494" w:type="dxa"/>
            <w:gridSpan w:val="4"/>
          </w:tcPr>
          <w:p w14:paraId="1992C820" w14:textId="77777777" w:rsidR="00450371" w:rsidRPr="00450371" w:rsidRDefault="00450371" w:rsidP="003D0940">
            <w:r w:rsidRPr="00450371">
              <w:t>Desenhador de Projetos – Arquitetura e Engenharia</w:t>
            </w:r>
          </w:p>
        </w:tc>
      </w:tr>
      <w:tr w:rsidR="00A40557" w:rsidRPr="00450371" w14:paraId="1F4D0978" w14:textId="77777777">
        <w:trPr>
          <w:jc w:val="center"/>
        </w:trPr>
        <w:tc>
          <w:tcPr>
            <w:tcW w:w="8494" w:type="dxa"/>
            <w:gridSpan w:val="4"/>
          </w:tcPr>
          <w:p w14:paraId="34A2914E" w14:textId="77777777" w:rsidR="00450371" w:rsidRPr="00450371" w:rsidRDefault="00450371" w:rsidP="003D0940"/>
          <w:p w14:paraId="5BAD3813" w14:textId="77777777" w:rsidR="00450371" w:rsidRPr="00450371" w:rsidRDefault="00450371" w:rsidP="003D0940">
            <w:r w:rsidRPr="00450371">
              <w:t>Desporto</w:t>
            </w:r>
          </w:p>
        </w:tc>
      </w:tr>
      <w:tr w:rsidR="00A40557" w:rsidRPr="00450371" w14:paraId="315539EA" w14:textId="77777777">
        <w:trPr>
          <w:jc w:val="center"/>
        </w:trPr>
        <w:tc>
          <w:tcPr>
            <w:tcW w:w="8494" w:type="dxa"/>
            <w:gridSpan w:val="4"/>
          </w:tcPr>
          <w:p w14:paraId="69710EE4" w14:textId="77777777" w:rsidR="00450371" w:rsidRPr="00450371" w:rsidRDefault="00450371" w:rsidP="003D0940">
            <w:r w:rsidRPr="00450371">
              <w:t>Animação e Gestão Desportiva</w:t>
            </w:r>
          </w:p>
        </w:tc>
      </w:tr>
      <w:tr w:rsidR="00A40557" w:rsidRPr="00450371" w14:paraId="27EBFD7F" w14:textId="77777777">
        <w:trPr>
          <w:jc w:val="center"/>
        </w:trPr>
        <w:tc>
          <w:tcPr>
            <w:tcW w:w="8494" w:type="dxa"/>
            <w:gridSpan w:val="4"/>
          </w:tcPr>
          <w:p w14:paraId="2D9B8DDE" w14:textId="77777777" w:rsidR="00450371" w:rsidRPr="00450371" w:rsidRDefault="00450371" w:rsidP="003D0940"/>
          <w:p w14:paraId="439E388B" w14:textId="77777777" w:rsidR="00450371" w:rsidRPr="00450371" w:rsidRDefault="00450371" w:rsidP="003D0940">
            <w:r w:rsidRPr="00450371">
              <w:t>Eletrónica/Mecânica</w:t>
            </w:r>
          </w:p>
        </w:tc>
      </w:tr>
      <w:tr w:rsidR="00181F05" w:rsidRPr="00450371" w14:paraId="262ECF5F" w14:textId="77777777">
        <w:trPr>
          <w:jc w:val="center"/>
        </w:trPr>
        <w:tc>
          <w:tcPr>
            <w:tcW w:w="2831" w:type="dxa"/>
          </w:tcPr>
          <w:p w14:paraId="2368B22D" w14:textId="77777777" w:rsidR="00450371" w:rsidRPr="00450371" w:rsidRDefault="00450371" w:rsidP="003D0940">
            <w:r w:rsidRPr="00450371">
              <w:t>Eletrónica Industrial e Automação</w:t>
            </w:r>
          </w:p>
        </w:tc>
        <w:tc>
          <w:tcPr>
            <w:tcW w:w="2831" w:type="dxa"/>
            <w:gridSpan w:val="2"/>
          </w:tcPr>
          <w:p w14:paraId="0288354E" w14:textId="77777777" w:rsidR="00450371" w:rsidRPr="00450371" w:rsidRDefault="00450371" w:rsidP="003D0940">
            <w:r w:rsidRPr="00450371">
              <w:t>Eletrónica, Telecomunicações e Computadores</w:t>
            </w:r>
          </w:p>
        </w:tc>
        <w:tc>
          <w:tcPr>
            <w:tcW w:w="2832" w:type="dxa"/>
          </w:tcPr>
          <w:p w14:paraId="3E71935B" w14:textId="77777777" w:rsidR="00450371" w:rsidRPr="00450371" w:rsidRDefault="00450371" w:rsidP="003D0940">
            <w:r w:rsidRPr="00450371">
              <w:t>Mecânica E Design Industrial</w:t>
            </w:r>
          </w:p>
        </w:tc>
      </w:tr>
      <w:tr w:rsidR="00A40557" w:rsidRPr="00450371" w14:paraId="0C78841F" w14:textId="77777777">
        <w:trPr>
          <w:jc w:val="center"/>
        </w:trPr>
        <w:tc>
          <w:tcPr>
            <w:tcW w:w="8494" w:type="dxa"/>
            <w:gridSpan w:val="4"/>
          </w:tcPr>
          <w:p w14:paraId="6CD63AAA" w14:textId="77777777" w:rsidR="00450371" w:rsidRPr="00450371" w:rsidRDefault="00450371" w:rsidP="003D0940"/>
          <w:p w14:paraId="71956CB6" w14:textId="77777777" w:rsidR="00450371" w:rsidRPr="00450371" w:rsidRDefault="00450371" w:rsidP="003D0940">
            <w:r w:rsidRPr="00450371">
              <w:t>Gestão/Marketing/Contabilidade</w:t>
            </w:r>
          </w:p>
        </w:tc>
      </w:tr>
      <w:tr w:rsidR="00A40557" w:rsidRPr="00450371" w14:paraId="395BC5F6" w14:textId="77777777">
        <w:trPr>
          <w:jc w:val="center"/>
        </w:trPr>
        <w:tc>
          <w:tcPr>
            <w:tcW w:w="4247" w:type="dxa"/>
            <w:gridSpan w:val="2"/>
          </w:tcPr>
          <w:p w14:paraId="06715270" w14:textId="77777777" w:rsidR="00450371" w:rsidRPr="00450371" w:rsidRDefault="00450371" w:rsidP="003D0940">
            <w:r w:rsidRPr="00450371">
              <w:t>Administração e Marketing</w:t>
            </w:r>
          </w:p>
        </w:tc>
        <w:tc>
          <w:tcPr>
            <w:tcW w:w="4247" w:type="dxa"/>
            <w:gridSpan w:val="2"/>
          </w:tcPr>
          <w:p w14:paraId="44743681" w14:textId="77777777" w:rsidR="00450371" w:rsidRPr="00450371" w:rsidRDefault="00450371" w:rsidP="003D0940">
            <w:r w:rsidRPr="00450371">
              <w:t>Contabilidade e Gestão Empresarial</w:t>
            </w:r>
          </w:p>
        </w:tc>
      </w:tr>
      <w:tr w:rsidR="00A40557" w:rsidRPr="00450371" w14:paraId="2C6CA8DE" w14:textId="77777777">
        <w:trPr>
          <w:jc w:val="center"/>
        </w:trPr>
        <w:tc>
          <w:tcPr>
            <w:tcW w:w="8494" w:type="dxa"/>
            <w:gridSpan w:val="4"/>
          </w:tcPr>
          <w:p w14:paraId="10C632B4" w14:textId="77777777" w:rsidR="00450371" w:rsidRPr="00450371" w:rsidRDefault="00450371" w:rsidP="003D0940"/>
          <w:p w14:paraId="1E93F00B" w14:textId="77777777" w:rsidR="00450371" w:rsidRPr="00450371" w:rsidRDefault="00450371" w:rsidP="003D0940">
            <w:r w:rsidRPr="00450371">
              <w:t>Informática/Multimédia</w:t>
            </w:r>
          </w:p>
        </w:tc>
      </w:tr>
      <w:tr w:rsidR="00181F05" w:rsidRPr="00450371" w14:paraId="2D20B918" w14:textId="77777777">
        <w:trPr>
          <w:jc w:val="center"/>
        </w:trPr>
        <w:tc>
          <w:tcPr>
            <w:tcW w:w="2831" w:type="dxa"/>
          </w:tcPr>
          <w:p w14:paraId="5F972271" w14:textId="77777777" w:rsidR="00450371" w:rsidRPr="00450371" w:rsidRDefault="00450371" w:rsidP="003D0940">
            <w:r w:rsidRPr="00450371">
              <w:t>Comunicação Multimédia</w:t>
            </w:r>
          </w:p>
        </w:tc>
        <w:tc>
          <w:tcPr>
            <w:tcW w:w="2831" w:type="dxa"/>
            <w:gridSpan w:val="2"/>
          </w:tcPr>
          <w:p w14:paraId="44112211" w14:textId="77777777" w:rsidR="00450371" w:rsidRPr="00450371" w:rsidRDefault="00450371" w:rsidP="003D0940">
            <w:r w:rsidRPr="00450371">
              <w:t>Informática e Tecnologias Multimédia</w:t>
            </w:r>
          </w:p>
        </w:tc>
        <w:tc>
          <w:tcPr>
            <w:tcW w:w="2832" w:type="dxa"/>
          </w:tcPr>
          <w:p w14:paraId="6054B7EC" w14:textId="77777777" w:rsidR="00450371" w:rsidRPr="00450371" w:rsidRDefault="00450371" w:rsidP="003D0940">
            <w:r w:rsidRPr="00450371">
              <w:t>Tecnologias e Sistemas de Informação</w:t>
            </w:r>
          </w:p>
        </w:tc>
      </w:tr>
      <w:tr w:rsidR="00A40557" w:rsidRPr="00450371" w14:paraId="756BD21C" w14:textId="77777777">
        <w:trPr>
          <w:jc w:val="center"/>
        </w:trPr>
        <w:tc>
          <w:tcPr>
            <w:tcW w:w="8494" w:type="dxa"/>
            <w:gridSpan w:val="4"/>
          </w:tcPr>
          <w:p w14:paraId="5B6997D2" w14:textId="77777777" w:rsidR="00450371" w:rsidRPr="00450371" w:rsidRDefault="00450371" w:rsidP="003D0940"/>
          <w:p w14:paraId="7CF245C7" w14:textId="77777777" w:rsidR="00450371" w:rsidRPr="00450371" w:rsidRDefault="00450371" w:rsidP="003D0940">
            <w:r w:rsidRPr="00450371">
              <w:t>Saúde</w:t>
            </w:r>
          </w:p>
        </w:tc>
      </w:tr>
      <w:tr w:rsidR="00181F05" w:rsidRPr="00450371" w14:paraId="19E71A9A" w14:textId="77777777">
        <w:trPr>
          <w:jc w:val="center"/>
        </w:trPr>
        <w:tc>
          <w:tcPr>
            <w:tcW w:w="2831" w:type="dxa"/>
          </w:tcPr>
          <w:p w14:paraId="44686EE3" w14:textId="77777777" w:rsidR="00450371" w:rsidRPr="00450371" w:rsidRDefault="00450371" w:rsidP="003D0940">
            <w:r w:rsidRPr="00450371">
              <w:t>Analises Químico-Biológicas</w:t>
            </w:r>
          </w:p>
        </w:tc>
        <w:tc>
          <w:tcPr>
            <w:tcW w:w="2831" w:type="dxa"/>
            <w:gridSpan w:val="2"/>
          </w:tcPr>
          <w:p w14:paraId="7572D7E6" w14:textId="77777777" w:rsidR="00450371" w:rsidRPr="00450371" w:rsidRDefault="00450371" w:rsidP="003D0940">
            <w:r w:rsidRPr="00450371">
              <w:t>Tecnologias de Saúde</w:t>
            </w:r>
          </w:p>
          <w:p w14:paraId="51D17FCD" w14:textId="77777777" w:rsidR="00450371" w:rsidRPr="00450371" w:rsidRDefault="00450371" w:rsidP="003D0940"/>
        </w:tc>
        <w:tc>
          <w:tcPr>
            <w:tcW w:w="2832" w:type="dxa"/>
          </w:tcPr>
          <w:p w14:paraId="6D20AF04" w14:textId="77777777" w:rsidR="00450371" w:rsidRPr="00450371" w:rsidRDefault="00450371" w:rsidP="003D0940">
            <w:r w:rsidRPr="00450371">
              <w:t>Tecnologias e Segurança Alimentar</w:t>
            </w:r>
          </w:p>
        </w:tc>
      </w:tr>
    </w:tbl>
    <w:p w14:paraId="51F43A05" w14:textId="77777777" w:rsidR="00450371" w:rsidRPr="00450371" w:rsidRDefault="00450371" w:rsidP="003D0940"/>
    <w:p w14:paraId="2162B4E0" w14:textId="77777777" w:rsidR="00450371" w:rsidRPr="00450371" w:rsidRDefault="00450371" w:rsidP="003D0940"/>
    <w:p w14:paraId="62C1ADCB" w14:textId="77777777" w:rsidR="00450371" w:rsidRPr="00450371" w:rsidRDefault="00450371" w:rsidP="003D0940"/>
    <w:p w14:paraId="3B353C55" w14:textId="77777777" w:rsidR="00450371" w:rsidRPr="00450371" w:rsidRDefault="00450371" w:rsidP="003D0940">
      <w:r w:rsidRPr="00450371">
        <w:br w:type="page"/>
      </w:r>
    </w:p>
    <w:p w14:paraId="46F45D8A" w14:textId="2968A4A1" w:rsidR="00450371" w:rsidRPr="00450371" w:rsidRDefault="00450371" w:rsidP="003D0940">
      <w:pPr>
        <w:pStyle w:val="Heading1"/>
      </w:pPr>
      <w:bookmarkStart w:id="54" w:name="_Toc228179518"/>
      <w:r w:rsidRPr="00450371">
        <w:lastRenderedPageBreak/>
        <w:t>Curso de ITM</w:t>
      </w:r>
      <w:bookmarkEnd w:id="54"/>
    </w:p>
    <w:p w14:paraId="745196B5" w14:textId="7E8B5787" w:rsidR="00450371" w:rsidRPr="00450371" w:rsidRDefault="00450371" w:rsidP="003D0940">
      <w:pPr>
        <w:pStyle w:val="Heading2"/>
      </w:pPr>
      <w:bookmarkStart w:id="55" w:name="_Toc228179519"/>
      <w:r w:rsidRPr="00450371">
        <w:t>Descrição do Curso</w:t>
      </w:r>
      <w:bookmarkEnd w:id="55"/>
    </w:p>
    <w:p w14:paraId="0D0AF619" w14:textId="3299D0E5" w:rsidR="00412E1C" w:rsidRDefault="00450371" w:rsidP="003D0940">
      <w:r w:rsidRPr="005A1F41">
        <w:rPr>
          <w:rFonts w:cs="Arial"/>
          <w:noProof/>
          <w:sz w:val="24"/>
          <w:szCs w:val="24"/>
        </w:rPr>
        <w:drawing>
          <wp:anchor distT="0" distB="0" distL="114300" distR="114300" simplePos="0" relativeHeight="251658240" behindDoc="0" locked="0" layoutInCell="1" allowOverlap="1" wp14:anchorId="7A8B0366" wp14:editId="2DC9187B">
            <wp:simplePos x="0" y="0"/>
            <wp:positionH relativeFrom="margin">
              <wp:posOffset>3032760</wp:posOffset>
            </wp:positionH>
            <wp:positionV relativeFrom="paragraph">
              <wp:posOffset>15875</wp:posOffset>
            </wp:positionV>
            <wp:extent cx="2783205" cy="1228090"/>
            <wp:effectExtent l="0" t="0" r="0" b="0"/>
            <wp:wrapSquare wrapText="bothSides"/>
            <wp:docPr id="61649306" name="Imagem 8" descr="Informática e Tecnologias Multimédia - Colégio de Gaia - Escola Cató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ática e Tecnologias Multimédia - Colégio de Gaia - Escola Católic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83205" cy="1228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0371">
        <w:t>Desenvolver software, produtos multimédia, jogos digitais e sistemas de gestão de base de dados, suportados por diferentes plataformas e sistemas operativos, bem como instalar, configurar e administrar equipamentos e redes informáticas, respeitando as normas de segurança, higiene e saúde no trabalho e de proteção do ambiente.</w:t>
      </w:r>
      <w:r w:rsidRPr="00450371">
        <w:rPr>
          <w:rFonts w:cs="Arial"/>
          <w:sz w:val="24"/>
          <w:szCs w:val="24"/>
        </w:rPr>
        <w:t xml:space="preserve"> </w:t>
      </w:r>
    </w:p>
    <w:p w14:paraId="47A98CDE" w14:textId="4E8E037A" w:rsidR="00412E1C" w:rsidRDefault="00450371" w:rsidP="003D0940">
      <w:r>
        <w:br w:type="page"/>
      </w:r>
    </w:p>
    <w:p w14:paraId="718E3684" w14:textId="4E681D11" w:rsidR="00450371" w:rsidRPr="00450371" w:rsidRDefault="00450371" w:rsidP="003D0940">
      <w:pPr>
        <w:pStyle w:val="Heading2"/>
      </w:pPr>
      <w:bookmarkStart w:id="56" w:name="_Toc228179520"/>
      <w:r w:rsidRPr="00450371">
        <w:lastRenderedPageBreak/>
        <w:t>Plano de Estudo</w:t>
      </w:r>
      <w:bookmarkEnd w:id="56"/>
    </w:p>
    <w:p w14:paraId="77CE561E" w14:textId="77777777" w:rsidR="00450371" w:rsidRPr="00450371" w:rsidRDefault="00450371" w:rsidP="003D0940">
      <w:r w:rsidRPr="00450371">
        <w:t>Português | FG</w:t>
      </w:r>
    </w:p>
    <w:p w14:paraId="41CAB9F4" w14:textId="77777777" w:rsidR="00450371" w:rsidRPr="00450371" w:rsidRDefault="00450371" w:rsidP="003D0940">
      <w:r w:rsidRPr="00450371">
        <w:t>Disciplina que estuda a língua portuguesa, incluindo gramática, ortografia, literatura e produção textual.</w:t>
      </w:r>
    </w:p>
    <w:p w14:paraId="194CA5A0" w14:textId="77777777" w:rsidR="00450371" w:rsidRPr="00450371" w:rsidRDefault="00450371" w:rsidP="003D0940"/>
    <w:p w14:paraId="2C7AB8C1" w14:textId="2CBA6038" w:rsidR="00450371" w:rsidRPr="00450371" w:rsidRDefault="00450371" w:rsidP="003D0940">
      <w:r w:rsidRPr="00450371">
        <w:t xml:space="preserve">Língua Estrangeira | </w:t>
      </w:r>
      <w:proofErr w:type="spellStart"/>
      <w:r w:rsidRPr="00450371">
        <w:t>FG</w:t>
      </w:r>
      <w:r w:rsidR="00815129">
        <w:t>q</w:t>
      </w:r>
      <w:proofErr w:type="spellEnd"/>
    </w:p>
    <w:p w14:paraId="7B0E7E7B" w14:textId="77777777" w:rsidR="00450371" w:rsidRPr="00450371" w:rsidRDefault="00450371" w:rsidP="003D0940">
      <w:r w:rsidRPr="00450371">
        <w:t xml:space="preserve">Disciplina que estuda outras línguas além da língua materna, como o inglês, espanhol, francês, alemão, entre outros. Sendo a que estudamos o inglês. </w:t>
      </w:r>
    </w:p>
    <w:p w14:paraId="761721A0" w14:textId="77777777" w:rsidR="00450371" w:rsidRPr="00450371" w:rsidRDefault="00450371" w:rsidP="003D0940"/>
    <w:p w14:paraId="7071FB85" w14:textId="77777777" w:rsidR="00450371" w:rsidRPr="00450371" w:rsidRDefault="00450371" w:rsidP="003D0940">
      <w:r w:rsidRPr="00450371">
        <w:t>Filosofia | FG</w:t>
      </w:r>
    </w:p>
    <w:p w14:paraId="5FCB1C05" w14:textId="77777777" w:rsidR="00450371" w:rsidRPr="00450371" w:rsidRDefault="00450371" w:rsidP="003D0940">
      <w:r w:rsidRPr="00450371">
        <w:t>Disciplina que estuda questões fundamentais sobre a existência, conhecimento, moralidade e valores humanos, por meio de análise e reflexão crítica.</w:t>
      </w:r>
    </w:p>
    <w:p w14:paraId="0DFECBA7" w14:textId="77777777" w:rsidR="00450371" w:rsidRPr="00450371" w:rsidRDefault="00450371" w:rsidP="003D0940"/>
    <w:p w14:paraId="02D7855C" w14:textId="77777777" w:rsidR="00450371" w:rsidRPr="00450371" w:rsidRDefault="00450371" w:rsidP="003D0940">
      <w:r w:rsidRPr="00450371">
        <w:t>Educação Física | FG</w:t>
      </w:r>
    </w:p>
    <w:p w14:paraId="2123DD09" w14:textId="77777777" w:rsidR="00450371" w:rsidRPr="00450371" w:rsidRDefault="00450371" w:rsidP="003D0940">
      <w:r w:rsidRPr="00450371">
        <w:t>Disciplina que incentiva a prática regular de atividades físicas, desporto e jogos, promovendo a saúde e o bem-estar físico e psicológico dos alunos.</w:t>
      </w:r>
    </w:p>
    <w:p w14:paraId="77E3681A" w14:textId="77777777" w:rsidR="00450371" w:rsidRPr="00450371" w:rsidRDefault="00450371" w:rsidP="003D0940"/>
    <w:p w14:paraId="6A1DA960" w14:textId="77777777" w:rsidR="00450371" w:rsidRPr="00450371" w:rsidRDefault="00450371" w:rsidP="003D0940">
      <w:r w:rsidRPr="00450371">
        <w:t>Matemática | FC</w:t>
      </w:r>
    </w:p>
    <w:p w14:paraId="0EF7B280" w14:textId="77777777" w:rsidR="00450371" w:rsidRPr="00450371" w:rsidRDefault="00450371" w:rsidP="003D0940">
      <w:r w:rsidRPr="00450371">
        <w:t>Disciplina que estuda a matemática avançada, incluindo cálculo, álgebra, geometria, estatística e probabilidade.</w:t>
      </w:r>
    </w:p>
    <w:p w14:paraId="4F879E2F" w14:textId="77777777" w:rsidR="00450371" w:rsidRPr="00450371" w:rsidRDefault="00450371" w:rsidP="003D0940"/>
    <w:p w14:paraId="20CC4811" w14:textId="77777777" w:rsidR="00450371" w:rsidRPr="00450371" w:rsidRDefault="00450371" w:rsidP="003D0940">
      <w:r w:rsidRPr="00450371">
        <w:t>Física e Química A | FC</w:t>
      </w:r>
    </w:p>
    <w:p w14:paraId="57F58998" w14:textId="77777777" w:rsidR="00450371" w:rsidRPr="00450371" w:rsidRDefault="00450371" w:rsidP="003D0940">
      <w:r w:rsidRPr="00450371">
        <w:t>Disciplina que estuda as leis da física e da química, incluindo forças, energia, movimento, matéria, reações químicas e propriedades dos elementos químicos.</w:t>
      </w:r>
    </w:p>
    <w:p w14:paraId="01AC68C2" w14:textId="77777777" w:rsidR="00450371" w:rsidRPr="00450371" w:rsidRDefault="00450371" w:rsidP="003D0940"/>
    <w:p w14:paraId="4E3B9A77" w14:textId="77777777" w:rsidR="00450371" w:rsidRPr="00450371" w:rsidRDefault="00450371" w:rsidP="003D0940">
      <w:r w:rsidRPr="00450371">
        <w:t>Moral, Ética e Deontologia | FT</w:t>
      </w:r>
    </w:p>
    <w:p w14:paraId="5FA1A5B7" w14:textId="77777777" w:rsidR="00450371" w:rsidRPr="00450371" w:rsidRDefault="00450371" w:rsidP="003D0940">
      <w:r w:rsidRPr="00450371">
        <w:t>Disciplina que estuda as questões éticas e morais em diversas áreas, como a medicina, a engenharia, a administração, entre outras.</w:t>
      </w:r>
    </w:p>
    <w:p w14:paraId="6D77624D" w14:textId="18030575" w:rsidR="00450371" w:rsidRPr="00450371" w:rsidRDefault="00815129" w:rsidP="003D0940">
      <w:r>
        <w:br w:type="page"/>
      </w:r>
    </w:p>
    <w:p w14:paraId="7E946B85" w14:textId="77777777" w:rsidR="00450371" w:rsidRPr="00450371" w:rsidRDefault="00450371" w:rsidP="003D0940">
      <w:r w:rsidRPr="00450371">
        <w:lastRenderedPageBreak/>
        <w:t>Aplicações Informáticas | FT</w:t>
      </w:r>
    </w:p>
    <w:p w14:paraId="5181947F" w14:textId="39284F90" w:rsidR="00412E1C" w:rsidRDefault="00450371" w:rsidP="003D0940">
      <w:r w:rsidRPr="00450371">
        <w:t>Disciplina que estuda a aplicação de programas e tecnologias de informação em diversas áreas, como a gestão de projetos, a produção de conteúdo digital, entre outras. Utilizamos ferramentas como o Photoshop, Word, PowerPoint e Excel e realizamos trabalhos de Formatação de Documentos e de Edição de Imagens</w:t>
      </w:r>
      <w:r>
        <w:t>.</w:t>
      </w:r>
    </w:p>
    <w:p w14:paraId="48E5DA32" w14:textId="46F5191E" w:rsidR="00412E1C" w:rsidRDefault="00412E1C" w:rsidP="003D0940"/>
    <w:p w14:paraId="2E64DF13" w14:textId="77777777" w:rsidR="00450371" w:rsidRPr="00450371" w:rsidRDefault="00450371" w:rsidP="003D0940">
      <w:r w:rsidRPr="00450371">
        <w:t>Fundamentos e Arquitetura de Computadores | FT</w:t>
      </w:r>
    </w:p>
    <w:p w14:paraId="6ECEB3F1" w14:textId="77777777" w:rsidR="00450371" w:rsidRPr="00450371" w:rsidRDefault="00450371" w:rsidP="003D0940">
      <w:r w:rsidRPr="00450371">
        <w:t xml:space="preserve">Disciplina que estuda a teoria e a prática de como os computadores funcionam, desde a eletrónica básica até os sistemas operativos. Realizamos trabalhos de estudo de Redes e de Computadores. Utilizamos ferramentas como o Cisco </w:t>
      </w:r>
      <w:proofErr w:type="spellStart"/>
      <w:r w:rsidRPr="00450371">
        <w:t>Packet</w:t>
      </w:r>
      <w:proofErr w:type="spellEnd"/>
      <w:r w:rsidRPr="00450371">
        <w:t xml:space="preserve"> </w:t>
      </w:r>
      <w:proofErr w:type="spellStart"/>
      <w:r w:rsidRPr="00450371">
        <w:t>Tracer</w:t>
      </w:r>
      <w:proofErr w:type="spellEnd"/>
      <w:r w:rsidRPr="00450371">
        <w:t xml:space="preserve"> e </w:t>
      </w:r>
      <w:proofErr w:type="spellStart"/>
      <w:r w:rsidRPr="00450371">
        <w:t>Wireshark</w:t>
      </w:r>
      <w:proofErr w:type="spellEnd"/>
      <w:r w:rsidRPr="00450371">
        <w:t>.</w:t>
      </w:r>
    </w:p>
    <w:p w14:paraId="0ADA0ECD" w14:textId="77777777" w:rsidR="00450371" w:rsidRPr="00450371" w:rsidRDefault="00450371" w:rsidP="003D0940"/>
    <w:p w14:paraId="6A7697D3" w14:textId="77777777" w:rsidR="00450371" w:rsidRPr="00450371" w:rsidRDefault="00450371" w:rsidP="003D0940">
      <w:r w:rsidRPr="00450371">
        <w:t>Técnicas de Programação | FT</w:t>
      </w:r>
    </w:p>
    <w:p w14:paraId="62AB732F" w14:textId="77777777" w:rsidR="00450371" w:rsidRPr="00450371" w:rsidRDefault="00450371" w:rsidP="003D0940">
      <w:r w:rsidRPr="00450371">
        <w:t xml:space="preserve">Disciplina que ensina técnicas e metodologias para programação de software em diversas linguagens de programação. Utilizamos o Visual </w:t>
      </w:r>
      <w:proofErr w:type="spellStart"/>
      <w:r w:rsidRPr="00450371">
        <w:t>Studio</w:t>
      </w:r>
      <w:proofErr w:type="spellEnd"/>
      <w:r w:rsidRPr="00450371">
        <w:t xml:space="preserve"> para desenvolver aplicações de Consola e com ambiente gráfico.</w:t>
      </w:r>
    </w:p>
    <w:p w14:paraId="666EC3BD" w14:textId="77777777" w:rsidR="00450371" w:rsidRPr="00450371" w:rsidRDefault="00450371" w:rsidP="003D0940"/>
    <w:p w14:paraId="4258188E" w14:textId="77777777" w:rsidR="00450371" w:rsidRPr="00450371" w:rsidRDefault="00450371" w:rsidP="003D0940">
      <w:r w:rsidRPr="00450371">
        <w:t>Implementação e Exploração de Base de Dados | FT</w:t>
      </w:r>
    </w:p>
    <w:p w14:paraId="48B2D2D5" w14:textId="77777777" w:rsidR="00450371" w:rsidRPr="00450371" w:rsidRDefault="00450371" w:rsidP="003D0940">
      <w:r w:rsidRPr="00450371">
        <w:t xml:space="preserve">Disciplina que estuda a estruturação, organização e manutenção de bases de dados para o armazenamento e recuperação de informações. Utilizamos </w:t>
      </w:r>
      <w:proofErr w:type="spellStart"/>
      <w:r w:rsidRPr="00450371">
        <w:t>SGBDs</w:t>
      </w:r>
      <w:proofErr w:type="spellEnd"/>
      <w:r w:rsidRPr="00450371">
        <w:t xml:space="preserve"> como o Access para desenvolver Bases de Dados e Consultas.</w:t>
      </w:r>
    </w:p>
    <w:p w14:paraId="0F4F07A7" w14:textId="77777777" w:rsidR="00450371" w:rsidRPr="00450371" w:rsidRDefault="00450371" w:rsidP="003D0940"/>
    <w:p w14:paraId="65E55613" w14:textId="77777777" w:rsidR="00450371" w:rsidRPr="00450371" w:rsidRDefault="00450371" w:rsidP="003D0940">
      <w:r w:rsidRPr="00450371">
        <w:t>Programação Internet | FT</w:t>
      </w:r>
    </w:p>
    <w:p w14:paraId="2A2410E3" w14:textId="77777777" w:rsidR="00450371" w:rsidRPr="00450371" w:rsidRDefault="00450371" w:rsidP="003D0940">
      <w:r w:rsidRPr="00450371">
        <w:t xml:space="preserve">Disciplina que ensina a programação de aplicações e serviços para a internet, incluindo sites, </w:t>
      </w:r>
      <w:proofErr w:type="gramStart"/>
      <w:r w:rsidRPr="00450371">
        <w:t>sistemas web</w:t>
      </w:r>
      <w:proofErr w:type="gramEnd"/>
      <w:r w:rsidRPr="00450371">
        <w:t xml:space="preserve"> e aplicações móveis. Utilizamos o Visual </w:t>
      </w:r>
      <w:proofErr w:type="spellStart"/>
      <w:r w:rsidRPr="00450371">
        <w:t>Studio</w:t>
      </w:r>
      <w:proofErr w:type="spellEnd"/>
      <w:r w:rsidRPr="00450371">
        <w:t xml:space="preserve"> </w:t>
      </w:r>
      <w:proofErr w:type="spellStart"/>
      <w:r w:rsidRPr="00450371">
        <w:t>Code</w:t>
      </w:r>
      <w:proofErr w:type="spellEnd"/>
      <w:r w:rsidRPr="00450371">
        <w:t xml:space="preserve"> para o desenvolvimento de sites.</w:t>
      </w:r>
    </w:p>
    <w:p w14:paraId="44A8A337" w14:textId="77777777" w:rsidR="00450371" w:rsidRPr="00450371" w:rsidRDefault="00450371" w:rsidP="003D0940"/>
    <w:p w14:paraId="148A4B27" w14:textId="77777777" w:rsidR="00450371" w:rsidRPr="00450371" w:rsidRDefault="00450371" w:rsidP="003D0940">
      <w:r w:rsidRPr="00450371">
        <w:t>Tecnologias e Desenvolvimento Multimédia | FT</w:t>
      </w:r>
    </w:p>
    <w:p w14:paraId="1871C64D" w14:textId="77777777" w:rsidR="00450371" w:rsidRPr="00450371" w:rsidRDefault="00450371" w:rsidP="003D0940">
      <w:r w:rsidRPr="00450371">
        <w:t xml:space="preserve">Disciplina que estuda a criação de conteúdo multimédia, como imagens, vídeos, animações e áudio, utilizando ferramentas e tecnologias específicas. Utilizamos a </w:t>
      </w:r>
      <w:proofErr w:type="spellStart"/>
      <w:r w:rsidRPr="00450371">
        <w:t>Unity</w:t>
      </w:r>
      <w:proofErr w:type="spellEnd"/>
      <w:r w:rsidRPr="00450371">
        <w:t xml:space="preserve">, o </w:t>
      </w:r>
      <w:proofErr w:type="spellStart"/>
      <w:r w:rsidRPr="00450371">
        <w:t>Trello</w:t>
      </w:r>
      <w:proofErr w:type="spellEnd"/>
      <w:r w:rsidRPr="00450371">
        <w:t xml:space="preserve"> e o </w:t>
      </w:r>
      <w:proofErr w:type="spellStart"/>
      <w:r w:rsidRPr="00450371">
        <w:t>Jira</w:t>
      </w:r>
      <w:proofErr w:type="spellEnd"/>
      <w:r w:rsidRPr="00450371">
        <w:t xml:space="preserve"> para a criação de jogos e a gestão de tarefas e recursos.</w:t>
      </w:r>
    </w:p>
    <w:p w14:paraId="5FD1351D" w14:textId="77777777" w:rsidR="00450371" w:rsidRPr="00450371" w:rsidRDefault="00450371" w:rsidP="003D0940"/>
    <w:p w14:paraId="77EF7BC3" w14:textId="77777777" w:rsidR="00450371" w:rsidRPr="00450371" w:rsidRDefault="00450371" w:rsidP="003D0940">
      <w:r w:rsidRPr="00450371">
        <w:t>Projeto Tecnológico | FT</w:t>
      </w:r>
    </w:p>
    <w:p w14:paraId="65B95A98" w14:textId="116FCDFB" w:rsidR="00412E1C" w:rsidRDefault="00450371" w:rsidP="003D0940">
      <w:r w:rsidRPr="00450371">
        <w:t xml:space="preserve">Disciplina que incentiva o desenvolvimento de projetos tecnológicos, desde a conceção até </w:t>
      </w:r>
      <w:proofErr w:type="gramStart"/>
      <w:r w:rsidRPr="00450371">
        <w:t>a</w:t>
      </w:r>
      <w:proofErr w:type="gramEnd"/>
      <w:r w:rsidRPr="00450371">
        <w:t xml:space="preserve"> execução, com base em técnicas e metodologias específicas. Através de </w:t>
      </w:r>
      <w:r w:rsidR="00815129">
        <w:t>f</w:t>
      </w:r>
      <w:r w:rsidRPr="00450371">
        <w:t xml:space="preserve">erramentas tipo o </w:t>
      </w:r>
      <w:proofErr w:type="spellStart"/>
      <w:r w:rsidRPr="00450371">
        <w:t>Canva</w:t>
      </w:r>
      <w:proofErr w:type="spellEnd"/>
      <w:r w:rsidRPr="00450371">
        <w:t xml:space="preserve"> ou o Word, desenvolvemos trabalhos que nos preparam para situações empresariais.</w:t>
      </w:r>
    </w:p>
    <w:p w14:paraId="1EEB6096" w14:textId="77777777" w:rsidR="00412E1C" w:rsidRDefault="00412E1C" w:rsidP="003D0940">
      <w:r>
        <w:br w:type="page"/>
      </w:r>
    </w:p>
    <w:p w14:paraId="4C6F0141" w14:textId="38811A72" w:rsidR="00815129" w:rsidRPr="00815129" w:rsidRDefault="00815129" w:rsidP="003D0940">
      <w:pPr>
        <w:pStyle w:val="Heading2"/>
      </w:pPr>
      <w:bookmarkStart w:id="57" w:name="_Toc228179521"/>
      <w:r w:rsidRPr="00815129">
        <w:lastRenderedPageBreak/>
        <w:t>PAP e FCT</w:t>
      </w:r>
      <w:bookmarkEnd w:id="57"/>
    </w:p>
    <w:p w14:paraId="59900576" w14:textId="77777777" w:rsidR="00815129" w:rsidRDefault="00815129" w:rsidP="003D0940">
      <w:r>
        <w:t>Por fim, o curso de ITM tem para oferecer uma PAP, prova de aptidão profissional, que é um projeto que permite à escola testar os conhecimentos que o aluno adquiriu enquanto frequentava a mesma. Este trabalho é depois apresentado e julgado por júris. Enquanto a FCT, ou formação em contexto de trabalho, oferece um estágio ao aluno para ganhar mais conhecimentos na sua ou em outras áreas e, também, usar o que ele sabe para bom proveito da empresa onde este está inserido, com uma duração total de 400 horas.</w:t>
      </w:r>
    </w:p>
    <w:p w14:paraId="052E5A76" w14:textId="77777777" w:rsidR="00815129" w:rsidRDefault="00815129" w:rsidP="003D0940"/>
    <w:p w14:paraId="5E510522" w14:textId="42B0FE93" w:rsidR="00815129" w:rsidRDefault="00815129" w:rsidP="003D0940">
      <w:pPr>
        <w:pStyle w:val="Heading2"/>
      </w:pPr>
      <w:bookmarkStart w:id="58" w:name="_Toc228179522"/>
      <w:r>
        <w:t>Prosseguimento de estudos</w:t>
      </w:r>
      <w:bookmarkEnd w:id="58"/>
    </w:p>
    <w:p w14:paraId="653EBFE4" w14:textId="77777777" w:rsidR="00815129" w:rsidRDefault="00815129" w:rsidP="003D0940">
      <w:r>
        <w:t>O curso habilita os alunos a prosseguirem estudos em cursos superiores, tais como: Engenharia Informática; Engenharia de Sistemas de Informação; Engenharia Eletrotécnica e de Computadores; Engenharia de Sistemas; Engenharia e Desenvolvimento de Jogos Digitais; Informática de Gestão; Informática, Redes e Multimédia; Tecnologias de Informação e Multimédia; Design de Jogos Digitais; além de outros cursos das áreas das Tecnologias e das Ciências.</w:t>
      </w:r>
    </w:p>
    <w:p w14:paraId="3354862A" w14:textId="77777777" w:rsidR="00815129" w:rsidRDefault="00815129" w:rsidP="003D0940">
      <w:r>
        <w:t>Podem, ainda, ingressar num Curso Técnico Superior Profissional (</w:t>
      </w:r>
      <w:proofErr w:type="spellStart"/>
      <w:r>
        <w:t>CTeSP</w:t>
      </w:r>
      <w:proofErr w:type="spellEnd"/>
      <w:r>
        <w:t>) ou num Curso de Especialização Tecnológica (CET).</w:t>
      </w:r>
    </w:p>
    <w:p w14:paraId="4CABC828" w14:textId="77777777" w:rsidR="00815129" w:rsidRDefault="00815129" w:rsidP="003D0940"/>
    <w:p w14:paraId="752A8AA2" w14:textId="1656929F" w:rsidR="00815129" w:rsidRDefault="00815129" w:rsidP="003D0940">
      <w:pPr>
        <w:pStyle w:val="Heading2"/>
      </w:pPr>
      <w:bookmarkStart w:id="59" w:name="_Toc228179523"/>
      <w:r>
        <w:t>Saídas profissionais</w:t>
      </w:r>
      <w:bookmarkEnd w:id="59"/>
    </w:p>
    <w:p w14:paraId="7C155C76" w14:textId="77777777" w:rsidR="00815129" w:rsidRDefault="00815129" w:rsidP="003D0940">
      <w:r>
        <w:t>Os alunos ficam aptos para trabalhar na conceção, desenvolvimento e instalação de software, sistemas operativos e aplicações para dispositivos móveis, em departamentos de informática, e em empresas de comercialização, manutenção, instalação e reparação de equipamentos e redes informáticas.</w:t>
      </w:r>
    </w:p>
    <w:p w14:paraId="5A89258F" w14:textId="77777777" w:rsidR="00815129" w:rsidRDefault="00815129" w:rsidP="003D0940"/>
    <w:p w14:paraId="5A72C12E" w14:textId="33417CD8" w:rsidR="00815129" w:rsidRDefault="00815129" w:rsidP="003D0940">
      <w:pPr>
        <w:pStyle w:val="Heading2"/>
      </w:pPr>
      <w:bookmarkStart w:id="60" w:name="_Toc228179524"/>
      <w:r>
        <w:t>Mercado de Trabalho</w:t>
      </w:r>
      <w:bookmarkEnd w:id="60"/>
    </w:p>
    <w:p w14:paraId="7F69E091" w14:textId="77777777" w:rsidR="00815129" w:rsidRDefault="00815129" w:rsidP="003D0940">
      <w:r w:rsidRPr="003558CF">
        <w:rPr>
          <w:b/>
          <w:bCs/>
        </w:rPr>
        <w:t>Desenvolvimento de Software e Aplicações Web</w:t>
      </w:r>
      <w:r>
        <w:t>, criando e mantendo programas e sites adaptados às necessidades das empresas e dos utilizadores;</w:t>
      </w:r>
    </w:p>
    <w:p w14:paraId="1BD9193B" w14:textId="77777777" w:rsidR="00815129" w:rsidRDefault="00815129" w:rsidP="003D0940">
      <w:r w:rsidRPr="00F478C4">
        <w:rPr>
          <w:b/>
          <w:bCs/>
        </w:rPr>
        <w:t>Administração de Sistemas e Redes Informáticas</w:t>
      </w:r>
      <w:r>
        <w:t>, garantindo o funcionamento, segurança e manutenção das infraestruturas tecnológicas;</w:t>
      </w:r>
    </w:p>
    <w:p w14:paraId="72A9BE54" w14:textId="77777777" w:rsidR="00815129" w:rsidRDefault="00815129" w:rsidP="003D0940">
      <w:r w:rsidRPr="006E42CF">
        <w:rPr>
          <w:b/>
          <w:bCs/>
        </w:rPr>
        <w:t>Gestão e Implementação de Bases de Dados</w:t>
      </w:r>
      <w:r>
        <w:t>, assegurando a organização e proteção das informações das entidades;</w:t>
      </w:r>
    </w:p>
    <w:p w14:paraId="74F78ACF" w14:textId="77777777" w:rsidR="00815129" w:rsidRDefault="00815129" w:rsidP="003D0940">
      <w:r w:rsidRPr="00BC56DF">
        <w:rPr>
          <w:b/>
          <w:bCs/>
        </w:rPr>
        <w:t>Produção Multimédia e Design Digital</w:t>
      </w:r>
      <w:r>
        <w:t>, criando conteúdos visuais, audiovisuais e interativos para diferentes plataformas;</w:t>
      </w:r>
    </w:p>
    <w:p w14:paraId="13592D3C" w14:textId="4C56562A" w:rsidR="00815129" w:rsidRDefault="00815129" w:rsidP="003D0940">
      <w:r w:rsidRPr="00C93C65">
        <w:rPr>
          <w:b/>
          <w:bCs/>
        </w:rPr>
        <w:t>Suporte Técnico e Manutenção de Equipamentos</w:t>
      </w:r>
      <w:r>
        <w:t>, prestando assistência e assegurando o bom funcionamento dos sistemas.</w:t>
      </w:r>
    </w:p>
    <w:p w14:paraId="016F6D1B" w14:textId="524099CD" w:rsidR="00815129" w:rsidRDefault="00815129" w:rsidP="003D0940">
      <w:pPr>
        <w:spacing w:after="160" w:line="259" w:lineRule="auto"/>
        <w:contextualSpacing w:val="0"/>
      </w:pPr>
      <w:r>
        <w:br w:type="page"/>
      </w:r>
    </w:p>
    <w:p w14:paraId="1ED9129F" w14:textId="7EB739D1" w:rsidR="00815129" w:rsidRDefault="0065330E" w:rsidP="003D0940">
      <w:pPr>
        <w:pStyle w:val="Heading1"/>
      </w:pPr>
      <w:bookmarkStart w:id="61" w:name="_Toc228179525"/>
      <w:r>
        <w:lastRenderedPageBreak/>
        <w:t>Descrição</w:t>
      </w:r>
      <w:r w:rsidR="00C51D04">
        <w:t xml:space="preserve"> do </w:t>
      </w:r>
      <w:r w:rsidR="00884610">
        <w:t>projeto</w:t>
      </w:r>
      <w:bookmarkEnd w:id="61"/>
    </w:p>
    <w:p w14:paraId="4C2F620E" w14:textId="48B028D9" w:rsidR="00815129" w:rsidRPr="00F314BB" w:rsidRDefault="00F4126E" w:rsidP="003D0940">
      <w:pPr>
        <w:spacing w:after="160" w:line="259" w:lineRule="auto"/>
        <w:contextualSpacing w:val="0"/>
      </w:pPr>
      <w:r>
        <w:t xml:space="preserve">A app Seara foi criada com o intuito de </w:t>
      </w:r>
      <w:r w:rsidR="00EE465E">
        <w:t xml:space="preserve">promover hábitos saudáveis, como desporto, sociabilização e </w:t>
      </w:r>
      <w:r w:rsidR="002E6468">
        <w:t xml:space="preserve">confiança, ao contrário de outras redes como Instagram ou </w:t>
      </w:r>
      <w:proofErr w:type="spellStart"/>
      <w:r w:rsidR="002E6468">
        <w:t>Tiktok</w:t>
      </w:r>
      <w:proofErr w:type="spellEnd"/>
      <w:r w:rsidR="002E6468">
        <w:t xml:space="preserve">, que </w:t>
      </w:r>
      <w:proofErr w:type="spellStart"/>
      <w:r w:rsidR="002E6468">
        <w:t>promovel</w:t>
      </w:r>
      <w:proofErr w:type="spellEnd"/>
      <w:r w:rsidR="002E6468">
        <w:t xml:space="preserve"> o </w:t>
      </w:r>
      <w:proofErr w:type="spellStart"/>
      <w:r w:rsidR="00774470">
        <w:rPr>
          <w:i/>
          <w:iCs/>
        </w:rPr>
        <w:t>doomscrolling</w:t>
      </w:r>
      <w:proofErr w:type="spellEnd"/>
      <w:r w:rsidR="00F314BB">
        <w:t xml:space="preserve">, </w:t>
      </w:r>
      <w:r w:rsidR="00607B89">
        <w:t>isolamento, comparação e insegurança, a Seara</w:t>
      </w:r>
    </w:p>
    <w:p w14:paraId="78E658DB" w14:textId="649A6B85" w:rsidR="00201793" w:rsidRDefault="00201793" w:rsidP="003D0940">
      <w:pPr>
        <w:spacing w:after="160" w:line="259" w:lineRule="auto"/>
        <w:contextualSpacing w:val="0"/>
      </w:pPr>
    </w:p>
    <w:p w14:paraId="1100AB83" w14:textId="77AF80D2" w:rsidR="00201793" w:rsidRDefault="00EE7992" w:rsidP="003D0940">
      <w:pPr>
        <w:pStyle w:val="Heading2"/>
      </w:pPr>
      <w:bookmarkStart w:id="62" w:name="_Toc228179526"/>
      <w:r>
        <w:t>Módulos da App</w:t>
      </w:r>
      <w:bookmarkEnd w:id="62"/>
    </w:p>
    <w:p w14:paraId="14121B03" w14:textId="2DBF0EA3" w:rsidR="00815129" w:rsidRDefault="001D663C" w:rsidP="003D0940">
      <w:pPr>
        <w:pStyle w:val="Heading3"/>
      </w:pPr>
      <w:bookmarkStart w:id="63" w:name="_Toc228179527"/>
      <w:r>
        <w:t xml:space="preserve">Módulo das </w:t>
      </w:r>
      <w:r w:rsidR="00A40557">
        <w:t>conversas</w:t>
      </w:r>
      <w:bookmarkEnd w:id="63"/>
    </w:p>
    <w:p w14:paraId="282C47EB" w14:textId="1C9E6C94" w:rsidR="00815129" w:rsidRDefault="001D663C" w:rsidP="003D0940">
      <w:pPr>
        <w:spacing w:after="160" w:line="259" w:lineRule="auto"/>
        <w:contextualSpacing w:val="0"/>
      </w:pPr>
      <w:r>
        <w:t xml:space="preserve">Este é o módulo que permite aos utilizadores </w:t>
      </w:r>
      <w:r w:rsidR="00E636A3">
        <w:t>socializarem, em grupos ou em conversas privadas</w:t>
      </w:r>
      <w:r w:rsidR="007D70DF">
        <w:t xml:space="preserve">. </w:t>
      </w:r>
      <w:r w:rsidR="0038710F">
        <w:t>A Seara permite mandar mensagens</w:t>
      </w:r>
      <w:r w:rsidR="007C6D7A">
        <w:t xml:space="preserve">, </w:t>
      </w:r>
      <w:r w:rsidR="00422DC5">
        <w:t>fazer chamadas de voz, com ou sem vídeo</w:t>
      </w:r>
      <w:r w:rsidR="001E2CE1">
        <w:t>.</w:t>
      </w:r>
    </w:p>
    <w:p w14:paraId="67F17C58" w14:textId="083183BF" w:rsidR="004F78D5" w:rsidRDefault="00A40557" w:rsidP="003D0940">
      <w:pPr>
        <w:pStyle w:val="Heading3"/>
      </w:pPr>
      <w:bookmarkStart w:id="64" w:name="_Toc228179528"/>
      <w:r>
        <w:t>Módulo das publicações</w:t>
      </w:r>
      <w:bookmarkEnd w:id="64"/>
    </w:p>
    <w:p w14:paraId="4F3D77F3" w14:textId="6D37A12F" w:rsidR="00815129" w:rsidRDefault="00A40557" w:rsidP="003D0940">
      <w:pPr>
        <w:spacing w:after="160" w:line="259" w:lineRule="auto"/>
        <w:contextualSpacing w:val="0"/>
      </w:pPr>
      <w:r>
        <w:t>Nest</w:t>
      </w:r>
      <w:r w:rsidR="00804BC1">
        <w:t xml:space="preserve">a parte da app, os utilizadores podem </w:t>
      </w:r>
      <w:r w:rsidR="002646CE">
        <w:t xml:space="preserve">dar corpo aos seus pensamentos e ideias, e publicá-los, apenas para os seus amigos, ou para o mundo todo. </w:t>
      </w:r>
      <w:r w:rsidR="002B788C">
        <w:t>Outros utilizadores podem então</w:t>
      </w:r>
      <w:r w:rsidR="007E3109">
        <w:t xml:space="preserve"> dar ‘gosto’</w:t>
      </w:r>
      <w:r w:rsidR="0081492A">
        <w:t xml:space="preserve"> nas publicações e deixar comentários</w:t>
      </w:r>
      <w:r w:rsidR="005725A6">
        <w:t xml:space="preserve"> encorajadores, partilhando a sua opinião e até começando conversas. Assim, milhares de pessoas podem encontrar a sua comunidade </w:t>
      </w:r>
      <w:r w:rsidR="002436F8">
        <w:t>e</w:t>
      </w:r>
      <w:r w:rsidR="005E3901">
        <w:t xml:space="preserve"> pessoas com os mesmos gostos facilmente.</w:t>
      </w:r>
    </w:p>
    <w:p w14:paraId="0115ED49" w14:textId="4656FCFC" w:rsidR="00A40557" w:rsidRDefault="005B7E47" w:rsidP="003D0940">
      <w:pPr>
        <w:pStyle w:val="Heading3"/>
      </w:pPr>
      <w:bookmarkStart w:id="65" w:name="_Toc228179529"/>
      <w:r>
        <w:t>Módulo do perfil</w:t>
      </w:r>
      <w:bookmarkEnd w:id="65"/>
    </w:p>
    <w:p w14:paraId="525F11FB" w14:textId="0FA070AC" w:rsidR="00A40557" w:rsidRDefault="00F15503" w:rsidP="003D0940">
      <w:pPr>
        <w:spacing w:after="160" w:line="259" w:lineRule="auto"/>
        <w:contextualSpacing w:val="0"/>
      </w:pPr>
      <w:r>
        <w:t>Pelo seu perfil, os utilizadores podem exprimir</w:t>
      </w:r>
      <w:r w:rsidR="00C45424">
        <w:t xml:space="preserve"> </w:t>
      </w:r>
      <w:r w:rsidR="006978B6">
        <w:t>os seus sentimentos, gostos</w:t>
      </w:r>
      <w:r w:rsidR="00A949A8">
        <w:t xml:space="preserve"> e muito mais</w:t>
      </w:r>
      <w:r w:rsidR="008113C9">
        <w:t xml:space="preserve">. </w:t>
      </w:r>
      <w:r w:rsidR="00197E64">
        <w:t xml:space="preserve">Também podem gerir </w:t>
      </w:r>
      <w:r w:rsidR="00051DF2">
        <w:t xml:space="preserve">a sua conta, as suas publicações e </w:t>
      </w:r>
      <w:r w:rsidR="00FE367A">
        <w:t xml:space="preserve">a </w:t>
      </w:r>
      <w:r w:rsidR="00972BAE">
        <w:t>visibilidade para o mundo</w:t>
      </w:r>
      <w:r w:rsidR="006365B5">
        <w:t>.</w:t>
      </w:r>
    </w:p>
    <w:p w14:paraId="2FAED16D" w14:textId="13026F58" w:rsidR="00F60534" w:rsidRDefault="00F60534" w:rsidP="003D0940">
      <w:pPr>
        <w:spacing w:after="160" w:line="259" w:lineRule="auto"/>
        <w:contextualSpacing w:val="0"/>
      </w:pPr>
      <w:r>
        <w:br w:type="page"/>
      </w:r>
    </w:p>
    <w:p w14:paraId="5F762EE0" w14:textId="4F0F6C44" w:rsidR="00CC2167" w:rsidRDefault="00F60534" w:rsidP="003D0940">
      <w:pPr>
        <w:pStyle w:val="Heading2"/>
      </w:pPr>
      <w:bookmarkStart w:id="66" w:name="_Toc228179530"/>
      <w:r>
        <w:lastRenderedPageBreak/>
        <w:t>Estudo do mercado</w:t>
      </w:r>
      <w:bookmarkEnd w:id="66"/>
    </w:p>
    <w:p w14:paraId="175B9AD3" w14:textId="6F85FE16" w:rsidR="00036413" w:rsidRDefault="00036413" w:rsidP="003D0940">
      <w:pPr>
        <w:pStyle w:val="Heading3"/>
      </w:pPr>
      <w:bookmarkStart w:id="67" w:name="_Toc228179531"/>
      <w:r>
        <w:t>Instagram</w:t>
      </w:r>
      <w:bookmarkEnd w:id="67"/>
    </w:p>
    <w:p w14:paraId="4640B528" w14:textId="15A3776A" w:rsidR="007D38F3" w:rsidRPr="00550041" w:rsidRDefault="009C0590" w:rsidP="003D0940">
      <w:pPr>
        <w:spacing w:after="160" w:line="259" w:lineRule="auto"/>
        <w:contextualSpacing w:val="0"/>
      </w:pPr>
      <w:r>
        <w:t>O Instagram é uma rede social muitíssimo popular entre jovens e adultos</w:t>
      </w:r>
      <w:r w:rsidR="000F23DA">
        <w:t xml:space="preserve">, </w:t>
      </w:r>
      <w:r w:rsidR="003B1F44">
        <w:t>com</w:t>
      </w:r>
      <w:r w:rsidR="00861476">
        <w:t xml:space="preserve"> mais de dois milhões </w:t>
      </w:r>
      <w:r w:rsidR="00B45C1B">
        <w:t>de utilizadores</w:t>
      </w:r>
      <w:r w:rsidR="00A67E9D">
        <w:t xml:space="preserve"> ativos por mês</w:t>
      </w:r>
      <w:r w:rsidR="00A41EBF">
        <w:t xml:space="preserve">. </w:t>
      </w:r>
      <w:r w:rsidR="00A265B3">
        <w:t>Até antes</w:t>
      </w:r>
      <w:r w:rsidR="00A41EBF">
        <w:t xml:space="preserve"> de ser comprada pelo </w:t>
      </w:r>
      <w:r w:rsidR="002C3E06">
        <w:t xml:space="preserve">Facebook, </w:t>
      </w:r>
      <w:r w:rsidR="00712CE8">
        <w:t xml:space="preserve">era famosa </w:t>
      </w:r>
      <w:r w:rsidR="00255AF0">
        <w:t>por ser pioneira com os filtros</w:t>
      </w:r>
      <w:r w:rsidR="008279A9">
        <w:t xml:space="preserve">, </w:t>
      </w:r>
      <w:proofErr w:type="spellStart"/>
      <w:r w:rsidR="00603E31">
        <w:rPr>
          <w:i/>
          <w:iCs/>
        </w:rPr>
        <w:t>feed</w:t>
      </w:r>
      <w:proofErr w:type="spellEnd"/>
      <w:r w:rsidR="00603E31">
        <w:t xml:space="preserve"> cronológico e </w:t>
      </w:r>
      <w:r w:rsidR="002C3FDF">
        <w:t>fotos quadradas.</w:t>
      </w:r>
      <w:r w:rsidR="004A6058">
        <w:t xml:space="preserve"> </w:t>
      </w:r>
      <w:r w:rsidR="007D38F3">
        <w:t>O seu nome originou d</w:t>
      </w:r>
      <w:r w:rsidR="003A7260">
        <w:t xml:space="preserve">a junção dos termos </w:t>
      </w:r>
      <w:r w:rsidR="008C2B80">
        <w:t>“</w:t>
      </w:r>
      <w:r w:rsidR="008C2B80">
        <w:rPr>
          <w:i/>
          <w:iCs/>
        </w:rPr>
        <w:t xml:space="preserve">instante </w:t>
      </w:r>
      <w:proofErr w:type="spellStart"/>
      <w:r w:rsidR="008C2B80">
        <w:rPr>
          <w:i/>
          <w:iCs/>
        </w:rPr>
        <w:t>camera</w:t>
      </w:r>
      <w:proofErr w:type="spellEnd"/>
      <w:r w:rsidR="008C2B80">
        <w:rPr>
          <w:i/>
          <w:iCs/>
        </w:rPr>
        <w:t>”</w:t>
      </w:r>
      <w:r w:rsidR="008C2B80">
        <w:t>, que significa câmara instantânea</w:t>
      </w:r>
      <w:r w:rsidR="00550041">
        <w:t>, e “</w:t>
      </w:r>
      <w:proofErr w:type="spellStart"/>
      <w:r w:rsidR="00550041">
        <w:rPr>
          <w:i/>
          <w:iCs/>
        </w:rPr>
        <w:t>telegram</w:t>
      </w:r>
      <w:proofErr w:type="spellEnd"/>
      <w:r w:rsidR="00550041">
        <w:t>”, que significa telegrama</w:t>
      </w:r>
      <w:r w:rsidR="00205CB8">
        <w:t xml:space="preserve">, </w:t>
      </w:r>
      <w:r w:rsidR="0031052C">
        <w:t>para refletir a ideia</w:t>
      </w:r>
      <w:r w:rsidR="00E86A87">
        <w:t xml:space="preserve"> de capturar e partilhar fotos </w:t>
      </w:r>
      <w:r w:rsidR="002F5500">
        <w:t>instantaneamente.</w:t>
      </w:r>
    </w:p>
    <w:p w14:paraId="3B3A654C" w14:textId="1EB6AF68" w:rsidR="00036413" w:rsidRDefault="0094628C" w:rsidP="003D0940">
      <w:pPr>
        <w:pStyle w:val="Heading4"/>
      </w:pPr>
      <w:r>
        <w:t>Pontos fortes</w:t>
      </w:r>
    </w:p>
    <w:p w14:paraId="2180D46C" w14:textId="2B1A9E04" w:rsidR="00A40557" w:rsidRDefault="00E9386B" w:rsidP="003D0940">
      <w:pPr>
        <w:pStyle w:val="ListParagraph"/>
        <w:numPr>
          <w:ilvl w:val="0"/>
          <w:numId w:val="7"/>
        </w:numPr>
        <w:spacing w:after="160" w:line="259" w:lineRule="auto"/>
        <w:contextualSpacing w:val="0"/>
      </w:pPr>
      <w:r>
        <w:t xml:space="preserve">Histórias, uma funcionalidade que permite fazer pequenas publicações que duram 24 horas, ótimo para acontecimentos </w:t>
      </w:r>
      <w:r w:rsidR="00260C24">
        <w:t>pequenos ou pensamentos temporários que se quer partilhar, mas não que fique na conta para sempre</w:t>
      </w:r>
      <w:r w:rsidR="00DE4D16">
        <w:t>;</w:t>
      </w:r>
    </w:p>
    <w:p w14:paraId="4E9EAF29" w14:textId="3B2225B6" w:rsidR="00DE4D16" w:rsidRDefault="00B34458" w:rsidP="003D0940">
      <w:pPr>
        <w:pStyle w:val="ListParagraph"/>
        <w:numPr>
          <w:ilvl w:val="0"/>
          <w:numId w:val="7"/>
        </w:numPr>
        <w:spacing w:after="160" w:line="259" w:lineRule="auto"/>
        <w:contextualSpacing w:val="0"/>
      </w:pPr>
      <w:r>
        <w:t xml:space="preserve">Filtros, permitindo ao utilizador aplicar filtros de todas as </w:t>
      </w:r>
      <w:r w:rsidR="003B6DFF">
        <w:t>naturezas à</w:t>
      </w:r>
      <w:r>
        <w:t xml:space="preserve"> sua cara, ao seu ambiente</w:t>
      </w:r>
      <w:r w:rsidR="003B6DFF">
        <w:t xml:space="preserve"> e qualquer elemento de uma foto</w:t>
      </w:r>
      <w:r w:rsidR="00350123">
        <w:t>;</w:t>
      </w:r>
    </w:p>
    <w:p w14:paraId="2B707953" w14:textId="1DB90E4B" w:rsidR="00350123" w:rsidRDefault="00350123" w:rsidP="003D0940">
      <w:pPr>
        <w:pStyle w:val="ListParagraph"/>
        <w:numPr>
          <w:ilvl w:val="0"/>
          <w:numId w:val="7"/>
        </w:numPr>
        <w:spacing w:after="160" w:line="259" w:lineRule="auto"/>
        <w:contextualSpacing w:val="0"/>
      </w:pPr>
      <w:r>
        <w:t>Fotos e vídeos de visualização temporária ou única</w:t>
      </w:r>
      <w:r w:rsidR="003E5CED">
        <w:t xml:space="preserve">, permitindo </w:t>
      </w:r>
      <w:r w:rsidR="00F32533">
        <w:t>enviar</w:t>
      </w:r>
      <w:r w:rsidR="003E5CED">
        <w:t xml:space="preserve"> o que se quiser sem o perigo de ser</w:t>
      </w:r>
      <w:r w:rsidR="00F32533">
        <w:t xml:space="preserve"> partilhado.</w:t>
      </w:r>
    </w:p>
    <w:p w14:paraId="6BFF4C21" w14:textId="3ECB18C9" w:rsidR="00F32533" w:rsidRDefault="00F32533" w:rsidP="003D0940">
      <w:pPr>
        <w:pStyle w:val="Heading4"/>
      </w:pPr>
      <w:r>
        <w:t>Pontos fracos</w:t>
      </w:r>
    </w:p>
    <w:p w14:paraId="54F684A0" w14:textId="2F3AA91F" w:rsidR="00A40557" w:rsidRDefault="007C4887" w:rsidP="003D0940">
      <w:pPr>
        <w:pStyle w:val="ListParagraph"/>
        <w:numPr>
          <w:ilvl w:val="0"/>
          <w:numId w:val="8"/>
        </w:numPr>
        <w:spacing w:after="160" w:line="259" w:lineRule="auto"/>
        <w:contextualSpacing w:val="0"/>
      </w:pPr>
      <w:r>
        <w:t xml:space="preserve">Fluxo de publicações infinito e </w:t>
      </w:r>
      <w:r w:rsidR="00254619">
        <w:t xml:space="preserve">criado para ser o mais viciante possível, prejudicando diretamente a saúde mental de todos os que </w:t>
      </w:r>
      <w:r w:rsidR="00992B90">
        <w:t>o usam;</w:t>
      </w:r>
    </w:p>
    <w:p w14:paraId="0353340B" w14:textId="5FBE270E" w:rsidR="00992B90" w:rsidRDefault="004273BE" w:rsidP="003D0940">
      <w:pPr>
        <w:pStyle w:val="ListParagraph"/>
        <w:numPr>
          <w:ilvl w:val="0"/>
          <w:numId w:val="8"/>
        </w:numPr>
        <w:spacing w:after="160" w:line="259" w:lineRule="auto"/>
        <w:contextualSpacing w:val="0"/>
      </w:pPr>
      <w:r>
        <w:t>Função de pesquisa muito pouco desenvolvida e precisa</w:t>
      </w:r>
      <w:r w:rsidR="00FE7B61">
        <w:t>, devolvendo resultados longe do pesquisado;</w:t>
      </w:r>
    </w:p>
    <w:p w14:paraId="529E935F" w14:textId="4C9EE64F" w:rsidR="00FE7B61" w:rsidRDefault="00FE7B61" w:rsidP="003D0940">
      <w:pPr>
        <w:pStyle w:val="ListParagraph"/>
        <w:numPr>
          <w:ilvl w:val="0"/>
          <w:numId w:val="8"/>
        </w:numPr>
        <w:spacing w:after="160" w:line="259" w:lineRule="auto"/>
        <w:contextualSpacing w:val="0"/>
      </w:pPr>
      <w:r>
        <w:t>Comunidade tóxica, ou seja, muita negatividade em comentários, publicações e até mensagens.</w:t>
      </w:r>
    </w:p>
    <w:p w14:paraId="2E3A77C8" w14:textId="27424542" w:rsidR="00FE7B61" w:rsidRDefault="00EC426A" w:rsidP="003D0940">
      <w:pPr>
        <w:pStyle w:val="Heading3"/>
      </w:pPr>
      <w:bookmarkStart w:id="68" w:name="_Toc228179532"/>
      <w:proofErr w:type="spellStart"/>
      <w:r>
        <w:t>Tiktok</w:t>
      </w:r>
      <w:bookmarkEnd w:id="68"/>
      <w:proofErr w:type="spellEnd"/>
    </w:p>
    <w:p w14:paraId="2A781113" w14:textId="12BBEDE0" w:rsidR="00C5205C" w:rsidRDefault="00EC426A" w:rsidP="003D0940">
      <w:pPr>
        <w:spacing w:after="160" w:line="259" w:lineRule="auto"/>
        <w:contextualSpacing w:val="0"/>
      </w:pPr>
      <w:r>
        <w:t xml:space="preserve">O </w:t>
      </w:r>
      <w:proofErr w:type="spellStart"/>
      <w:r>
        <w:t>Tiktok</w:t>
      </w:r>
      <w:proofErr w:type="spellEnd"/>
      <w:r>
        <w:t xml:space="preserve"> é uma rede social muito popular entre os mais jovens</w:t>
      </w:r>
      <w:r w:rsidR="00BF4F2E">
        <w:t xml:space="preserve">, focada </w:t>
      </w:r>
      <w:r w:rsidR="0075108A">
        <w:t xml:space="preserve">na criação e partilha de </w:t>
      </w:r>
      <w:r w:rsidR="0021730C">
        <w:t>fotos e vídeos curtos</w:t>
      </w:r>
      <w:r w:rsidR="00051288">
        <w:t>.</w:t>
      </w:r>
      <w:r w:rsidR="00BA3E59">
        <w:t xml:space="preserve"> </w:t>
      </w:r>
      <w:r w:rsidR="00C5205C">
        <w:t>O seu nome surgiu dos sons “</w:t>
      </w:r>
      <w:proofErr w:type="spellStart"/>
      <w:r w:rsidR="00C5205C">
        <w:t>tick</w:t>
      </w:r>
      <w:proofErr w:type="spellEnd"/>
      <w:r w:rsidR="00C5205C">
        <w:t>” e “</w:t>
      </w:r>
      <w:proofErr w:type="spellStart"/>
      <w:r w:rsidR="00C5205C">
        <w:t>tock</w:t>
      </w:r>
      <w:proofErr w:type="spellEnd"/>
      <w:r w:rsidR="00C5205C">
        <w:t xml:space="preserve">” de um relógio, </w:t>
      </w:r>
      <w:r w:rsidR="00A82EA5">
        <w:t>apontando para a natureza rápida e repetitiva do seu conteúdo, pelo qual é conhecido.</w:t>
      </w:r>
    </w:p>
    <w:p w14:paraId="0A28B628" w14:textId="005E37FC" w:rsidR="00F32533" w:rsidRDefault="00A82EA5" w:rsidP="003D0940">
      <w:pPr>
        <w:pStyle w:val="Heading4"/>
      </w:pPr>
      <w:r>
        <w:t>Pontos fortes</w:t>
      </w:r>
    </w:p>
    <w:p w14:paraId="0B397BA6" w14:textId="11E7DC9A" w:rsidR="00F32533" w:rsidRDefault="00464573" w:rsidP="003D0940">
      <w:pPr>
        <w:pStyle w:val="ListParagraph"/>
        <w:numPr>
          <w:ilvl w:val="0"/>
          <w:numId w:val="9"/>
        </w:numPr>
        <w:spacing w:after="160" w:line="259" w:lineRule="auto"/>
        <w:contextualSpacing w:val="0"/>
      </w:pPr>
      <w:r>
        <w:t>Ferramentas de edição</w:t>
      </w:r>
      <w:r w:rsidR="00A6709F">
        <w:t xml:space="preserve"> </w:t>
      </w:r>
      <w:r w:rsidR="00232137">
        <w:t>simples que permitem criar e editar conteúdo sem precisar de software externo;</w:t>
      </w:r>
    </w:p>
    <w:p w14:paraId="259439A0" w14:textId="7A489153" w:rsidR="00232137" w:rsidRDefault="001E0EA3" w:rsidP="003D0940">
      <w:pPr>
        <w:pStyle w:val="ListParagraph"/>
        <w:numPr>
          <w:ilvl w:val="0"/>
          <w:numId w:val="9"/>
        </w:numPr>
        <w:spacing w:after="160" w:line="259" w:lineRule="auto"/>
        <w:contextualSpacing w:val="0"/>
      </w:pPr>
      <w:r>
        <w:t xml:space="preserve">Grande potencial de </w:t>
      </w:r>
      <w:proofErr w:type="spellStart"/>
      <w:r>
        <w:t>viralidade</w:t>
      </w:r>
      <w:proofErr w:type="spellEnd"/>
      <w:r>
        <w:t xml:space="preserve"> para contas pequenas.</w:t>
      </w:r>
    </w:p>
    <w:p w14:paraId="24FE3B20" w14:textId="0D3ED7D6" w:rsidR="006231F2" w:rsidRDefault="006231F2" w:rsidP="003D0940">
      <w:pPr>
        <w:pStyle w:val="Heading4"/>
      </w:pPr>
      <w:r>
        <w:t>Pontos fracos</w:t>
      </w:r>
    </w:p>
    <w:p w14:paraId="12F2490B" w14:textId="170E71E3" w:rsidR="00F32533" w:rsidRDefault="004C4590" w:rsidP="003D0940">
      <w:pPr>
        <w:pStyle w:val="ListParagraph"/>
        <w:numPr>
          <w:ilvl w:val="0"/>
          <w:numId w:val="10"/>
        </w:numPr>
        <w:spacing w:after="160" w:line="259" w:lineRule="auto"/>
        <w:contextualSpacing w:val="0"/>
      </w:pPr>
      <w:r>
        <w:t>Conteúdo rápido e viciante, levando a uso excessivo, o que prejudica a saúde mental;</w:t>
      </w:r>
    </w:p>
    <w:p w14:paraId="003BFF04" w14:textId="6EA3028F" w:rsidR="004C4590" w:rsidRDefault="00D862BD" w:rsidP="003D0940">
      <w:pPr>
        <w:pStyle w:val="ListParagraph"/>
        <w:numPr>
          <w:ilvl w:val="0"/>
          <w:numId w:val="10"/>
        </w:numPr>
        <w:spacing w:after="160" w:line="259" w:lineRule="auto"/>
        <w:contextualSpacing w:val="0"/>
      </w:pPr>
      <w:r>
        <w:t xml:space="preserve">Algoritmo de recomendação de conteúdo altamente adulterado </w:t>
      </w:r>
      <w:r w:rsidR="00E76BCE">
        <w:t>e viciado;</w:t>
      </w:r>
    </w:p>
    <w:p w14:paraId="46AA19FD" w14:textId="571205E0" w:rsidR="00E76BCE" w:rsidRDefault="00E76BCE" w:rsidP="003D0940">
      <w:pPr>
        <w:pStyle w:val="ListParagraph"/>
        <w:numPr>
          <w:ilvl w:val="0"/>
          <w:numId w:val="10"/>
        </w:numPr>
        <w:spacing w:after="160" w:line="259" w:lineRule="auto"/>
        <w:contextualSpacing w:val="0"/>
      </w:pPr>
      <w:r>
        <w:t xml:space="preserve">Controlo de conteúdo inapropriado </w:t>
      </w:r>
      <w:r w:rsidR="00825EAC">
        <w:t xml:space="preserve">e adulto </w:t>
      </w:r>
      <w:r>
        <w:t>praticamente inexistente;</w:t>
      </w:r>
    </w:p>
    <w:p w14:paraId="5205EA52" w14:textId="425FFCC7" w:rsidR="00E76BCE" w:rsidRDefault="009B4BAD" w:rsidP="003D0940">
      <w:pPr>
        <w:pStyle w:val="ListParagraph"/>
        <w:numPr>
          <w:ilvl w:val="0"/>
          <w:numId w:val="10"/>
        </w:numPr>
        <w:spacing w:after="160" w:line="259" w:lineRule="auto"/>
        <w:contextualSpacing w:val="0"/>
      </w:pPr>
      <w:r>
        <w:t>Quem controla a app coloca qualquer tipo de censura, o que é bastante evidente na experiência.</w:t>
      </w:r>
    </w:p>
    <w:p w14:paraId="4985E44A" w14:textId="4EA170E2" w:rsidR="00BA3E59" w:rsidRDefault="00BA3E59" w:rsidP="003D0940">
      <w:pPr>
        <w:spacing w:after="160" w:line="259" w:lineRule="auto"/>
        <w:contextualSpacing w:val="0"/>
      </w:pPr>
      <w:r>
        <w:br w:type="page"/>
      </w:r>
    </w:p>
    <w:p w14:paraId="23F09E06" w14:textId="1BEF8368" w:rsidR="00E63AFD" w:rsidRDefault="00E63AFD" w:rsidP="003D0940">
      <w:pPr>
        <w:pStyle w:val="Heading2"/>
      </w:pPr>
      <w:bookmarkStart w:id="69" w:name="_Toc228179533"/>
      <w:r>
        <w:lastRenderedPageBreak/>
        <w:t>Ferramentas utilizadas</w:t>
      </w:r>
      <w:bookmarkEnd w:id="69"/>
    </w:p>
    <w:p w14:paraId="37C9AE7B" w14:textId="62EDF0FE" w:rsidR="00190AEA" w:rsidRDefault="00F42399" w:rsidP="003D0940">
      <w:pPr>
        <w:pStyle w:val="Heading3"/>
      </w:pPr>
      <w:bookmarkStart w:id="70" w:name="_Toc228179534"/>
      <w:r>
        <w:t>Linguagem de Consulta</w:t>
      </w:r>
      <w:bookmarkEnd w:id="70"/>
    </w:p>
    <w:p w14:paraId="5D8574D4" w14:textId="3FB4AA7F" w:rsidR="00F42399" w:rsidRDefault="00F56A10" w:rsidP="003D0940">
      <w:pPr>
        <w:pStyle w:val="Heading4"/>
      </w:pPr>
      <w:r>
        <w:rPr>
          <w:noProof/>
        </w:rPr>
        <mc:AlternateContent>
          <mc:Choice Requires="wps">
            <w:drawing>
              <wp:anchor distT="0" distB="0" distL="114300" distR="114300" simplePos="0" relativeHeight="251679744" behindDoc="0" locked="0" layoutInCell="1" allowOverlap="1" wp14:anchorId="467E0B53" wp14:editId="6B8316C5">
                <wp:simplePos x="0" y="0"/>
                <wp:positionH relativeFrom="column">
                  <wp:posOffset>4775835</wp:posOffset>
                </wp:positionH>
                <wp:positionV relativeFrom="paragraph">
                  <wp:posOffset>1156970</wp:posOffset>
                </wp:positionV>
                <wp:extent cx="914400" cy="635"/>
                <wp:effectExtent l="0" t="0" r="0" b="0"/>
                <wp:wrapSquare wrapText="bothSides"/>
                <wp:docPr id="486962726"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0E4A6AA7" w14:textId="5A35C710" w:rsidR="00F56A10" w:rsidRPr="003A1D5D" w:rsidRDefault="00F56A10" w:rsidP="00F56A10">
                            <w:pPr>
                              <w:pStyle w:val="Caption"/>
                              <w:rPr>
                                <w:b/>
                                <w:bCs/>
                                <w:i w:val="0"/>
                                <w:iCs w:val="0"/>
                                <w:noProof/>
                                <w:color w:val="auto"/>
                              </w:rPr>
                            </w:pPr>
                            <w:r>
                              <w:t xml:space="preserve">Figura </w:t>
                            </w:r>
                            <w:r w:rsidR="00380291">
                              <w:fldChar w:fldCharType="begin"/>
                            </w:r>
                            <w:r w:rsidR="00380291">
                              <w:instrText xml:space="preserve"> SEQ Figura \* ARABIC </w:instrText>
                            </w:r>
                            <w:r w:rsidR="00380291">
                              <w:fldChar w:fldCharType="separate"/>
                            </w:r>
                            <w:r w:rsidR="00380291">
                              <w:rPr>
                                <w:noProof/>
                              </w:rPr>
                              <w:t>2</w:t>
                            </w:r>
                            <w:r w:rsidR="00380291">
                              <w:rPr>
                                <w:noProof/>
                              </w:rPr>
                              <w:fldChar w:fldCharType="end"/>
                            </w:r>
                            <w:r>
                              <w:t xml:space="preserve"> - Logo do SQL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7E0B53" id="_x0000_t202" coordsize="21600,21600" o:spt="202" path="m,l,21600r21600,l21600,xe">
                <v:stroke joinstyle="miter"/>
                <v:path gradientshapeok="t" o:connecttype="rect"/>
              </v:shapetype>
              <v:shape id="Text Box 1" o:spid="_x0000_s1026" type="#_x0000_t202" style="position:absolute;left:0;text-align:left;margin-left:376.05pt;margin-top:91.1pt;width:1in;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" stroked="f">
                <v:textbox style="mso-fit-shape-to-text:t" inset="0,0,0,0">
                  <w:txbxContent>
                    <w:p w14:paraId="0E4A6AA7" w14:textId="5A35C710" w:rsidR="00F56A10" w:rsidRPr="003A1D5D" w:rsidRDefault="00F56A10" w:rsidP="00F56A10">
                      <w:pPr>
                        <w:pStyle w:val="Caption"/>
                        <w:rPr>
                          <w:b/>
                          <w:bCs/>
                          <w:i w:val="0"/>
                          <w:iCs w:val="0"/>
                          <w:noProof/>
                          <w:color w:val="auto"/>
                        </w:rPr>
                      </w:pPr>
                      <w:r>
                        <w:t xml:space="preserve">Figura </w:t>
                      </w:r>
                      <w:r w:rsidR="00380291">
                        <w:fldChar w:fldCharType="begin"/>
                      </w:r>
                      <w:r w:rsidR="00380291">
                        <w:instrText xml:space="preserve"> SEQ Figura \* ARABIC </w:instrText>
                      </w:r>
                      <w:r w:rsidR="00380291">
                        <w:fldChar w:fldCharType="separate"/>
                      </w:r>
                      <w:r w:rsidR="00380291">
                        <w:rPr>
                          <w:noProof/>
                        </w:rPr>
                        <w:t>2</w:t>
                      </w:r>
                      <w:r w:rsidR="00380291">
                        <w:rPr>
                          <w:noProof/>
                        </w:rPr>
                        <w:fldChar w:fldCharType="end"/>
                      </w:r>
                      <w:r>
                        <w:t xml:space="preserve"> - Logo do SQL</w:t>
                      </w:r>
                    </w:p>
                  </w:txbxContent>
                </v:textbox>
                <w10:wrap type="square"/>
              </v:shape>
            </w:pict>
          </mc:Fallback>
        </mc:AlternateContent>
      </w:r>
      <w:r w:rsidR="00A85B9F">
        <w:rPr>
          <w:noProof/>
        </w:rPr>
        <w:drawing>
          <wp:anchor distT="0" distB="0" distL="114300" distR="114300" simplePos="0" relativeHeight="251673600" behindDoc="0" locked="0" layoutInCell="1" allowOverlap="1" wp14:anchorId="15F9C93F" wp14:editId="60CA14CE">
            <wp:simplePos x="0" y="0"/>
            <wp:positionH relativeFrom="column">
              <wp:posOffset>4776107</wp:posOffset>
            </wp:positionH>
            <wp:positionV relativeFrom="paragraph">
              <wp:posOffset>136797</wp:posOffset>
            </wp:positionV>
            <wp:extent cx="868045" cy="963295"/>
            <wp:effectExtent l="0" t="0" r="8255" b="8255"/>
            <wp:wrapSquare wrapText="bothSides"/>
            <wp:docPr id="144132320" name="Picture 1" descr="Monitoramento e gerenciamento de desempenho do SQL Server com Instana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itoramento e gerenciamento de desempenho do SQL Server com Instana | IBM"/>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634" t="19875" r="29974" b="20616"/>
                    <a:stretch>
                      <a:fillRect/>
                    </a:stretch>
                  </pic:blipFill>
                  <pic:spPr bwMode="auto">
                    <a:xfrm>
                      <a:off x="0" y="0"/>
                      <a:ext cx="868045" cy="963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4D23">
        <w:t>Breve apresentação do SQL</w:t>
      </w:r>
    </w:p>
    <w:p w14:paraId="1CB0014C" w14:textId="7BD8E85F" w:rsidR="00F42399" w:rsidRDefault="00E944A5" w:rsidP="003D0940">
      <w:r w:rsidRPr="00E944A5">
        <w:t>O SQL é a linguagem padrão utilizada para criar, consultar e gerir dados em bases de dados relacionais. É essencial para o funcionamento da aplicação, permitindo aceder e manipular informações de maneira eficiente.</w:t>
      </w:r>
    </w:p>
    <w:p w14:paraId="0DB492CD" w14:textId="77777777" w:rsidR="00E944A5" w:rsidRDefault="00E944A5" w:rsidP="003D0940"/>
    <w:p w14:paraId="683E3E84" w14:textId="7F32AD8C" w:rsidR="001C635E" w:rsidRDefault="001C635E" w:rsidP="003D0940">
      <w:pPr>
        <w:pStyle w:val="Heading4"/>
      </w:pPr>
      <w:r>
        <w:t xml:space="preserve">Justificação </w:t>
      </w:r>
      <w:r w:rsidR="00127BDB">
        <w:t>da escolha</w:t>
      </w:r>
    </w:p>
    <w:p w14:paraId="6E413EBD" w14:textId="2B411EE8" w:rsidR="00E944A5" w:rsidRDefault="00062A06" w:rsidP="003D0940">
      <w:r w:rsidRPr="00062A06">
        <w:t xml:space="preserve">O SQL foi escolhido por permitir trabalhar com relações complexas entre entidades, como utilizadores e músicas, garantindo consultas rápidas e consistentes, totalmente integradas com o </w:t>
      </w:r>
      <w:proofErr w:type="spellStart"/>
      <w:r w:rsidRPr="00062A06">
        <w:t>PostgreSQL</w:t>
      </w:r>
      <w:proofErr w:type="spellEnd"/>
      <w:r w:rsidRPr="00062A06">
        <w:t>. Além disso, esta é a linguagem padrão utilizada em praticamente todas as empresas que trabalham com bases de dados relacionais.</w:t>
      </w:r>
    </w:p>
    <w:p w14:paraId="4AFD0E25" w14:textId="5638DE07" w:rsidR="00E944A5" w:rsidRDefault="00566054" w:rsidP="003D0940">
      <w:r>
        <w:rPr>
          <w:noProof/>
        </w:rPr>
        <w:drawing>
          <wp:anchor distT="0" distB="0" distL="114300" distR="114300" simplePos="0" relativeHeight="251683840" behindDoc="0" locked="0" layoutInCell="1" allowOverlap="1" wp14:anchorId="32D40866" wp14:editId="5EAA8A48">
            <wp:simplePos x="0" y="0"/>
            <wp:positionH relativeFrom="column">
              <wp:posOffset>4855389</wp:posOffset>
            </wp:positionH>
            <wp:positionV relativeFrom="paragraph">
              <wp:posOffset>185816</wp:posOffset>
            </wp:positionV>
            <wp:extent cx="836930" cy="862965"/>
            <wp:effectExtent l="0" t="0" r="1270" b="0"/>
            <wp:wrapSquare wrapText="bothSides"/>
            <wp:docPr id="1036072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36930" cy="862965"/>
                    </a:xfrm>
                    <a:prstGeom prst="rect">
                      <a:avLst/>
                    </a:prstGeom>
                    <a:noFill/>
                  </pic:spPr>
                </pic:pic>
              </a:graphicData>
            </a:graphic>
            <wp14:sizeRelH relativeFrom="margin">
              <wp14:pctWidth>0</wp14:pctWidth>
            </wp14:sizeRelH>
            <wp14:sizeRelV relativeFrom="margin">
              <wp14:pctHeight>0</wp14:pctHeight>
            </wp14:sizeRelV>
          </wp:anchor>
        </w:drawing>
      </w:r>
    </w:p>
    <w:p w14:paraId="3962578E" w14:textId="1338C9F5" w:rsidR="004B2F88" w:rsidRDefault="004B2F88" w:rsidP="003D0940">
      <w:pPr>
        <w:pStyle w:val="Heading3"/>
      </w:pPr>
      <w:bookmarkStart w:id="71" w:name="_Toc228179535"/>
      <w:r>
        <w:t>Sistema Gestor de Bases de Dados</w:t>
      </w:r>
      <w:bookmarkEnd w:id="71"/>
    </w:p>
    <w:p w14:paraId="575CA10E" w14:textId="32200111" w:rsidR="008777BE" w:rsidRDefault="001E4A9D" w:rsidP="003D0940">
      <w:pPr>
        <w:pStyle w:val="Heading4"/>
      </w:pPr>
      <w:r>
        <w:t xml:space="preserve">Descrição </w:t>
      </w:r>
      <w:r w:rsidR="00704735">
        <w:t>do</w:t>
      </w:r>
      <w:r w:rsidR="007F13C0">
        <w:t xml:space="preserve"> </w:t>
      </w:r>
      <w:proofErr w:type="spellStart"/>
      <w:r w:rsidR="007F13C0">
        <w:t>PostgreSQL</w:t>
      </w:r>
      <w:proofErr w:type="spellEnd"/>
    </w:p>
    <w:p w14:paraId="16BF44EC" w14:textId="691EE4D6" w:rsidR="00585137" w:rsidRDefault="00585137" w:rsidP="003D0940"/>
    <w:p w14:paraId="6D3D6598" w14:textId="5F53ED10" w:rsidR="00585137" w:rsidRDefault="00146655" w:rsidP="003D0940">
      <w:pPr>
        <w:pStyle w:val="Heading3"/>
      </w:pPr>
      <w:bookmarkStart w:id="72" w:name="_Toc228179536"/>
      <w:r>
        <w:rPr>
          <w:noProof/>
        </w:rPr>
        <w:drawing>
          <wp:anchor distT="0" distB="0" distL="114300" distR="114300" simplePos="0" relativeHeight="251684864" behindDoc="0" locked="0" layoutInCell="1" allowOverlap="1" wp14:anchorId="7E1AC028" wp14:editId="6B6735C8">
            <wp:simplePos x="0" y="0"/>
            <wp:positionH relativeFrom="column">
              <wp:posOffset>4886325</wp:posOffset>
            </wp:positionH>
            <wp:positionV relativeFrom="paragraph">
              <wp:posOffset>249555</wp:posOffset>
            </wp:positionV>
            <wp:extent cx="854075" cy="881380"/>
            <wp:effectExtent l="0" t="0" r="3175" b="0"/>
            <wp:wrapSquare wrapText="bothSides"/>
            <wp:docPr id="789856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54075" cy="881380"/>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585137">
        <w:t>Backend</w:t>
      </w:r>
      <w:proofErr w:type="spellEnd"/>
      <w:r w:rsidR="00585137">
        <w:t xml:space="preserve"> como Serviço</w:t>
      </w:r>
      <w:bookmarkEnd w:id="72"/>
    </w:p>
    <w:p w14:paraId="0786039A" w14:textId="74BD2839" w:rsidR="00585137" w:rsidRDefault="00585137" w:rsidP="003D0940">
      <w:pPr>
        <w:pStyle w:val="Heading4"/>
      </w:pPr>
      <w:r>
        <w:t xml:space="preserve">Descrição do </w:t>
      </w:r>
      <w:proofErr w:type="spellStart"/>
      <w:r>
        <w:t>Supabase</w:t>
      </w:r>
      <w:proofErr w:type="spellEnd"/>
    </w:p>
    <w:p w14:paraId="41670C31" w14:textId="09961FF0" w:rsidR="00585137" w:rsidRPr="00585137" w:rsidRDefault="00585137" w:rsidP="003D0940">
      <w:r>
        <w:t>(aqui dizer tipo</w:t>
      </w:r>
      <w:r w:rsidR="00C9598D">
        <w:t xml:space="preserve">, “o </w:t>
      </w:r>
      <w:proofErr w:type="spellStart"/>
      <w:r w:rsidR="00C9598D">
        <w:t>supabase</w:t>
      </w:r>
      <w:proofErr w:type="spellEnd"/>
      <w:r w:rsidR="00C9598D">
        <w:t xml:space="preserve"> é um </w:t>
      </w:r>
      <w:proofErr w:type="spellStart"/>
      <w:r w:rsidR="00C9598D">
        <w:t>Backend</w:t>
      </w:r>
      <w:proofErr w:type="spellEnd"/>
      <w:r w:rsidR="00C9598D">
        <w:t xml:space="preserve"> como Serviço (</w:t>
      </w:r>
      <w:proofErr w:type="spellStart"/>
      <w:r w:rsidR="00C9598D">
        <w:t>BaaS</w:t>
      </w:r>
      <w:proofErr w:type="spellEnd"/>
      <w:r w:rsidR="00C9598D">
        <w:t xml:space="preserve">), ou seja, e explicar </w:t>
      </w:r>
      <w:proofErr w:type="spellStart"/>
      <w:r w:rsidR="00C9598D">
        <w:t>oqq</w:t>
      </w:r>
      <w:proofErr w:type="spellEnd"/>
      <w:r w:rsidR="00C9598D">
        <w:t xml:space="preserve"> isso significa)</w:t>
      </w:r>
    </w:p>
    <w:p w14:paraId="57A24807" w14:textId="77777777" w:rsidR="001E4A9D" w:rsidRDefault="001E4A9D" w:rsidP="003D0940">
      <w:pPr>
        <w:spacing w:after="160" w:line="259" w:lineRule="auto"/>
        <w:contextualSpacing w:val="0"/>
      </w:pPr>
    </w:p>
    <w:p w14:paraId="4D5687C5" w14:textId="1E0977D0" w:rsidR="00C9598D" w:rsidRDefault="00C9598D" w:rsidP="003D0940">
      <w:pPr>
        <w:spacing w:after="160" w:line="259" w:lineRule="auto"/>
        <w:contextualSpacing w:val="0"/>
      </w:pPr>
      <w:r>
        <w:br w:type="page"/>
      </w:r>
    </w:p>
    <w:p w14:paraId="2AD80E26" w14:textId="77777777" w:rsidR="008777BE" w:rsidRDefault="008777BE" w:rsidP="003D0940">
      <w:pPr>
        <w:pStyle w:val="Heading3"/>
      </w:pPr>
      <w:bookmarkStart w:id="73" w:name="_Toc228179537"/>
      <w:r>
        <w:rPr>
          <w:noProof/>
        </w:rPr>
        <w:lastRenderedPageBreak/>
        <w:drawing>
          <wp:anchor distT="0" distB="0" distL="114300" distR="114300" simplePos="0" relativeHeight="251675648" behindDoc="0" locked="0" layoutInCell="1" allowOverlap="1" wp14:anchorId="3D3A0171" wp14:editId="75561DA5">
            <wp:simplePos x="0" y="0"/>
            <wp:positionH relativeFrom="column">
              <wp:posOffset>4675171</wp:posOffset>
            </wp:positionH>
            <wp:positionV relativeFrom="paragraph">
              <wp:posOffset>133684</wp:posOffset>
            </wp:positionV>
            <wp:extent cx="990600" cy="990600"/>
            <wp:effectExtent l="0" t="0" r="0" b="0"/>
            <wp:wrapSquare wrapText="bothSides"/>
            <wp:docPr id="1383959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Linguagem de programação do </w:t>
      </w:r>
      <w:proofErr w:type="spellStart"/>
      <w:r>
        <w:t>back-end</w:t>
      </w:r>
      <w:bookmarkEnd w:id="73"/>
      <w:proofErr w:type="spellEnd"/>
    </w:p>
    <w:p w14:paraId="3DA3A252" w14:textId="77777777" w:rsidR="008777BE" w:rsidRPr="00E3061A" w:rsidRDefault="008777BE" w:rsidP="003D0940">
      <w:pPr>
        <w:pStyle w:val="Heading4"/>
      </w:pPr>
      <w:r>
        <w:t xml:space="preserve">Descrição do </w:t>
      </w:r>
      <w:proofErr w:type="spellStart"/>
      <w:r>
        <w:t>Javascript</w:t>
      </w:r>
      <w:proofErr w:type="spellEnd"/>
    </w:p>
    <w:p w14:paraId="4996E773" w14:textId="77777777" w:rsidR="008777BE" w:rsidRDefault="008777BE" w:rsidP="003D0940">
      <w:r w:rsidRPr="0046664F">
        <w:t xml:space="preserve">O JavaScript é uma linguagem de programação moderna e versátil, utilizada tanto no </w:t>
      </w:r>
      <w:proofErr w:type="spellStart"/>
      <w:r w:rsidRPr="0046664F">
        <w:t>frontend</w:t>
      </w:r>
      <w:proofErr w:type="spellEnd"/>
      <w:r w:rsidRPr="0046664F">
        <w:t xml:space="preserve"> como no </w:t>
      </w:r>
      <w:proofErr w:type="spellStart"/>
      <w:r w:rsidRPr="0046664F">
        <w:t>backend</w:t>
      </w:r>
      <w:proofErr w:type="spellEnd"/>
      <w:r w:rsidRPr="0046664F">
        <w:t xml:space="preserve"> da aplicação. Esta linguagem é amplamente utilizada no desenvolvimento web, sendo essencial em inúmeras aplicações modernas como redes sociais e plataformas de </w:t>
      </w:r>
      <w:proofErr w:type="spellStart"/>
      <w:r w:rsidRPr="0046664F">
        <w:t>streaming</w:t>
      </w:r>
      <w:proofErr w:type="spellEnd"/>
      <w:r w:rsidRPr="0046664F">
        <w:t>.</w:t>
      </w:r>
    </w:p>
    <w:p w14:paraId="41D100E1" w14:textId="77777777" w:rsidR="008777BE" w:rsidRDefault="008777BE" w:rsidP="003D0940">
      <w:pPr>
        <w:spacing w:after="160" w:line="259" w:lineRule="auto"/>
        <w:contextualSpacing w:val="0"/>
      </w:pPr>
    </w:p>
    <w:p w14:paraId="142E039F" w14:textId="77777777" w:rsidR="008777BE" w:rsidRDefault="008777BE" w:rsidP="003D0940">
      <w:pPr>
        <w:pStyle w:val="Heading3"/>
      </w:pPr>
      <w:bookmarkStart w:id="74" w:name="_Toc228179538"/>
      <w:r>
        <w:rPr>
          <w:rFonts w:ascii="Aptos" w:eastAsia="Aptos" w:hAnsi="Aptos" w:cs="Aptos"/>
          <w:noProof/>
        </w:rPr>
        <w:drawing>
          <wp:anchor distT="0" distB="0" distL="114300" distR="114300" simplePos="0" relativeHeight="251677696" behindDoc="0" locked="0" layoutInCell="1" allowOverlap="1" wp14:anchorId="3A2978FD" wp14:editId="64136770">
            <wp:simplePos x="0" y="0"/>
            <wp:positionH relativeFrom="column">
              <wp:posOffset>4500118</wp:posOffset>
            </wp:positionH>
            <wp:positionV relativeFrom="paragraph">
              <wp:posOffset>153670</wp:posOffset>
            </wp:positionV>
            <wp:extent cx="1200150" cy="1200150"/>
            <wp:effectExtent l="0" t="0" r="0" b="0"/>
            <wp:wrapSquare wrapText="bothSides"/>
            <wp:docPr id="1587250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margin">
              <wp14:pctHeight>0</wp14:pctHeight>
            </wp14:sizeRelV>
          </wp:anchor>
        </w:drawing>
      </w:r>
      <w:r>
        <w:t xml:space="preserve">Framework utilizada no </w:t>
      </w:r>
      <w:proofErr w:type="spellStart"/>
      <w:r>
        <w:t>backend</w:t>
      </w:r>
      <w:bookmarkEnd w:id="74"/>
      <w:proofErr w:type="spellEnd"/>
    </w:p>
    <w:p w14:paraId="444DA2E2" w14:textId="77777777" w:rsidR="008777BE" w:rsidRDefault="008777BE" w:rsidP="003D0940">
      <w:pPr>
        <w:pStyle w:val="Heading4"/>
      </w:pPr>
      <w:r>
        <w:t xml:space="preserve">Descrição do </w:t>
      </w:r>
      <w:proofErr w:type="spellStart"/>
      <w:r>
        <w:t>NodeJS</w:t>
      </w:r>
      <w:proofErr w:type="spellEnd"/>
    </w:p>
    <w:p w14:paraId="5AB4C888" w14:textId="6668AC00" w:rsidR="00C9598D" w:rsidRDefault="008777BE" w:rsidP="003D0940">
      <w:r w:rsidRPr="00B40371">
        <w:t xml:space="preserve">O Node.js é um ambiente de execução que permite correr JavaScript no lado do servidor, adequado para aplicações com muitos utilizadores simultâneos, como a </w:t>
      </w:r>
      <w:r w:rsidR="00D9189D">
        <w:t>Seara</w:t>
      </w:r>
      <w:r w:rsidRPr="00B40371">
        <w:t xml:space="preserve">. Devido à sua escalabilidade, é amplamente utilizado no desenvolvimento de </w:t>
      </w:r>
      <w:proofErr w:type="spellStart"/>
      <w:r w:rsidRPr="00B40371">
        <w:t>APIs</w:t>
      </w:r>
      <w:proofErr w:type="spellEnd"/>
      <w:r w:rsidRPr="00B40371">
        <w:t xml:space="preserve"> e serviços </w:t>
      </w:r>
      <w:proofErr w:type="spellStart"/>
      <w:r w:rsidRPr="00B40371">
        <w:t>backend</w:t>
      </w:r>
      <w:proofErr w:type="spellEnd"/>
      <w:r w:rsidRPr="00B40371">
        <w:t xml:space="preserve"> em empresas tecnológicas e </w:t>
      </w:r>
      <w:proofErr w:type="spellStart"/>
      <w:r w:rsidRPr="00B40371">
        <w:t>startups</w:t>
      </w:r>
      <w:proofErr w:type="spellEnd"/>
      <w:r w:rsidRPr="00B40371">
        <w:t xml:space="preserve"> como Uber e </w:t>
      </w:r>
      <w:proofErr w:type="spellStart"/>
      <w:r w:rsidRPr="00B40371">
        <w:t>Linkedin</w:t>
      </w:r>
      <w:proofErr w:type="spellEnd"/>
      <w:r w:rsidRPr="00B40371">
        <w:t>, devido à sua escalabilidade e eficiência.</w:t>
      </w:r>
    </w:p>
    <w:p w14:paraId="0697D902" w14:textId="77777777" w:rsidR="00C9598D" w:rsidRDefault="00C9598D" w:rsidP="003D0940"/>
    <w:p w14:paraId="0E3E866B" w14:textId="77777777" w:rsidR="00C9598D" w:rsidRDefault="00C9598D" w:rsidP="003D0940"/>
    <w:p w14:paraId="2327727B" w14:textId="6C46298C" w:rsidR="00A910E8" w:rsidRDefault="00D570A6" w:rsidP="003D0940">
      <w:r>
        <w:br w:type="page"/>
      </w:r>
    </w:p>
    <w:p w14:paraId="1006DC79" w14:textId="42300862" w:rsidR="00032B13" w:rsidRDefault="005C1822" w:rsidP="003D0940">
      <w:pPr>
        <w:pStyle w:val="Heading3"/>
      </w:pPr>
      <w:bookmarkStart w:id="75" w:name="_Toc228179539"/>
      <w:r>
        <w:rPr>
          <w:noProof/>
        </w:rPr>
        <w:lastRenderedPageBreak/>
        <w:drawing>
          <wp:anchor distT="0" distB="0" distL="114300" distR="114300" simplePos="0" relativeHeight="251685888" behindDoc="0" locked="0" layoutInCell="1" allowOverlap="1" wp14:anchorId="3ED9F9F1" wp14:editId="314CF551">
            <wp:simplePos x="0" y="0"/>
            <wp:positionH relativeFrom="column">
              <wp:posOffset>4741043</wp:posOffset>
            </wp:positionH>
            <wp:positionV relativeFrom="paragraph">
              <wp:posOffset>32385</wp:posOffset>
            </wp:positionV>
            <wp:extent cx="913765" cy="913765"/>
            <wp:effectExtent l="0" t="0" r="635" b="635"/>
            <wp:wrapSquare wrapText="bothSides"/>
            <wp:docPr id="19873991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13765" cy="913765"/>
                    </a:xfrm>
                    <a:prstGeom prst="rect">
                      <a:avLst/>
                    </a:prstGeom>
                    <a:noFill/>
                  </pic:spPr>
                </pic:pic>
              </a:graphicData>
            </a:graphic>
            <wp14:sizeRelH relativeFrom="margin">
              <wp14:pctWidth>0</wp14:pctWidth>
            </wp14:sizeRelH>
            <wp14:sizeRelV relativeFrom="margin">
              <wp14:pctHeight>0</wp14:pctHeight>
            </wp14:sizeRelV>
          </wp:anchor>
        </w:drawing>
      </w:r>
      <w:r w:rsidR="00032B13">
        <w:t xml:space="preserve">Linguagem de programação do </w:t>
      </w:r>
      <w:proofErr w:type="spellStart"/>
      <w:r w:rsidR="00032B13">
        <w:t>frontend</w:t>
      </w:r>
      <w:bookmarkEnd w:id="75"/>
      <w:proofErr w:type="spellEnd"/>
    </w:p>
    <w:p w14:paraId="7244C46D" w14:textId="62145C91" w:rsidR="00032B13" w:rsidRDefault="00032B13" w:rsidP="003D0940">
      <w:pPr>
        <w:pStyle w:val="Heading4"/>
      </w:pPr>
      <w:r>
        <w:t xml:space="preserve">Descrição do </w:t>
      </w:r>
      <w:proofErr w:type="spellStart"/>
      <w:r>
        <w:t>Dart</w:t>
      </w:r>
      <w:proofErr w:type="spellEnd"/>
    </w:p>
    <w:p w14:paraId="53308BD2" w14:textId="6448A36D" w:rsidR="00032B13" w:rsidRDefault="00032B13" w:rsidP="003D0940"/>
    <w:p w14:paraId="7CF8A9BB" w14:textId="77777777" w:rsidR="00032B13" w:rsidRDefault="00032B13" w:rsidP="003D0940"/>
    <w:p w14:paraId="0870EBCE" w14:textId="52899233" w:rsidR="00032B13" w:rsidRDefault="00032B13" w:rsidP="003D0940">
      <w:pPr>
        <w:pStyle w:val="Heading3"/>
      </w:pPr>
      <w:bookmarkStart w:id="76" w:name="_Toc228179540"/>
      <w:r>
        <w:t xml:space="preserve">Framework utilizada no </w:t>
      </w:r>
      <w:proofErr w:type="spellStart"/>
      <w:r>
        <w:t>frontend</w:t>
      </w:r>
      <w:bookmarkEnd w:id="76"/>
      <w:proofErr w:type="spellEnd"/>
    </w:p>
    <w:p w14:paraId="6F13029E" w14:textId="02BA9376" w:rsidR="00032B13" w:rsidRPr="001179B7" w:rsidRDefault="005B0BA9" w:rsidP="003D0940">
      <w:pPr>
        <w:pStyle w:val="Heading4"/>
      </w:pPr>
      <w:r>
        <w:rPr>
          <w:noProof/>
        </w:rPr>
        <w:drawing>
          <wp:anchor distT="0" distB="0" distL="114300" distR="114300" simplePos="0" relativeHeight="251686912" behindDoc="0" locked="0" layoutInCell="1" allowOverlap="1" wp14:anchorId="2FA11ABD" wp14:editId="69375E99">
            <wp:simplePos x="0" y="0"/>
            <wp:positionH relativeFrom="column">
              <wp:posOffset>4712970</wp:posOffset>
            </wp:positionH>
            <wp:positionV relativeFrom="paragraph">
              <wp:posOffset>94955</wp:posOffset>
            </wp:positionV>
            <wp:extent cx="1091565" cy="1091565"/>
            <wp:effectExtent l="0" t="0" r="0" b="0"/>
            <wp:wrapSquare wrapText="bothSides"/>
            <wp:docPr id="11998964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91565" cy="1091565"/>
                    </a:xfrm>
                    <a:prstGeom prst="rect">
                      <a:avLst/>
                    </a:prstGeom>
                    <a:noFill/>
                  </pic:spPr>
                </pic:pic>
              </a:graphicData>
            </a:graphic>
            <wp14:sizeRelH relativeFrom="margin">
              <wp14:pctWidth>0</wp14:pctWidth>
            </wp14:sizeRelH>
            <wp14:sizeRelV relativeFrom="margin">
              <wp14:pctHeight>0</wp14:pctHeight>
            </wp14:sizeRelV>
          </wp:anchor>
        </w:drawing>
      </w:r>
      <w:r w:rsidR="00032B13">
        <w:t>Descrição do Flutter</w:t>
      </w:r>
    </w:p>
    <w:p w14:paraId="47585DDC" w14:textId="22BEC8DF" w:rsidR="00032B13" w:rsidRDefault="00032B13" w:rsidP="003D0940"/>
    <w:p w14:paraId="795E0180" w14:textId="195C76A5" w:rsidR="00F56A10" w:rsidRDefault="00F56A10" w:rsidP="003D0940"/>
    <w:p w14:paraId="08C08543" w14:textId="77777777" w:rsidR="00C9598D" w:rsidRDefault="00C9598D" w:rsidP="003D0940"/>
    <w:p w14:paraId="4AB9F7DC" w14:textId="77777777" w:rsidR="00C9598D" w:rsidRDefault="00C9598D" w:rsidP="003D0940"/>
    <w:p w14:paraId="6029D219" w14:textId="7F136D21" w:rsidR="00C9598D" w:rsidRDefault="00C9598D" w:rsidP="003D0940">
      <w:pPr>
        <w:spacing w:after="160" w:line="259" w:lineRule="auto"/>
        <w:contextualSpacing w:val="0"/>
      </w:pPr>
      <w:r>
        <w:br w:type="page"/>
      </w:r>
    </w:p>
    <w:p w14:paraId="030E182D" w14:textId="77777777" w:rsidR="00F56A10" w:rsidRDefault="00F56A10" w:rsidP="003D0940">
      <w:pPr>
        <w:pStyle w:val="Heading3"/>
      </w:pPr>
      <w:bookmarkStart w:id="77" w:name="_Toc228179541"/>
      <w:r>
        <w:lastRenderedPageBreak/>
        <w:t>Editor de código</w:t>
      </w:r>
      <w:bookmarkEnd w:id="77"/>
    </w:p>
    <w:p w14:paraId="4EC22793" w14:textId="77777777" w:rsidR="00F56A10" w:rsidRPr="0033108F" w:rsidRDefault="00F56A10" w:rsidP="003D0940">
      <w:pPr>
        <w:pStyle w:val="Heading4"/>
      </w:pPr>
      <w:r>
        <w:rPr>
          <w:noProof/>
        </w:rPr>
        <mc:AlternateContent>
          <mc:Choice Requires="wps">
            <w:drawing>
              <wp:anchor distT="0" distB="0" distL="114300" distR="114300" simplePos="0" relativeHeight="251682816" behindDoc="0" locked="0" layoutInCell="1" allowOverlap="1" wp14:anchorId="6C54D8D3" wp14:editId="0E0EF6F0">
                <wp:simplePos x="0" y="0"/>
                <wp:positionH relativeFrom="column">
                  <wp:posOffset>4728210</wp:posOffset>
                </wp:positionH>
                <wp:positionV relativeFrom="paragraph">
                  <wp:posOffset>843915</wp:posOffset>
                </wp:positionV>
                <wp:extent cx="914400" cy="635"/>
                <wp:effectExtent l="0" t="0" r="0" b="0"/>
                <wp:wrapSquare wrapText="bothSides"/>
                <wp:docPr id="862468738"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4DA66218" w14:textId="2A289F30" w:rsidR="00F56A10" w:rsidRPr="00E644FF" w:rsidRDefault="00F56A10" w:rsidP="00F56A10">
                            <w:pPr>
                              <w:pStyle w:val="Caption"/>
                              <w:rPr>
                                <w:b/>
                                <w:bCs/>
                                <w:i w:val="0"/>
                                <w:iCs w:val="0"/>
                                <w:noProof/>
                                <w:color w:val="auto"/>
                              </w:rPr>
                            </w:pPr>
                            <w:r>
                              <w:t xml:space="preserve">Figura </w:t>
                            </w:r>
                            <w:r w:rsidR="00380291">
                              <w:fldChar w:fldCharType="begin"/>
                            </w:r>
                            <w:r w:rsidR="00380291">
                              <w:instrText xml:space="preserve"> SEQ Figura \* ARABIC </w:instrText>
                            </w:r>
                            <w:r w:rsidR="00380291">
                              <w:fldChar w:fldCharType="separate"/>
                            </w:r>
                            <w:r w:rsidR="00380291">
                              <w:rPr>
                                <w:noProof/>
                              </w:rPr>
                              <w:t>3</w:t>
                            </w:r>
                            <w:r w:rsidR="00380291">
                              <w:rPr>
                                <w:noProof/>
                              </w:rPr>
                              <w:fldChar w:fldCharType="end"/>
                            </w:r>
                            <w:r>
                              <w:t xml:space="preserve"> - Logo do Visual Studio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54D8D3" id="_x0000_s1027" type="#_x0000_t202" style="position:absolute;left:0;text-align:left;margin-left:372.3pt;margin-top:66.45pt;width:1in;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" stroked="f">
                <v:textbox style="mso-fit-shape-to-text:t" inset="0,0,0,0">
                  <w:txbxContent>
                    <w:p w14:paraId="4DA66218" w14:textId="2A289F30" w:rsidR="00F56A10" w:rsidRPr="00E644FF" w:rsidRDefault="00F56A10" w:rsidP="00F56A10">
                      <w:pPr>
                        <w:pStyle w:val="Caption"/>
                        <w:rPr>
                          <w:b/>
                          <w:bCs/>
                          <w:i w:val="0"/>
                          <w:iCs w:val="0"/>
                          <w:noProof/>
                          <w:color w:val="auto"/>
                        </w:rPr>
                      </w:pPr>
                      <w:r>
                        <w:t xml:space="preserve">Figura </w:t>
                      </w:r>
                      <w:r w:rsidR="00380291">
                        <w:fldChar w:fldCharType="begin"/>
                      </w:r>
                      <w:r w:rsidR="00380291">
                        <w:instrText xml:space="preserve"> SEQ Figura \* ARABIC </w:instrText>
                      </w:r>
                      <w:r w:rsidR="00380291">
                        <w:fldChar w:fldCharType="separate"/>
                      </w:r>
                      <w:r w:rsidR="00380291">
                        <w:rPr>
                          <w:noProof/>
                        </w:rPr>
                        <w:t>3</w:t>
                      </w:r>
                      <w:r w:rsidR="00380291">
                        <w:rPr>
                          <w:noProof/>
                        </w:rPr>
                        <w:fldChar w:fldCharType="end"/>
                      </w:r>
                      <w:r>
                        <w:t xml:space="preserve"> - Logo do Visual Studio Code</w:t>
                      </w:r>
                    </w:p>
                  </w:txbxContent>
                </v:textbox>
                <w10:wrap type="square"/>
              </v:shape>
            </w:pict>
          </mc:Fallback>
        </mc:AlternateContent>
      </w:r>
      <w:r>
        <w:rPr>
          <w:noProof/>
        </w:rPr>
        <w:drawing>
          <wp:anchor distT="0" distB="0" distL="114300" distR="114300" simplePos="0" relativeHeight="251681792" behindDoc="0" locked="0" layoutInCell="1" allowOverlap="1" wp14:anchorId="6F241865" wp14:editId="56C8D845">
            <wp:simplePos x="0" y="0"/>
            <wp:positionH relativeFrom="column">
              <wp:posOffset>4728675</wp:posOffset>
            </wp:positionH>
            <wp:positionV relativeFrom="paragraph">
              <wp:posOffset>150495</wp:posOffset>
            </wp:positionV>
            <wp:extent cx="636270" cy="636270"/>
            <wp:effectExtent l="0" t="0" r="0" b="0"/>
            <wp:wrapSquare wrapText="bothSides"/>
            <wp:docPr id="1825601134" name="Imagem 1" descr="Microsoft Visual Studio Co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01134" name="Imagem 1" descr="Microsoft Visual Studio Code Logo"/>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6270" cy="636270"/>
                    </a:xfrm>
                    <a:prstGeom prst="rect">
                      <a:avLst/>
                    </a:prstGeom>
                    <a:noFill/>
                    <a:ln>
                      <a:noFill/>
                    </a:ln>
                  </pic:spPr>
                </pic:pic>
              </a:graphicData>
            </a:graphic>
          </wp:anchor>
        </w:drawing>
      </w:r>
      <w:r>
        <w:t xml:space="preserve">Descrição do Visual </w:t>
      </w:r>
      <w:proofErr w:type="spellStart"/>
      <w:r>
        <w:t>Studio</w:t>
      </w:r>
      <w:proofErr w:type="spellEnd"/>
      <w:r>
        <w:t xml:space="preserve"> </w:t>
      </w:r>
      <w:proofErr w:type="spellStart"/>
      <w:r>
        <w:t>Code</w:t>
      </w:r>
      <w:proofErr w:type="spellEnd"/>
    </w:p>
    <w:p w14:paraId="5E99DF31" w14:textId="194954F0" w:rsidR="00032B13" w:rsidRDefault="00F56A10" w:rsidP="003D0940">
      <w:r w:rsidRPr="0033108F">
        <w:t>Um editor de código extremamente versátil, leve e personalizável, permitindo ao programador a configuração do seu ambiente de trabalho ideal. Este é o meu editor de código de escolha.</w:t>
      </w:r>
      <w:r w:rsidRPr="00C2070F">
        <w:rPr>
          <w:noProof/>
        </w:rPr>
        <w:t xml:space="preserve"> </w:t>
      </w:r>
    </w:p>
    <w:p w14:paraId="4FFD18D2" w14:textId="77777777" w:rsidR="00032B13" w:rsidRDefault="00032B13" w:rsidP="003D0940"/>
    <w:p w14:paraId="7D3E120B" w14:textId="253213C4" w:rsidR="00A53C7E" w:rsidRDefault="00A53C7E" w:rsidP="003D0940">
      <w:pPr>
        <w:pStyle w:val="Heading3"/>
      </w:pPr>
      <w:bookmarkStart w:id="78" w:name="_Toc228179542"/>
      <w:r>
        <w:t>Controlo de versões</w:t>
      </w:r>
      <w:bookmarkEnd w:id="78"/>
    </w:p>
    <w:p w14:paraId="531BFEDF" w14:textId="178614E9" w:rsidR="00A53C7E" w:rsidRDefault="00E71C72" w:rsidP="003D0940">
      <w:pPr>
        <w:pStyle w:val="Heading4"/>
      </w:pPr>
      <w:r>
        <w:rPr>
          <w:noProof/>
        </w:rPr>
        <mc:AlternateContent>
          <mc:Choice Requires="wps">
            <w:drawing>
              <wp:anchor distT="0" distB="0" distL="114300" distR="114300" simplePos="0" relativeHeight="251665408" behindDoc="0" locked="0" layoutInCell="1" allowOverlap="1" wp14:anchorId="0DDCF1A2" wp14:editId="68118863">
                <wp:simplePos x="0" y="0"/>
                <wp:positionH relativeFrom="column">
                  <wp:posOffset>4058920</wp:posOffset>
                </wp:positionH>
                <wp:positionV relativeFrom="paragraph">
                  <wp:posOffset>1050925</wp:posOffset>
                </wp:positionV>
                <wp:extent cx="1608455" cy="635"/>
                <wp:effectExtent l="0" t="0" r="0" b="0"/>
                <wp:wrapSquare wrapText="bothSides"/>
                <wp:docPr id="775106543" name="Text Box 1"/>
                <wp:cNvGraphicFramePr/>
                <a:graphic xmlns:a="http://schemas.openxmlformats.org/drawingml/2006/main">
                  <a:graphicData uri="http://schemas.microsoft.com/office/word/2010/wordprocessingShape">
                    <wps:wsp>
                      <wps:cNvSpPr txBox="1"/>
                      <wps:spPr>
                        <a:xfrm>
                          <a:off x="0" y="0"/>
                          <a:ext cx="1608455" cy="635"/>
                        </a:xfrm>
                        <a:prstGeom prst="rect">
                          <a:avLst/>
                        </a:prstGeom>
                        <a:solidFill>
                          <a:prstClr val="white"/>
                        </a:solidFill>
                        <a:ln>
                          <a:noFill/>
                        </a:ln>
                      </wps:spPr>
                      <wps:txbx>
                        <w:txbxContent>
                          <w:p w14:paraId="7592D31B" w14:textId="0EA4A072" w:rsidR="00E71C72" w:rsidRPr="00495D02" w:rsidRDefault="00E71C72" w:rsidP="00E71C72">
                            <w:pPr>
                              <w:pStyle w:val="Caption"/>
                              <w:rPr>
                                <w:b/>
                                <w:bCs/>
                                <w:i w:val="0"/>
                                <w:iCs w:val="0"/>
                                <w:noProof/>
                                <w:color w:val="auto"/>
                              </w:rPr>
                            </w:pPr>
                            <w:r>
                              <w:t xml:space="preserve">Figura </w:t>
                            </w:r>
                            <w:r w:rsidR="00380291">
                              <w:fldChar w:fldCharType="begin"/>
                            </w:r>
                            <w:r w:rsidR="00380291">
                              <w:instrText xml:space="preserve"> SEQ Figura \* ARABIC </w:instrText>
                            </w:r>
                            <w:r w:rsidR="00380291">
                              <w:fldChar w:fldCharType="separate"/>
                            </w:r>
                            <w:r w:rsidR="00380291">
                              <w:rPr>
                                <w:noProof/>
                              </w:rPr>
                              <w:t>4</w:t>
                            </w:r>
                            <w:r w:rsidR="00380291">
                              <w:rPr>
                                <w:noProof/>
                              </w:rPr>
                              <w:fldChar w:fldCharType="end"/>
                            </w:r>
                            <w:r>
                              <w:t xml:space="preserve"> - Logo do 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DCF1A2" id="_x0000_s1028" type="#_x0000_t202" style="position:absolute;left:0;text-align:left;margin-left:319.6pt;margin-top:82.75pt;width:126.6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" stroked="f">
                <v:textbox style="mso-fit-shape-to-text:t" inset="0,0,0,0">
                  <w:txbxContent>
                    <w:p w14:paraId="7592D31B" w14:textId="0EA4A072" w:rsidR="00E71C72" w:rsidRPr="00495D02" w:rsidRDefault="00E71C72" w:rsidP="00E71C72">
                      <w:pPr>
                        <w:pStyle w:val="Caption"/>
                        <w:rPr>
                          <w:b/>
                          <w:bCs/>
                          <w:i w:val="0"/>
                          <w:iCs w:val="0"/>
                          <w:noProof/>
                          <w:color w:val="auto"/>
                        </w:rPr>
                      </w:pPr>
                      <w:r>
                        <w:t xml:space="preserve">Figura </w:t>
                      </w:r>
                      <w:r w:rsidR="00380291">
                        <w:fldChar w:fldCharType="begin"/>
                      </w:r>
                      <w:r w:rsidR="00380291">
                        <w:instrText xml:space="preserve"> SEQ Figura \* ARABIC </w:instrText>
                      </w:r>
                      <w:r w:rsidR="00380291">
                        <w:fldChar w:fldCharType="separate"/>
                      </w:r>
                      <w:r w:rsidR="00380291">
                        <w:rPr>
                          <w:noProof/>
                        </w:rPr>
                        <w:t>4</w:t>
                      </w:r>
                      <w:r w:rsidR="00380291">
                        <w:rPr>
                          <w:noProof/>
                        </w:rPr>
                        <w:fldChar w:fldCharType="end"/>
                      </w:r>
                      <w:r>
                        <w:t xml:space="preserve"> - Logo do Git</w:t>
                      </w:r>
                    </w:p>
                  </w:txbxContent>
                </v:textbox>
                <w10:wrap type="square"/>
              </v:shape>
            </w:pict>
          </mc:Fallback>
        </mc:AlternateContent>
      </w:r>
      <w:r w:rsidR="00B40C34">
        <w:rPr>
          <w:noProof/>
        </w:rPr>
        <w:drawing>
          <wp:anchor distT="0" distB="0" distL="114300" distR="114300" simplePos="0" relativeHeight="251659264" behindDoc="0" locked="0" layoutInCell="1" allowOverlap="1" wp14:anchorId="7FBCF9CD" wp14:editId="374C4895">
            <wp:simplePos x="0" y="0"/>
            <wp:positionH relativeFrom="column">
              <wp:posOffset>4059399</wp:posOffset>
            </wp:positionH>
            <wp:positionV relativeFrom="paragraph">
              <wp:posOffset>88081</wp:posOffset>
            </wp:positionV>
            <wp:extent cx="1608455" cy="906145"/>
            <wp:effectExtent l="0" t="0" r="0" b="0"/>
            <wp:wrapSquare wrapText="bothSides"/>
            <wp:docPr id="90024097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40975" name="Imagem 4"/>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08455" cy="906145"/>
                    </a:xfrm>
                    <a:prstGeom prst="rect">
                      <a:avLst/>
                    </a:prstGeom>
                    <a:noFill/>
                    <a:ln>
                      <a:noFill/>
                    </a:ln>
                  </pic:spPr>
                </pic:pic>
              </a:graphicData>
            </a:graphic>
          </wp:anchor>
        </w:drawing>
      </w:r>
      <w:r w:rsidR="00A53C7E">
        <w:t xml:space="preserve">Descrição do </w:t>
      </w:r>
      <w:proofErr w:type="spellStart"/>
      <w:r w:rsidR="00A53C7E">
        <w:t>Git</w:t>
      </w:r>
      <w:proofErr w:type="spellEnd"/>
    </w:p>
    <w:p w14:paraId="6C328DF8" w14:textId="766819DA" w:rsidR="00A53C7E" w:rsidRDefault="00A53C7E" w:rsidP="003D0940">
      <w:r w:rsidRPr="00A53C7E">
        <w:t xml:space="preserve">O </w:t>
      </w:r>
      <w:proofErr w:type="spellStart"/>
      <w:r w:rsidRPr="00A53C7E">
        <w:t>Git</w:t>
      </w:r>
      <w:proofErr w:type="spellEnd"/>
      <w:r w:rsidRPr="00A53C7E">
        <w:t xml:space="preserve"> é um sistema de controlo de versões grátis e com o seu código de fonte aberto desenvolvido para conseguir ser aplicado em projetos de todas as escalas de forma fácil e eficiente.</w:t>
      </w:r>
      <w:r w:rsidR="00B40C34" w:rsidRPr="00B40C34">
        <w:rPr>
          <w:noProof/>
        </w:rPr>
        <w:t xml:space="preserve"> </w:t>
      </w:r>
    </w:p>
    <w:p w14:paraId="507526FA" w14:textId="28770770" w:rsidR="00D570A6" w:rsidRDefault="00D570A6" w:rsidP="003D0940"/>
    <w:p w14:paraId="32CD1331" w14:textId="5292DF29" w:rsidR="00A53C7E" w:rsidRDefault="00E71C72" w:rsidP="003D0940">
      <w:pPr>
        <w:pStyle w:val="Heading4"/>
      </w:pPr>
      <w:r>
        <w:rPr>
          <w:noProof/>
        </w:rPr>
        <mc:AlternateContent>
          <mc:Choice Requires="wps">
            <w:drawing>
              <wp:anchor distT="0" distB="0" distL="114300" distR="114300" simplePos="0" relativeHeight="251667456" behindDoc="0" locked="0" layoutInCell="1" allowOverlap="1" wp14:anchorId="67880866" wp14:editId="627B3D05">
                <wp:simplePos x="0" y="0"/>
                <wp:positionH relativeFrom="column">
                  <wp:posOffset>4013200</wp:posOffset>
                </wp:positionH>
                <wp:positionV relativeFrom="paragraph">
                  <wp:posOffset>1006475</wp:posOffset>
                </wp:positionV>
                <wp:extent cx="1654810" cy="635"/>
                <wp:effectExtent l="0" t="0" r="0" b="0"/>
                <wp:wrapSquare wrapText="bothSides"/>
                <wp:docPr id="262668343" name="Text Box 1"/>
                <wp:cNvGraphicFramePr/>
                <a:graphic xmlns:a="http://schemas.openxmlformats.org/drawingml/2006/main">
                  <a:graphicData uri="http://schemas.microsoft.com/office/word/2010/wordprocessingShape">
                    <wps:wsp>
                      <wps:cNvSpPr txBox="1"/>
                      <wps:spPr>
                        <a:xfrm>
                          <a:off x="0" y="0"/>
                          <a:ext cx="1654810" cy="635"/>
                        </a:xfrm>
                        <a:prstGeom prst="rect">
                          <a:avLst/>
                        </a:prstGeom>
                        <a:solidFill>
                          <a:prstClr val="white"/>
                        </a:solidFill>
                        <a:ln>
                          <a:noFill/>
                        </a:ln>
                      </wps:spPr>
                      <wps:txbx>
                        <w:txbxContent>
                          <w:p w14:paraId="431D0532" w14:textId="02315E5D" w:rsidR="00E71C72" w:rsidRPr="00F2326D" w:rsidRDefault="00E71C72" w:rsidP="00E71C72">
                            <w:pPr>
                              <w:pStyle w:val="Caption"/>
                              <w:rPr>
                                <w:b/>
                                <w:bCs/>
                                <w:i w:val="0"/>
                                <w:iCs w:val="0"/>
                                <w:noProof/>
                                <w:color w:val="auto"/>
                              </w:rPr>
                            </w:pPr>
                            <w:r>
                              <w:t xml:space="preserve">Figura </w:t>
                            </w:r>
                            <w:r w:rsidR="00380291">
                              <w:fldChar w:fldCharType="begin"/>
                            </w:r>
                            <w:r w:rsidR="00380291">
                              <w:instrText xml:space="preserve"> SEQ Figura \* ARABIC </w:instrText>
                            </w:r>
                            <w:r w:rsidR="00380291">
                              <w:fldChar w:fldCharType="separate"/>
                            </w:r>
                            <w:r w:rsidR="00380291">
                              <w:rPr>
                                <w:noProof/>
                              </w:rPr>
                              <w:t>5</w:t>
                            </w:r>
                            <w:r w:rsidR="00380291">
                              <w:rPr>
                                <w:noProof/>
                              </w:rPr>
                              <w:fldChar w:fldCharType="end"/>
                            </w:r>
                            <w:r>
                              <w:t xml:space="preserve"> - Logo do GitHub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880866" id="_x0000_s1029" type="#_x0000_t202" style="position:absolute;left:0;text-align:left;margin-left:316pt;margin-top:79.25pt;width:130.3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" stroked="f">
                <v:textbox style="mso-fit-shape-to-text:t" inset="0,0,0,0">
                  <w:txbxContent>
                    <w:p w14:paraId="431D0532" w14:textId="02315E5D" w:rsidR="00E71C72" w:rsidRPr="00F2326D" w:rsidRDefault="00E71C72" w:rsidP="00E71C72">
                      <w:pPr>
                        <w:pStyle w:val="Caption"/>
                        <w:rPr>
                          <w:b/>
                          <w:bCs/>
                          <w:i w:val="0"/>
                          <w:iCs w:val="0"/>
                          <w:noProof/>
                          <w:color w:val="auto"/>
                        </w:rPr>
                      </w:pPr>
                      <w:r>
                        <w:t xml:space="preserve">Figura </w:t>
                      </w:r>
                      <w:r w:rsidR="00380291">
                        <w:fldChar w:fldCharType="begin"/>
                      </w:r>
                      <w:r w:rsidR="00380291">
                        <w:instrText xml:space="preserve"> SEQ Figura \* ARABIC </w:instrText>
                      </w:r>
                      <w:r w:rsidR="00380291">
                        <w:fldChar w:fldCharType="separate"/>
                      </w:r>
                      <w:r w:rsidR="00380291">
                        <w:rPr>
                          <w:noProof/>
                        </w:rPr>
                        <w:t>5</w:t>
                      </w:r>
                      <w:r w:rsidR="00380291">
                        <w:rPr>
                          <w:noProof/>
                        </w:rPr>
                        <w:fldChar w:fldCharType="end"/>
                      </w:r>
                      <w:r>
                        <w:t xml:space="preserve"> - Logo do GitHub</w:t>
                      </w:r>
                    </w:p>
                  </w:txbxContent>
                </v:textbox>
                <w10:wrap type="square"/>
              </v:shape>
            </w:pict>
          </mc:Fallback>
        </mc:AlternateContent>
      </w:r>
      <w:r w:rsidR="00A943F3">
        <w:rPr>
          <w:noProof/>
        </w:rPr>
        <w:drawing>
          <wp:anchor distT="0" distB="0" distL="114300" distR="114300" simplePos="0" relativeHeight="251660288" behindDoc="0" locked="0" layoutInCell="1" allowOverlap="1" wp14:anchorId="5D693F25" wp14:editId="319AE818">
            <wp:simplePos x="0" y="0"/>
            <wp:positionH relativeFrom="column">
              <wp:posOffset>4013200</wp:posOffset>
            </wp:positionH>
            <wp:positionV relativeFrom="paragraph">
              <wp:posOffset>18415</wp:posOffset>
            </wp:positionV>
            <wp:extent cx="1654810" cy="930910"/>
            <wp:effectExtent l="0" t="0" r="2540" b="0"/>
            <wp:wrapSquare wrapText="bothSides"/>
            <wp:docPr id="1468284738" name="Imagem 5" descr="GitHub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84738" name="Imagem 5" descr="GitHub Logo, symbol, meaning, history, PNG, brand"/>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54810" cy="930910"/>
                    </a:xfrm>
                    <a:prstGeom prst="rect">
                      <a:avLst/>
                    </a:prstGeom>
                    <a:noFill/>
                    <a:ln>
                      <a:noFill/>
                    </a:ln>
                  </pic:spPr>
                </pic:pic>
              </a:graphicData>
            </a:graphic>
          </wp:anchor>
        </w:drawing>
      </w:r>
      <w:r w:rsidR="00A53C7E">
        <w:t xml:space="preserve">Descrição do </w:t>
      </w:r>
      <w:r w:rsidR="002145F0">
        <w:t>GitHub</w:t>
      </w:r>
    </w:p>
    <w:p w14:paraId="2CFD53DA" w14:textId="1810946A" w:rsidR="00D26FEA" w:rsidRPr="00D26FEA" w:rsidRDefault="00D570A6" w:rsidP="003D0940">
      <w:r w:rsidRPr="00D570A6">
        <w:t xml:space="preserve">O GitHub é uma plataforma usada para hospedar repositórios do </w:t>
      </w:r>
      <w:proofErr w:type="spellStart"/>
      <w:r w:rsidRPr="00D570A6">
        <w:t>Git</w:t>
      </w:r>
      <w:proofErr w:type="spellEnd"/>
      <w:r w:rsidRPr="00D570A6">
        <w:t>, fornecendo ferramentas para a colaboração com outros desenvolvedores do mesmo projeto e de controlo de versão.</w:t>
      </w:r>
      <w:r w:rsidR="00A943F3" w:rsidRPr="00A943F3">
        <w:rPr>
          <w:noProof/>
        </w:rPr>
        <w:t xml:space="preserve"> </w:t>
      </w:r>
    </w:p>
    <w:p w14:paraId="01C6C4CD" w14:textId="77777777" w:rsidR="00EB1C32" w:rsidRDefault="00EB1C32" w:rsidP="003D0940">
      <w:pPr>
        <w:spacing w:after="160" w:line="259" w:lineRule="auto"/>
        <w:contextualSpacing w:val="0"/>
      </w:pPr>
    </w:p>
    <w:p w14:paraId="6B6D5C91" w14:textId="77777777" w:rsidR="008777BE" w:rsidRDefault="008777BE" w:rsidP="003D0940"/>
    <w:p w14:paraId="40ABCDAD" w14:textId="68038E0C" w:rsidR="00190AEA" w:rsidRPr="00190AEA" w:rsidRDefault="00F42399" w:rsidP="003D0940">
      <w:r>
        <w:br w:type="page"/>
      </w:r>
    </w:p>
    <w:p w14:paraId="22746505" w14:textId="14614BBD" w:rsidR="00F32533" w:rsidRDefault="00A9750A" w:rsidP="003D0940">
      <w:pPr>
        <w:pStyle w:val="Heading2"/>
      </w:pPr>
      <w:bookmarkStart w:id="79" w:name="_Toc228179543"/>
      <w:r>
        <w:lastRenderedPageBreak/>
        <w:t>Modelação da base de dados</w:t>
      </w:r>
      <w:bookmarkEnd w:id="79"/>
    </w:p>
    <w:p w14:paraId="3910499F" w14:textId="2B1A5997" w:rsidR="00AC40F7" w:rsidRDefault="00380291" w:rsidP="003D0940">
      <w:pPr>
        <w:pStyle w:val="Heading3"/>
      </w:pPr>
      <w:bookmarkStart w:id="80" w:name="_Toc228179544"/>
      <w:r>
        <w:rPr>
          <w:noProof/>
        </w:rPr>
        <mc:AlternateContent>
          <mc:Choice Requires="wps">
            <w:drawing>
              <wp:anchor distT="0" distB="0" distL="114300" distR="114300" simplePos="0" relativeHeight="251689984" behindDoc="0" locked="0" layoutInCell="1" allowOverlap="1" wp14:anchorId="61D3C974" wp14:editId="21FBAEA9">
                <wp:simplePos x="0" y="0"/>
                <wp:positionH relativeFrom="column">
                  <wp:posOffset>32385</wp:posOffset>
                </wp:positionH>
                <wp:positionV relativeFrom="paragraph">
                  <wp:posOffset>3367405</wp:posOffset>
                </wp:positionV>
                <wp:extent cx="2371090" cy="635"/>
                <wp:effectExtent l="0" t="0" r="0" b="8255"/>
                <wp:wrapTopAndBottom/>
                <wp:docPr id="471500552" name="Text Box 1"/>
                <wp:cNvGraphicFramePr/>
                <a:graphic xmlns:a="http://schemas.openxmlformats.org/drawingml/2006/main">
                  <a:graphicData uri="http://schemas.microsoft.com/office/word/2010/wordprocessingShape">
                    <wps:wsp>
                      <wps:cNvSpPr txBox="1"/>
                      <wps:spPr>
                        <a:xfrm>
                          <a:off x="0" y="0"/>
                          <a:ext cx="2371090" cy="635"/>
                        </a:xfrm>
                        <a:prstGeom prst="rect">
                          <a:avLst/>
                        </a:prstGeom>
                        <a:solidFill>
                          <a:prstClr val="white"/>
                        </a:solidFill>
                        <a:ln>
                          <a:noFill/>
                        </a:ln>
                      </wps:spPr>
                      <wps:txbx>
                        <w:txbxContent>
                          <w:p w14:paraId="3A58D700" w14:textId="3B1769F3" w:rsidR="00380291" w:rsidRPr="00930FAE" w:rsidRDefault="00380291" w:rsidP="00380291">
                            <w:pPr>
                              <w:pStyle w:val="Caption"/>
                              <w:rPr>
                                <w:b/>
                                <w:bCs/>
                                <w:noProof/>
                                <w:color w:val="auto"/>
                                <w:sz w:val="24"/>
                                <w:szCs w:val="24"/>
                              </w:rPr>
                            </w:pPr>
                            <w:r>
                              <w:t xml:space="preserve">Figura </w:t>
                            </w:r>
                            <w:r>
                              <w:fldChar w:fldCharType="begin"/>
                            </w:r>
                            <w:r>
                              <w:instrText xml:space="preserve"> SEQ Figura \* ARABIC </w:instrText>
                            </w:r>
                            <w:r>
                              <w:fldChar w:fldCharType="separate"/>
                            </w:r>
                            <w:r>
                              <w:rPr>
                                <w:noProof/>
                              </w:rPr>
                              <w:t>6</w:t>
                            </w:r>
                            <w:r>
                              <w:rPr>
                                <w:noProof/>
                              </w:rPr>
                              <w:fldChar w:fldCharType="end"/>
                            </w:r>
                            <w:r>
                              <w:t xml:space="preserve"> - Entidades do Sistema e Relações Principais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D3C974" id="_x0000_s1030" type="#_x0000_t202" style="position:absolute;left:0;text-align:left;margin-left:2.55pt;margin-top:265.15pt;width:186.7pt;height:.0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sp1GgIAAD8EAAAOAAAAZHJzL2Uyb0RvYy54bWysU8Fu2zAMvQ/YPwi6L07Sr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" stroked="f">
                <v:textbox style="mso-fit-shape-to-text:t" inset="0,0,0,0">
                  <w:txbxContent>
                    <w:p w14:paraId="3A58D700" w14:textId="3B1769F3" w:rsidR="00380291" w:rsidRPr="00930FAE" w:rsidRDefault="00380291" w:rsidP="00380291">
                      <w:pPr>
                        <w:pStyle w:val="Caption"/>
                        <w:rPr>
                          <w:b/>
                          <w:bCs/>
                          <w:noProof/>
                          <w:color w:val="auto"/>
                          <w:sz w:val="24"/>
                          <w:szCs w:val="24"/>
                        </w:rPr>
                      </w:pPr>
                      <w:r>
                        <w:t xml:space="preserve">Figura </w:t>
                      </w:r>
                      <w:r>
                        <w:fldChar w:fldCharType="begin"/>
                      </w:r>
                      <w:r>
                        <w:instrText xml:space="preserve"> SEQ Figura \* ARABIC </w:instrText>
                      </w:r>
                      <w:r>
                        <w:fldChar w:fldCharType="separate"/>
                      </w:r>
                      <w:r>
                        <w:rPr>
                          <w:noProof/>
                        </w:rPr>
                        <w:t>6</w:t>
                      </w:r>
                      <w:r>
                        <w:rPr>
                          <w:noProof/>
                        </w:rPr>
                        <w:fldChar w:fldCharType="end"/>
                      </w:r>
                      <w:r>
                        <w:t xml:space="preserve"> - Entidades do Sistema e Relações Principais</w:t>
                      </w:r>
                    </w:p>
                  </w:txbxContent>
                </v:textbox>
                <w10:wrap type="topAndBottom"/>
              </v:shape>
            </w:pict>
          </mc:Fallback>
        </mc:AlternateContent>
      </w:r>
      <w:r w:rsidRPr="00F331BC">
        <w:rPr>
          <w:noProof/>
        </w:rPr>
        <w:drawing>
          <wp:anchor distT="0" distB="0" distL="114300" distR="114300" simplePos="0" relativeHeight="251687936" behindDoc="0" locked="0" layoutInCell="1" allowOverlap="1" wp14:anchorId="62447AE6" wp14:editId="1A85EFE7">
            <wp:simplePos x="0" y="0"/>
            <wp:positionH relativeFrom="column">
              <wp:posOffset>32801</wp:posOffset>
            </wp:positionH>
            <wp:positionV relativeFrom="paragraph">
              <wp:posOffset>340360</wp:posOffset>
            </wp:positionV>
            <wp:extent cx="2178050" cy="2969895"/>
            <wp:effectExtent l="0" t="0" r="0" b="1905"/>
            <wp:wrapTopAndBottom/>
            <wp:docPr id="172748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83225" name=""/>
                    <pic:cNvPicPr/>
                  </pic:nvPicPr>
                  <pic:blipFill>
                    <a:blip r:embed="rId34">
                      <a:extLst>
                        <a:ext uri="{28A0092B-C50C-407E-A947-70E740481C1C}">
                          <a14:useLocalDpi xmlns:a14="http://schemas.microsoft.com/office/drawing/2010/main" val="0"/>
                        </a:ext>
                      </a:extLst>
                    </a:blip>
                    <a:stretch>
                      <a:fillRect/>
                    </a:stretch>
                  </pic:blipFill>
                  <pic:spPr>
                    <a:xfrm>
                      <a:off x="0" y="0"/>
                      <a:ext cx="2178050" cy="2969895"/>
                    </a:xfrm>
                    <a:prstGeom prst="rect">
                      <a:avLst/>
                    </a:prstGeom>
                  </pic:spPr>
                </pic:pic>
              </a:graphicData>
            </a:graphic>
          </wp:anchor>
        </w:drawing>
      </w:r>
      <w:r w:rsidR="00154929">
        <w:t>Entidades do Sistema</w:t>
      </w:r>
      <w:r>
        <w:t xml:space="preserve"> e Relações Principais</w:t>
      </w:r>
      <w:bookmarkEnd w:id="80"/>
    </w:p>
    <w:p w14:paraId="1BB68C7B" w14:textId="6D16EA8A" w:rsidR="00301D34" w:rsidRDefault="00301D34" w:rsidP="003D0940"/>
    <w:p w14:paraId="35F8D18A" w14:textId="37F1EEA3" w:rsidR="00737A20" w:rsidRDefault="00154929" w:rsidP="003D0940">
      <w:pPr>
        <w:pStyle w:val="Heading3"/>
      </w:pPr>
      <w:bookmarkStart w:id="81" w:name="_Toc228179545"/>
      <w:r w:rsidRPr="00301D34">
        <w:t>Modelo Lógico</w:t>
      </w:r>
      <w:bookmarkEnd w:id="81"/>
    </w:p>
    <w:p w14:paraId="5CE0D3B4" w14:textId="13D7CA2E" w:rsidR="00154929" w:rsidRDefault="00737A20" w:rsidP="003D0940">
      <w:r>
        <w:t>//</w:t>
      </w:r>
      <w:r w:rsidR="00DF68E6">
        <w:t xml:space="preserve">aqui </w:t>
      </w:r>
      <w:r>
        <w:t>devia</w:t>
      </w:r>
      <w:r w:rsidR="00DF68E6">
        <w:t xml:space="preserve"> meter um print de cada tabela em vez de escrever os campos e depois explico o q</w:t>
      </w:r>
      <w:r>
        <w:t>ue</w:t>
      </w:r>
      <w:r w:rsidR="00DF68E6">
        <w:t xml:space="preserve"> cada tabela é</w:t>
      </w:r>
    </w:p>
    <w:p w14:paraId="38268372" w14:textId="19710C31" w:rsidR="00154929" w:rsidRDefault="00154929" w:rsidP="003D0940">
      <w:r>
        <w:t xml:space="preserve">O modelo lógico representa a conversão do modelo conceptual para uma estrutura relacional, identificando as tabelas, os seus atributos e as respetivas chaves primárias e estrangeiras. Este modelo é independente do Sistema </w:t>
      </w:r>
      <w:r w:rsidR="00775E1E">
        <w:t>Gestor</w:t>
      </w:r>
      <w:r>
        <w:t xml:space="preserve"> de Bases de Dados (SGBD) utilizado, mas já define a organização da informação na base de dados.</w:t>
      </w:r>
    </w:p>
    <w:p w14:paraId="388D8B33" w14:textId="4486D5B6" w:rsidR="00154929" w:rsidRDefault="00154929" w:rsidP="003D0940"/>
    <w:p w14:paraId="16B73FB2" w14:textId="73CB31BC" w:rsidR="00154929" w:rsidRPr="004F46EA" w:rsidRDefault="00154929" w:rsidP="003D0940">
      <w:pPr>
        <w:rPr>
          <w:b/>
          <w:bCs/>
          <w:lang w:val="en-US"/>
        </w:rPr>
      </w:pPr>
      <w:proofErr w:type="spellStart"/>
      <w:r w:rsidRPr="004F46EA">
        <w:rPr>
          <w:b/>
          <w:bCs/>
          <w:lang w:val="en-US"/>
        </w:rPr>
        <w:t>Utilizador</w:t>
      </w:r>
      <w:proofErr w:type="spellEnd"/>
    </w:p>
    <w:p w14:paraId="4C720191" w14:textId="5E3E4CA0" w:rsidR="00154929" w:rsidRDefault="00E20A22" w:rsidP="003D0940">
      <w:pPr>
        <w:rPr>
          <w:lang w:val="en-US"/>
        </w:rPr>
      </w:pPr>
      <w:proofErr w:type="spellStart"/>
      <w:r>
        <w:rPr>
          <w:lang w:val="en-US"/>
        </w:rPr>
        <w:t>Explicar</w:t>
      </w:r>
      <w:proofErr w:type="spellEnd"/>
      <w:r>
        <w:rPr>
          <w:lang w:val="en-US"/>
        </w:rPr>
        <w:t xml:space="preserve"> a </w:t>
      </w:r>
      <w:proofErr w:type="spellStart"/>
      <w:r>
        <w:rPr>
          <w:lang w:val="en-US"/>
        </w:rPr>
        <w:t>tabela</w:t>
      </w:r>
      <w:proofErr w:type="spellEnd"/>
    </w:p>
    <w:p w14:paraId="720D9A39" w14:textId="77777777" w:rsidR="002C52D8" w:rsidRDefault="002C52D8" w:rsidP="003D0940">
      <w:pPr>
        <w:rPr>
          <w:lang w:val="en-US"/>
        </w:rPr>
      </w:pPr>
    </w:p>
    <w:p w14:paraId="23C9DBC9" w14:textId="370228F7" w:rsidR="00E20A22" w:rsidRDefault="00E20A22" w:rsidP="003D0940">
      <w:pPr>
        <w:rPr>
          <w:lang w:val="en-US"/>
        </w:rPr>
      </w:pPr>
    </w:p>
    <w:p w14:paraId="5F5B7961" w14:textId="2ECA5234" w:rsidR="00E20A22" w:rsidRDefault="00E20A22" w:rsidP="003D0940">
      <w:pPr>
        <w:rPr>
          <w:lang w:val="en-US"/>
        </w:rPr>
      </w:pPr>
    </w:p>
    <w:p w14:paraId="32A52B65" w14:textId="63324B1A" w:rsidR="00E20A22" w:rsidRDefault="00E20A22" w:rsidP="003D0940">
      <w:pPr>
        <w:rPr>
          <w:lang w:val="en-US"/>
        </w:rPr>
      </w:pPr>
    </w:p>
    <w:p w14:paraId="654CA023" w14:textId="5699FCA7" w:rsidR="00E20A22" w:rsidRDefault="00E20A22" w:rsidP="003D0940">
      <w:pPr>
        <w:rPr>
          <w:lang w:val="en-US"/>
        </w:rPr>
      </w:pPr>
    </w:p>
    <w:p w14:paraId="1DB9384D" w14:textId="46951D64" w:rsidR="00E20A22" w:rsidRDefault="00E20A22" w:rsidP="003D0940">
      <w:pPr>
        <w:rPr>
          <w:lang w:val="en-US"/>
        </w:rPr>
      </w:pPr>
    </w:p>
    <w:p w14:paraId="6A37BD81" w14:textId="77777777" w:rsidR="00E20A22" w:rsidRDefault="00E20A22" w:rsidP="003D0940">
      <w:pPr>
        <w:rPr>
          <w:lang w:val="en-US"/>
        </w:rPr>
      </w:pPr>
    </w:p>
    <w:p w14:paraId="513D0968" w14:textId="77777777" w:rsidR="00E20A22" w:rsidRDefault="00E20A22" w:rsidP="003D0940">
      <w:pPr>
        <w:rPr>
          <w:lang w:val="en-US"/>
        </w:rPr>
      </w:pPr>
    </w:p>
    <w:p w14:paraId="4004E116" w14:textId="10176475" w:rsidR="00E20A22" w:rsidRDefault="00E20A22" w:rsidP="003D0940">
      <w:pPr>
        <w:rPr>
          <w:lang w:val="en-US"/>
        </w:rPr>
      </w:pPr>
    </w:p>
    <w:p w14:paraId="6A432158" w14:textId="014A85F9" w:rsidR="00EB250F" w:rsidRDefault="00EB250F" w:rsidP="003D0940">
      <w:pPr>
        <w:rPr>
          <w:lang w:val="en-US"/>
        </w:rPr>
      </w:pPr>
    </w:p>
    <w:tbl>
      <w:tblPr>
        <w:tblStyle w:val="TableGrid"/>
        <w:tblW w:w="0" w:type="auto"/>
        <w:tblLook w:val="04A0" w:firstRow="1" w:lastRow="0" w:firstColumn="1" w:lastColumn="0" w:noHBand="0" w:noVBand="1"/>
      </w:tblPr>
      <w:tblGrid>
        <w:gridCol w:w="4530"/>
        <w:gridCol w:w="4530"/>
      </w:tblGrid>
      <w:tr w:rsidR="00EB250F" w:rsidRPr="001B0407" w14:paraId="24BD9FCD" w14:textId="77777777" w:rsidTr="00EB250F">
        <w:tc>
          <w:tcPr>
            <w:tcW w:w="4530" w:type="dxa"/>
          </w:tcPr>
          <w:p w14:paraId="1AAE1BE7" w14:textId="2469678E" w:rsidR="00EB250F" w:rsidRDefault="00EB250F" w:rsidP="003D0940">
            <w:pPr>
              <w:rPr>
                <w:lang w:val="en-US"/>
              </w:rPr>
            </w:pPr>
            <w:r w:rsidRPr="002C52D8">
              <w:rPr>
                <w:noProof/>
              </w:rPr>
              <w:drawing>
                <wp:anchor distT="0" distB="0" distL="114300" distR="114300" simplePos="0" relativeHeight="251692032" behindDoc="0" locked="0" layoutInCell="1" allowOverlap="1" wp14:anchorId="7AB66D1A" wp14:editId="43847954">
                  <wp:simplePos x="0" y="0"/>
                  <wp:positionH relativeFrom="column">
                    <wp:posOffset>-6350</wp:posOffset>
                  </wp:positionH>
                  <wp:positionV relativeFrom="paragraph">
                    <wp:posOffset>244475</wp:posOffset>
                  </wp:positionV>
                  <wp:extent cx="1731645" cy="3081655"/>
                  <wp:effectExtent l="0" t="0" r="1905" b="4445"/>
                  <wp:wrapTopAndBottom/>
                  <wp:docPr id="157897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79017" name=""/>
                          <pic:cNvPicPr/>
                        </pic:nvPicPr>
                        <pic:blipFill>
                          <a:blip r:embed="rId35">
                            <a:extLst>
                              <a:ext uri="{28A0092B-C50C-407E-A947-70E740481C1C}">
                                <a14:useLocalDpi xmlns:a14="http://schemas.microsoft.com/office/drawing/2010/main" val="0"/>
                              </a:ext>
                            </a:extLst>
                          </a:blip>
                          <a:stretch>
                            <a:fillRect/>
                          </a:stretch>
                        </pic:blipFill>
                        <pic:spPr>
                          <a:xfrm>
                            <a:off x="0" y="0"/>
                            <a:ext cx="1731645" cy="3081655"/>
                          </a:xfrm>
                          <a:prstGeom prst="rect">
                            <a:avLst/>
                          </a:prstGeom>
                        </pic:spPr>
                      </pic:pic>
                    </a:graphicData>
                  </a:graphic>
                  <wp14:sizeRelH relativeFrom="margin">
                    <wp14:pctWidth>0</wp14:pctWidth>
                  </wp14:sizeRelH>
                  <wp14:sizeRelV relativeFrom="margin">
                    <wp14:pctHeight>0</wp14:pctHeight>
                  </wp14:sizeRelV>
                </wp:anchor>
              </w:drawing>
            </w:r>
          </w:p>
        </w:tc>
        <w:tc>
          <w:tcPr>
            <w:tcW w:w="4530" w:type="dxa"/>
          </w:tcPr>
          <w:p w14:paraId="24712C4F" w14:textId="4A5D9CB3" w:rsidR="00EB250F" w:rsidRPr="001B0407" w:rsidRDefault="001B0407" w:rsidP="003D0940">
            <w:r w:rsidRPr="001B0407">
              <w:t>Meter as tabelas lado a</w:t>
            </w:r>
            <w:r>
              <w:t xml:space="preserve"> lado e depois usar a legenda como </w:t>
            </w:r>
            <w:proofErr w:type="spellStart"/>
            <w:r>
              <w:t>mencionação</w:t>
            </w:r>
            <w:proofErr w:type="spellEnd"/>
            <w:r>
              <w:t xml:space="preserve"> para falar delas no texto em baixo </w:t>
            </w:r>
          </w:p>
        </w:tc>
      </w:tr>
    </w:tbl>
    <w:p w14:paraId="6FB271BA" w14:textId="77777777" w:rsidR="00EB250F" w:rsidRPr="001B0407" w:rsidRDefault="00EB250F" w:rsidP="003D0940"/>
    <w:p w14:paraId="4A2973BA" w14:textId="77777777" w:rsidR="00EB250F" w:rsidRPr="001B0407" w:rsidRDefault="00EB250F" w:rsidP="003D0940"/>
    <w:p w14:paraId="27205EB0" w14:textId="77777777" w:rsidR="00EB250F" w:rsidRPr="001B0407" w:rsidRDefault="00EB250F" w:rsidP="003D0940"/>
    <w:p w14:paraId="06BB682B" w14:textId="01480776" w:rsidR="00154929" w:rsidRPr="009656E0" w:rsidRDefault="00154929" w:rsidP="003D0940">
      <w:pPr>
        <w:rPr>
          <w:b/>
          <w:bCs/>
          <w:lang w:val="en-US"/>
        </w:rPr>
      </w:pPr>
      <w:proofErr w:type="spellStart"/>
      <w:r w:rsidRPr="009656E0">
        <w:rPr>
          <w:b/>
          <w:bCs/>
          <w:lang w:val="en-US"/>
        </w:rPr>
        <w:t>Publicação</w:t>
      </w:r>
      <w:proofErr w:type="spellEnd"/>
    </w:p>
    <w:p w14:paraId="5E97F6B0" w14:textId="6C845306" w:rsidR="00154929" w:rsidRPr="009656E0" w:rsidRDefault="00154929">
      <w:pPr>
        <w:pStyle w:val="ListParagraph"/>
        <w:numPr>
          <w:ilvl w:val="0"/>
          <w:numId w:val="11"/>
        </w:numPr>
        <w:rPr>
          <w:lang w:val="en-US"/>
        </w:rPr>
      </w:pPr>
      <w:r w:rsidRPr="009656E0">
        <w:rPr>
          <w:lang w:val="en-US"/>
        </w:rPr>
        <w:t>id (PK)</w:t>
      </w:r>
    </w:p>
    <w:p w14:paraId="06DF9934" w14:textId="2B7206DD" w:rsidR="00154929" w:rsidRPr="009656E0" w:rsidRDefault="00154929">
      <w:pPr>
        <w:pStyle w:val="ListParagraph"/>
        <w:numPr>
          <w:ilvl w:val="0"/>
          <w:numId w:val="11"/>
        </w:numPr>
        <w:rPr>
          <w:lang w:val="en-US"/>
        </w:rPr>
      </w:pPr>
      <w:proofErr w:type="spellStart"/>
      <w:r w:rsidRPr="009656E0">
        <w:rPr>
          <w:lang w:val="en-US"/>
        </w:rPr>
        <w:t>user_id</w:t>
      </w:r>
      <w:proofErr w:type="spellEnd"/>
      <w:r w:rsidRPr="009656E0">
        <w:rPr>
          <w:lang w:val="en-US"/>
        </w:rPr>
        <w:t xml:space="preserve"> (FK)</w:t>
      </w:r>
    </w:p>
    <w:p w14:paraId="4B051C82" w14:textId="507E2586" w:rsidR="00154929" w:rsidRPr="009656E0" w:rsidRDefault="00154929">
      <w:pPr>
        <w:pStyle w:val="ListParagraph"/>
        <w:numPr>
          <w:ilvl w:val="0"/>
          <w:numId w:val="11"/>
        </w:numPr>
        <w:rPr>
          <w:lang w:val="en-US"/>
        </w:rPr>
      </w:pPr>
      <w:proofErr w:type="gramStart"/>
      <w:r w:rsidRPr="009656E0">
        <w:rPr>
          <w:lang w:val="en-US"/>
        </w:rPr>
        <w:t>description</w:t>
      </w:r>
      <w:proofErr w:type="gramEnd"/>
    </w:p>
    <w:p w14:paraId="1E237F0B" w14:textId="12726C56" w:rsidR="00154929" w:rsidRPr="009656E0" w:rsidRDefault="00154929">
      <w:pPr>
        <w:pStyle w:val="ListParagraph"/>
        <w:numPr>
          <w:ilvl w:val="0"/>
          <w:numId w:val="11"/>
        </w:numPr>
        <w:rPr>
          <w:lang w:val="en-US"/>
        </w:rPr>
      </w:pPr>
      <w:r w:rsidRPr="009656E0">
        <w:rPr>
          <w:lang w:val="en-US"/>
        </w:rPr>
        <w:t>location</w:t>
      </w:r>
    </w:p>
    <w:p w14:paraId="52CD9E57" w14:textId="4AB2CCE0" w:rsidR="00154929" w:rsidRPr="009656E0" w:rsidRDefault="00154929">
      <w:pPr>
        <w:pStyle w:val="ListParagraph"/>
        <w:numPr>
          <w:ilvl w:val="0"/>
          <w:numId w:val="11"/>
        </w:numPr>
        <w:rPr>
          <w:lang w:val="en-US"/>
        </w:rPr>
      </w:pPr>
      <w:proofErr w:type="spellStart"/>
      <w:r w:rsidRPr="009656E0">
        <w:rPr>
          <w:lang w:val="en-US"/>
        </w:rPr>
        <w:t>audio_path</w:t>
      </w:r>
      <w:proofErr w:type="spellEnd"/>
    </w:p>
    <w:p w14:paraId="3540452D" w14:textId="486A789A" w:rsidR="00154929" w:rsidRPr="009656E0" w:rsidRDefault="00154929">
      <w:pPr>
        <w:pStyle w:val="ListParagraph"/>
        <w:numPr>
          <w:ilvl w:val="0"/>
          <w:numId w:val="11"/>
        </w:numPr>
        <w:rPr>
          <w:lang w:val="en-US"/>
        </w:rPr>
      </w:pPr>
      <w:proofErr w:type="spellStart"/>
      <w:r w:rsidRPr="009656E0">
        <w:rPr>
          <w:lang w:val="en-US"/>
        </w:rPr>
        <w:t>created_at</w:t>
      </w:r>
      <w:proofErr w:type="spellEnd"/>
    </w:p>
    <w:p w14:paraId="7DAA9374" w14:textId="37A193DF" w:rsidR="00154929" w:rsidRPr="009656E0" w:rsidRDefault="00154929">
      <w:pPr>
        <w:pStyle w:val="ListParagraph"/>
        <w:numPr>
          <w:ilvl w:val="0"/>
          <w:numId w:val="11"/>
        </w:numPr>
        <w:rPr>
          <w:lang w:val="en-US"/>
        </w:rPr>
      </w:pPr>
      <w:proofErr w:type="spellStart"/>
      <w:r w:rsidRPr="009656E0">
        <w:rPr>
          <w:lang w:val="en-US"/>
        </w:rPr>
        <w:t>updated_at</w:t>
      </w:r>
      <w:proofErr w:type="spellEnd"/>
    </w:p>
    <w:p w14:paraId="13E7CD9E" w14:textId="77777777" w:rsidR="00154929" w:rsidRPr="001B34F8" w:rsidRDefault="00154929" w:rsidP="003D0940">
      <w:pPr>
        <w:rPr>
          <w:lang w:val="en-US"/>
        </w:rPr>
      </w:pPr>
    </w:p>
    <w:p w14:paraId="14CD2EBD" w14:textId="04D3AF07" w:rsidR="00154929" w:rsidRPr="003A4D6E" w:rsidRDefault="00154929" w:rsidP="003D0940">
      <w:pPr>
        <w:rPr>
          <w:b/>
          <w:bCs/>
          <w:lang w:val="en-US"/>
        </w:rPr>
      </w:pPr>
      <w:r w:rsidRPr="003A4D6E">
        <w:rPr>
          <w:b/>
          <w:bCs/>
          <w:lang w:val="en-US"/>
        </w:rPr>
        <w:t xml:space="preserve">Media da </w:t>
      </w:r>
      <w:proofErr w:type="spellStart"/>
      <w:r w:rsidRPr="003A4D6E">
        <w:rPr>
          <w:b/>
          <w:bCs/>
          <w:lang w:val="en-US"/>
        </w:rPr>
        <w:t>Publicação</w:t>
      </w:r>
      <w:proofErr w:type="spellEnd"/>
    </w:p>
    <w:p w14:paraId="1E86C5E1" w14:textId="47EE4156" w:rsidR="00154929" w:rsidRPr="003A4D6E" w:rsidRDefault="00154929">
      <w:pPr>
        <w:pStyle w:val="ListParagraph"/>
        <w:numPr>
          <w:ilvl w:val="0"/>
          <w:numId w:val="12"/>
        </w:numPr>
        <w:rPr>
          <w:lang w:val="en-US"/>
        </w:rPr>
      </w:pPr>
      <w:r w:rsidRPr="003A4D6E">
        <w:rPr>
          <w:lang w:val="en-US"/>
        </w:rPr>
        <w:t>id (PK)</w:t>
      </w:r>
    </w:p>
    <w:p w14:paraId="33620B93" w14:textId="1A4D5703" w:rsidR="00154929" w:rsidRPr="003A4D6E" w:rsidRDefault="00154929">
      <w:pPr>
        <w:pStyle w:val="ListParagraph"/>
        <w:numPr>
          <w:ilvl w:val="0"/>
          <w:numId w:val="12"/>
        </w:numPr>
        <w:rPr>
          <w:lang w:val="en-US"/>
        </w:rPr>
      </w:pPr>
      <w:proofErr w:type="spellStart"/>
      <w:r w:rsidRPr="003A4D6E">
        <w:rPr>
          <w:lang w:val="en-US"/>
        </w:rPr>
        <w:t>post_id</w:t>
      </w:r>
      <w:proofErr w:type="spellEnd"/>
      <w:r w:rsidRPr="003A4D6E">
        <w:rPr>
          <w:lang w:val="en-US"/>
        </w:rPr>
        <w:t xml:space="preserve"> (FK)</w:t>
      </w:r>
    </w:p>
    <w:p w14:paraId="5362E124" w14:textId="240FCE9B" w:rsidR="00154929" w:rsidRPr="003A4D6E" w:rsidRDefault="00154929">
      <w:pPr>
        <w:pStyle w:val="ListParagraph"/>
        <w:numPr>
          <w:ilvl w:val="0"/>
          <w:numId w:val="12"/>
        </w:numPr>
        <w:rPr>
          <w:lang w:val="en-US"/>
        </w:rPr>
      </w:pPr>
      <w:proofErr w:type="spellStart"/>
      <w:r w:rsidRPr="003A4D6E">
        <w:rPr>
          <w:lang w:val="en-US"/>
        </w:rPr>
        <w:t>media_type</w:t>
      </w:r>
      <w:proofErr w:type="spellEnd"/>
    </w:p>
    <w:p w14:paraId="1363FAA5" w14:textId="0D75D2D9" w:rsidR="00154929" w:rsidRPr="003A4D6E" w:rsidRDefault="00154929">
      <w:pPr>
        <w:pStyle w:val="ListParagraph"/>
        <w:numPr>
          <w:ilvl w:val="0"/>
          <w:numId w:val="12"/>
        </w:numPr>
        <w:rPr>
          <w:lang w:val="en-US"/>
        </w:rPr>
      </w:pPr>
      <w:proofErr w:type="spellStart"/>
      <w:r w:rsidRPr="003A4D6E">
        <w:rPr>
          <w:lang w:val="en-US"/>
        </w:rPr>
        <w:t>file_path</w:t>
      </w:r>
      <w:proofErr w:type="spellEnd"/>
    </w:p>
    <w:p w14:paraId="7D935A3D" w14:textId="7C268DB2" w:rsidR="00154929" w:rsidRPr="003A4D6E" w:rsidRDefault="00154929">
      <w:pPr>
        <w:pStyle w:val="ListParagraph"/>
        <w:numPr>
          <w:ilvl w:val="0"/>
          <w:numId w:val="12"/>
        </w:numPr>
        <w:rPr>
          <w:lang w:val="en-US"/>
        </w:rPr>
      </w:pPr>
      <w:r w:rsidRPr="003A4D6E">
        <w:rPr>
          <w:lang w:val="en-US"/>
        </w:rPr>
        <w:t>order</w:t>
      </w:r>
    </w:p>
    <w:p w14:paraId="18F9CF3F" w14:textId="6E16CEB6" w:rsidR="00154929" w:rsidRPr="003A4D6E" w:rsidRDefault="00154929">
      <w:pPr>
        <w:pStyle w:val="ListParagraph"/>
        <w:numPr>
          <w:ilvl w:val="0"/>
          <w:numId w:val="12"/>
        </w:numPr>
        <w:rPr>
          <w:lang w:val="en-US"/>
        </w:rPr>
      </w:pPr>
      <w:proofErr w:type="spellStart"/>
      <w:r w:rsidRPr="003A4D6E">
        <w:rPr>
          <w:lang w:val="en-US"/>
        </w:rPr>
        <w:t>created_at</w:t>
      </w:r>
      <w:proofErr w:type="spellEnd"/>
    </w:p>
    <w:p w14:paraId="42906BBE" w14:textId="7C050F6E" w:rsidR="00154929" w:rsidRPr="003A4D6E" w:rsidRDefault="00154929">
      <w:pPr>
        <w:pStyle w:val="ListParagraph"/>
        <w:numPr>
          <w:ilvl w:val="0"/>
          <w:numId w:val="12"/>
        </w:numPr>
        <w:rPr>
          <w:lang w:val="en-US"/>
        </w:rPr>
      </w:pPr>
      <w:proofErr w:type="spellStart"/>
      <w:r w:rsidRPr="003A4D6E">
        <w:rPr>
          <w:lang w:val="en-US"/>
        </w:rPr>
        <w:t>updated_at</w:t>
      </w:r>
      <w:proofErr w:type="spellEnd"/>
    </w:p>
    <w:p w14:paraId="39823948" w14:textId="77777777" w:rsidR="00154929" w:rsidRPr="001B34F8" w:rsidRDefault="00154929" w:rsidP="003D0940">
      <w:pPr>
        <w:rPr>
          <w:lang w:val="en-US"/>
        </w:rPr>
      </w:pPr>
    </w:p>
    <w:p w14:paraId="45FBCF92" w14:textId="42502E69" w:rsidR="00154929" w:rsidRPr="003A4D6E" w:rsidRDefault="00154929" w:rsidP="003D0940">
      <w:pPr>
        <w:rPr>
          <w:b/>
          <w:bCs/>
          <w:lang w:val="en-US"/>
        </w:rPr>
      </w:pPr>
      <w:proofErr w:type="spellStart"/>
      <w:r w:rsidRPr="003A4D6E">
        <w:rPr>
          <w:b/>
          <w:bCs/>
          <w:lang w:val="en-US"/>
        </w:rPr>
        <w:t>Seguidores</w:t>
      </w:r>
      <w:proofErr w:type="spellEnd"/>
    </w:p>
    <w:p w14:paraId="6856E0FD" w14:textId="191150DB" w:rsidR="00154929" w:rsidRPr="003A4D6E" w:rsidRDefault="00154929">
      <w:pPr>
        <w:pStyle w:val="ListParagraph"/>
        <w:numPr>
          <w:ilvl w:val="0"/>
          <w:numId w:val="13"/>
        </w:numPr>
        <w:rPr>
          <w:lang w:val="en-US"/>
        </w:rPr>
      </w:pPr>
      <w:r w:rsidRPr="003A4D6E">
        <w:rPr>
          <w:lang w:val="en-US"/>
        </w:rPr>
        <w:t>id (PK)</w:t>
      </w:r>
    </w:p>
    <w:p w14:paraId="680238A7" w14:textId="4857ABD0" w:rsidR="00154929" w:rsidRPr="003A4D6E" w:rsidRDefault="00154929">
      <w:pPr>
        <w:pStyle w:val="ListParagraph"/>
        <w:numPr>
          <w:ilvl w:val="0"/>
          <w:numId w:val="13"/>
        </w:numPr>
        <w:rPr>
          <w:lang w:val="en-US"/>
        </w:rPr>
      </w:pPr>
      <w:proofErr w:type="spellStart"/>
      <w:r w:rsidRPr="003A4D6E">
        <w:rPr>
          <w:lang w:val="en-US"/>
        </w:rPr>
        <w:t>user_id</w:t>
      </w:r>
      <w:proofErr w:type="spellEnd"/>
      <w:r w:rsidRPr="003A4D6E">
        <w:rPr>
          <w:lang w:val="en-US"/>
        </w:rPr>
        <w:t xml:space="preserve"> (FK)</w:t>
      </w:r>
    </w:p>
    <w:p w14:paraId="38444A57" w14:textId="666724A0" w:rsidR="00154929" w:rsidRPr="003A4D6E" w:rsidRDefault="00154929">
      <w:pPr>
        <w:pStyle w:val="ListParagraph"/>
        <w:numPr>
          <w:ilvl w:val="0"/>
          <w:numId w:val="13"/>
        </w:numPr>
        <w:rPr>
          <w:lang w:val="en-US"/>
        </w:rPr>
      </w:pPr>
      <w:proofErr w:type="spellStart"/>
      <w:r w:rsidRPr="003A4D6E">
        <w:rPr>
          <w:lang w:val="en-US"/>
        </w:rPr>
        <w:t>follower_id</w:t>
      </w:r>
      <w:proofErr w:type="spellEnd"/>
      <w:r w:rsidRPr="003A4D6E">
        <w:rPr>
          <w:lang w:val="en-US"/>
        </w:rPr>
        <w:t xml:space="preserve"> (FK)</w:t>
      </w:r>
    </w:p>
    <w:p w14:paraId="2EE4C61F" w14:textId="1DF4F4B4" w:rsidR="00154929" w:rsidRPr="003A4D6E" w:rsidRDefault="00154929">
      <w:pPr>
        <w:pStyle w:val="ListParagraph"/>
        <w:numPr>
          <w:ilvl w:val="0"/>
          <w:numId w:val="13"/>
        </w:numPr>
        <w:rPr>
          <w:lang w:val="en-US"/>
        </w:rPr>
      </w:pPr>
      <w:proofErr w:type="spellStart"/>
      <w:r w:rsidRPr="003A4D6E">
        <w:rPr>
          <w:lang w:val="en-US"/>
        </w:rPr>
        <w:t>created_at</w:t>
      </w:r>
      <w:proofErr w:type="spellEnd"/>
    </w:p>
    <w:p w14:paraId="199156ED" w14:textId="595C6A6A" w:rsidR="00154929" w:rsidRPr="003A4D6E" w:rsidRDefault="00154929">
      <w:pPr>
        <w:pStyle w:val="ListParagraph"/>
        <w:numPr>
          <w:ilvl w:val="0"/>
          <w:numId w:val="13"/>
        </w:numPr>
        <w:rPr>
          <w:lang w:val="en-US"/>
        </w:rPr>
      </w:pPr>
      <w:proofErr w:type="spellStart"/>
      <w:r w:rsidRPr="003A4D6E">
        <w:rPr>
          <w:lang w:val="en-US"/>
        </w:rPr>
        <w:t>updated_at</w:t>
      </w:r>
      <w:proofErr w:type="spellEnd"/>
    </w:p>
    <w:p w14:paraId="77C07665" w14:textId="77777777" w:rsidR="00154929" w:rsidRPr="001B34F8" w:rsidRDefault="00154929" w:rsidP="003D0940">
      <w:pPr>
        <w:rPr>
          <w:lang w:val="en-US"/>
        </w:rPr>
      </w:pPr>
    </w:p>
    <w:p w14:paraId="4771F12A" w14:textId="4D41407A" w:rsidR="00154929" w:rsidRPr="003A4D6E" w:rsidRDefault="00154929" w:rsidP="003D0940">
      <w:pPr>
        <w:rPr>
          <w:b/>
          <w:bCs/>
          <w:lang w:val="en-US"/>
        </w:rPr>
      </w:pPr>
      <w:r w:rsidRPr="003A4D6E">
        <w:rPr>
          <w:b/>
          <w:bCs/>
          <w:lang w:val="en-US"/>
        </w:rPr>
        <w:t>Conversa</w:t>
      </w:r>
    </w:p>
    <w:p w14:paraId="793DB192" w14:textId="5B5364A1" w:rsidR="00154929" w:rsidRPr="003A4D6E" w:rsidRDefault="00154929">
      <w:pPr>
        <w:pStyle w:val="ListParagraph"/>
        <w:numPr>
          <w:ilvl w:val="0"/>
          <w:numId w:val="15"/>
        </w:numPr>
        <w:rPr>
          <w:lang w:val="en-US"/>
        </w:rPr>
      </w:pPr>
      <w:r w:rsidRPr="003A4D6E">
        <w:rPr>
          <w:lang w:val="en-US"/>
        </w:rPr>
        <w:t>id (PK)</w:t>
      </w:r>
    </w:p>
    <w:p w14:paraId="4ED21BA9" w14:textId="29486C4D" w:rsidR="00154929" w:rsidRPr="003A4D6E" w:rsidRDefault="00154929">
      <w:pPr>
        <w:pStyle w:val="ListParagraph"/>
        <w:numPr>
          <w:ilvl w:val="0"/>
          <w:numId w:val="15"/>
        </w:numPr>
        <w:rPr>
          <w:lang w:val="en-US"/>
        </w:rPr>
      </w:pPr>
      <w:r w:rsidRPr="003A4D6E">
        <w:rPr>
          <w:lang w:val="en-US"/>
        </w:rPr>
        <w:t>name</w:t>
      </w:r>
    </w:p>
    <w:p w14:paraId="6D7BF257" w14:textId="5A6F8A75" w:rsidR="00154929" w:rsidRPr="003A4D6E" w:rsidRDefault="00154929">
      <w:pPr>
        <w:pStyle w:val="ListParagraph"/>
        <w:numPr>
          <w:ilvl w:val="0"/>
          <w:numId w:val="15"/>
        </w:numPr>
        <w:rPr>
          <w:lang w:val="en-US"/>
        </w:rPr>
      </w:pPr>
      <w:proofErr w:type="spellStart"/>
      <w:r w:rsidRPr="003A4D6E">
        <w:rPr>
          <w:lang w:val="en-US"/>
        </w:rPr>
        <w:t>is_group</w:t>
      </w:r>
      <w:proofErr w:type="spellEnd"/>
    </w:p>
    <w:p w14:paraId="470CEC8A" w14:textId="041F8519" w:rsidR="00154929" w:rsidRPr="003A4D6E" w:rsidRDefault="00154929">
      <w:pPr>
        <w:pStyle w:val="ListParagraph"/>
        <w:numPr>
          <w:ilvl w:val="0"/>
          <w:numId w:val="14"/>
        </w:numPr>
        <w:rPr>
          <w:lang w:val="en-US"/>
        </w:rPr>
      </w:pPr>
      <w:proofErr w:type="spellStart"/>
      <w:r w:rsidRPr="003A4D6E">
        <w:rPr>
          <w:lang w:val="en-US"/>
        </w:rPr>
        <w:t>created_at</w:t>
      </w:r>
      <w:proofErr w:type="spellEnd"/>
    </w:p>
    <w:p w14:paraId="55DB4A91" w14:textId="4841B459" w:rsidR="00154929" w:rsidRPr="003A4D6E" w:rsidRDefault="00154929">
      <w:pPr>
        <w:pStyle w:val="ListParagraph"/>
        <w:numPr>
          <w:ilvl w:val="0"/>
          <w:numId w:val="14"/>
        </w:numPr>
        <w:rPr>
          <w:lang w:val="en-US"/>
        </w:rPr>
      </w:pPr>
      <w:proofErr w:type="spellStart"/>
      <w:r w:rsidRPr="003A4D6E">
        <w:rPr>
          <w:lang w:val="en-US"/>
        </w:rPr>
        <w:t>updated_at</w:t>
      </w:r>
      <w:proofErr w:type="spellEnd"/>
    </w:p>
    <w:p w14:paraId="58C86DBF" w14:textId="77777777" w:rsidR="00154929" w:rsidRPr="001B34F8" w:rsidRDefault="00154929" w:rsidP="003D0940">
      <w:pPr>
        <w:rPr>
          <w:lang w:val="en-US"/>
        </w:rPr>
      </w:pPr>
    </w:p>
    <w:p w14:paraId="2506A94F" w14:textId="6C9BA7FE" w:rsidR="00154929" w:rsidRPr="003A4D6E" w:rsidRDefault="00154929" w:rsidP="003D0940">
      <w:pPr>
        <w:rPr>
          <w:b/>
          <w:bCs/>
        </w:rPr>
      </w:pPr>
      <w:r w:rsidRPr="003A4D6E">
        <w:rPr>
          <w:b/>
          <w:bCs/>
        </w:rPr>
        <w:t>Participante da Conversa</w:t>
      </w:r>
    </w:p>
    <w:p w14:paraId="0B9A0475" w14:textId="2A88B568" w:rsidR="00154929" w:rsidRPr="003A4D6E" w:rsidRDefault="00154929">
      <w:pPr>
        <w:pStyle w:val="ListParagraph"/>
        <w:numPr>
          <w:ilvl w:val="0"/>
          <w:numId w:val="16"/>
        </w:numPr>
        <w:rPr>
          <w:lang w:val="en-US"/>
        </w:rPr>
      </w:pPr>
      <w:r>
        <w:t>id (PK)</w:t>
      </w:r>
    </w:p>
    <w:p w14:paraId="2EA9BE4B" w14:textId="59A4339E" w:rsidR="00154929" w:rsidRPr="003A4D6E" w:rsidRDefault="00154929">
      <w:pPr>
        <w:pStyle w:val="ListParagraph"/>
        <w:numPr>
          <w:ilvl w:val="0"/>
          <w:numId w:val="16"/>
        </w:numPr>
        <w:rPr>
          <w:lang w:val="en-US"/>
        </w:rPr>
      </w:pPr>
      <w:proofErr w:type="spellStart"/>
      <w:r w:rsidRPr="003A4D6E">
        <w:rPr>
          <w:lang w:val="en-US"/>
        </w:rPr>
        <w:t>conversation_id</w:t>
      </w:r>
      <w:proofErr w:type="spellEnd"/>
      <w:r w:rsidRPr="003A4D6E">
        <w:rPr>
          <w:lang w:val="en-US"/>
        </w:rPr>
        <w:t xml:space="preserve"> (FK)</w:t>
      </w:r>
    </w:p>
    <w:p w14:paraId="40F60928" w14:textId="0B5D1044" w:rsidR="00154929" w:rsidRPr="003A4D6E" w:rsidRDefault="00154929">
      <w:pPr>
        <w:pStyle w:val="ListParagraph"/>
        <w:numPr>
          <w:ilvl w:val="0"/>
          <w:numId w:val="16"/>
        </w:numPr>
        <w:rPr>
          <w:lang w:val="en-US"/>
        </w:rPr>
      </w:pPr>
      <w:proofErr w:type="spellStart"/>
      <w:r w:rsidRPr="003A4D6E">
        <w:rPr>
          <w:lang w:val="en-US"/>
        </w:rPr>
        <w:t>user_id</w:t>
      </w:r>
      <w:proofErr w:type="spellEnd"/>
      <w:r w:rsidRPr="003A4D6E">
        <w:rPr>
          <w:lang w:val="en-US"/>
        </w:rPr>
        <w:t xml:space="preserve"> (FK)</w:t>
      </w:r>
    </w:p>
    <w:p w14:paraId="39CA0911" w14:textId="0C45A858" w:rsidR="00154929" w:rsidRPr="003A4D6E" w:rsidRDefault="00154929">
      <w:pPr>
        <w:pStyle w:val="ListParagraph"/>
        <w:numPr>
          <w:ilvl w:val="0"/>
          <w:numId w:val="16"/>
        </w:numPr>
        <w:rPr>
          <w:lang w:val="en-US"/>
        </w:rPr>
      </w:pPr>
      <w:proofErr w:type="spellStart"/>
      <w:r w:rsidRPr="003A4D6E">
        <w:rPr>
          <w:lang w:val="en-US"/>
        </w:rPr>
        <w:t>created_at</w:t>
      </w:r>
      <w:proofErr w:type="spellEnd"/>
    </w:p>
    <w:p w14:paraId="16CA9A3C" w14:textId="6757EED0" w:rsidR="00154929" w:rsidRPr="003A4D6E" w:rsidRDefault="00154929">
      <w:pPr>
        <w:pStyle w:val="ListParagraph"/>
        <w:numPr>
          <w:ilvl w:val="0"/>
          <w:numId w:val="16"/>
        </w:numPr>
        <w:rPr>
          <w:lang w:val="en-US"/>
        </w:rPr>
      </w:pPr>
      <w:proofErr w:type="spellStart"/>
      <w:r w:rsidRPr="003A4D6E">
        <w:rPr>
          <w:lang w:val="en-US"/>
        </w:rPr>
        <w:t>updated_at</w:t>
      </w:r>
      <w:proofErr w:type="spellEnd"/>
    </w:p>
    <w:p w14:paraId="758BA717" w14:textId="77777777" w:rsidR="00154929" w:rsidRPr="001B34F8" w:rsidRDefault="00154929" w:rsidP="003D0940">
      <w:pPr>
        <w:rPr>
          <w:lang w:val="en-US"/>
        </w:rPr>
      </w:pPr>
    </w:p>
    <w:p w14:paraId="5F438555" w14:textId="056F23F6" w:rsidR="00154929" w:rsidRPr="003A4D6E" w:rsidRDefault="00154929" w:rsidP="003D0940">
      <w:pPr>
        <w:rPr>
          <w:b/>
          <w:bCs/>
          <w:lang w:val="en-US"/>
        </w:rPr>
      </w:pPr>
      <w:proofErr w:type="spellStart"/>
      <w:r w:rsidRPr="003A4D6E">
        <w:rPr>
          <w:b/>
          <w:bCs/>
          <w:lang w:val="en-US"/>
        </w:rPr>
        <w:t>Mensagem</w:t>
      </w:r>
      <w:proofErr w:type="spellEnd"/>
    </w:p>
    <w:p w14:paraId="3C5EF62E" w14:textId="6789DAC7" w:rsidR="00154929" w:rsidRPr="003A4D6E" w:rsidRDefault="00154929">
      <w:pPr>
        <w:pStyle w:val="ListParagraph"/>
        <w:numPr>
          <w:ilvl w:val="0"/>
          <w:numId w:val="17"/>
        </w:numPr>
        <w:rPr>
          <w:lang w:val="en-US"/>
        </w:rPr>
      </w:pPr>
      <w:r w:rsidRPr="003A4D6E">
        <w:rPr>
          <w:lang w:val="en-US"/>
        </w:rPr>
        <w:t>id (PK)</w:t>
      </w:r>
    </w:p>
    <w:p w14:paraId="2217168F" w14:textId="2E9AE8B3" w:rsidR="00154929" w:rsidRPr="003A4D6E" w:rsidRDefault="00154929">
      <w:pPr>
        <w:pStyle w:val="ListParagraph"/>
        <w:numPr>
          <w:ilvl w:val="0"/>
          <w:numId w:val="17"/>
        </w:numPr>
        <w:rPr>
          <w:lang w:val="en-US"/>
        </w:rPr>
      </w:pPr>
      <w:proofErr w:type="spellStart"/>
      <w:r w:rsidRPr="003A4D6E">
        <w:rPr>
          <w:lang w:val="en-US"/>
        </w:rPr>
        <w:t>conversation_id</w:t>
      </w:r>
      <w:proofErr w:type="spellEnd"/>
      <w:r w:rsidRPr="003A4D6E">
        <w:rPr>
          <w:lang w:val="en-US"/>
        </w:rPr>
        <w:t xml:space="preserve"> (FK)</w:t>
      </w:r>
    </w:p>
    <w:p w14:paraId="6AC9293D" w14:textId="07DDDDCB" w:rsidR="00154929" w:rsidRPr="003A4D6E" w:rsidRDefault="00154929">
      <w:pPr>
        <w:pStyle w:val="ListParagraph"/>
        <w:numPr>
          <w:ilvl w:val="0"/>
          <w:numId w:val="17"/>
        </w:numPr>
        <w:rPr>
          <w:lang w:val="en-US"/>
        </w:rPr>
      </w:pPr>
      <w:proofErr w:type="spellStart"/>
      <w:r w:rsidRPr="003A4D6E">
        <w:rPr>
          <w:lang w:val="en-US"/>
        </w:rPr>
        <w:t>user_id</w:t>
      </w:r>
      <w:proofErr w:type="spellEnd"/>
      <w:r w:rsidRPr="003A4D6E">
        <w:rPr>
          <w:lang w:val="en-US"/>
        </w:rPr>
        <w:t xml:space="preserve"> (FK)</w:t>
      </w:r>
    </w:p>
    <w:p w14:paraId="423FF954" w14:textId="65926227" w:rsidR="00154929" w:rsidRPr="003A4D6E" w:rsidRDefault="00154929">
      <w:pPr>
        <w:pStyle w:val="ListParagraph"/>
        <w:numPr>
          <w:ilvl w:val="0"/>
          <w:numId w:val="17"/>
        </w:numPr>
        <w:rPr>
          <w:lang w:val="en-US"/>
        </w:rPr>
      </w:pPr>
      <w:r w:rsidRPr="003A4D6E">
        <w:rPr>
          <w:lang w:val="en-US"/>
        </w:rPr>
        <w:t>body</w:t>
      </w:r>
    </w:p>
    <w:p w14:paraId="2B4CE236" w14:textId="3BCC4EDB" w:rsidR="00154929" w:rsidRPr="003A4D6E" w:rsidRDefault="00154929">
      <w:pPr>
        <w:pStyle w:val="ListParagraph"/>
        <w:numPr>
          <w:ilvl w:val="0"/>
          <w:numId w:val="17"/>
        </w:numPr>
        <w:rPr>
          <w:lang w:val="en-US"/>
        </w:rPr>
      </w:pPr>
      <w:r w:rsidRPr="003A4D6E">
        <w:rPr>
          <w:lang w:val="en-US"/>
        </w:rPr>
        <w:t>attachment</w:t>
      </w:r>
    </w:p>
    <w:p w14:paraId="3F8EEB2A" w14:textId="27F9F57C" w:rsidR="00154929" w:rsidRPr="003A4D6E" w:rsidRDefault="00154929">
      <w:pPr>
        <w:pStyle w:val="ListParagraph"/>
        <w:numPr>
          <w:ilvl w:val="0"/>
          <w:numId w:val="17"/>
        </w:numPr>
        <w:rPr>
          <w:lang w:val="en-US"/>
        </w:rPr>
      </w:pPr>
      <w:proofErr w:type="spellStart"/>
      <w:r w:rsidRPr="003A4D6E">
        <w:rPr>
          <w:lang w:val="en-US"/>
        </w:rPr>
        <w:t>created_at</w:t>
      </w:r>
      <w:proofErr w:type="spellEnd"/>
    </w:p>
    <w:p w14:paraId="68E070EA" w14:textId="3B4B6C4A" w:rsidR="00154929" w:rsidRPr="003A4D6E" w:rsidRDefault="00154929">
      <w:pPr>
        <w:pStyle w:val="ListParagraph"/>
        <w:numPr>
          <w:ilvl w:val="0"/>
          <w:numId w:val="17"/>
        </w:numPr>
        <w:rPr>
          <w:lang w:val="en-US"/>
        </w:rPr>
      </w:pPr>
      <w:proofErr w:type="spellStart"/>
      <w:r w:rsidRPr="003A4D6E">
        <w:rPr>
          <w:lang w:val="en-US"/>
        </w:rPr>
        <w:t>updated_at</w:t>
      </w:r>
      <w:proofErr w:type="spellEnd"/>
    </w:p>
    <w:p w14:paraId="0558A5DD" w14:textId="77777777" w:rsidR="00154929" w:rsidRPr="001B34F8" w:rsidRDefault="00154929" w:rsidP="003D0940">
      <w:pPr>
        <w:rPr>
          <w:lang w:val="en-US"/>
        </w:rPr>
      </w:pPr>
    </w:p>
    <w:p w14:paraId="0A0E242F" w14:textId="349B8B35" w:rsidR="00154929" w:rsidRPr="00114086" w:rsidRDefault="00154929" w:rsidP="003D0940">
      <w:pPr>
        <w:rPr>
          <w:b/>
          <w:bCs/>
          <w:lang w:val="en-US"/>
        </w:rPr>
      </w:pPr>
      <w:proofErr w:type="spellStart"/>
      <w:r w:rsidRPr="00114086">
        <w:rPr>
          <w:b/>
          <w:bCs/>
          <w:lang w:val="en-US"/>
        </w:rPr>
        <w:t>Desafio</w:t>
      </w:r>
      <w:proofErr w:type="spellEnd"/>
    </w:p>
    <w:p w14:paraId="5B8ED7A5" w14:textId="4967D040" w:rsidR="00154929" w:rsidRPr="00114086" w:rsidRDefault="00154929">
      <w:pPr>
        <w:pStyle w:val="ListParagraph"/>
        <w:numPr>
          <w:ilvl w:val="0"/>
          <w:numId w:val="18"/>
        </w:numPr>
        <w:rPr>
          <w:lang w:val="en-US"/>
        </w:rPr>
      </w:pPr>
      <w:r w:rsidRPr="00114086">
        <w:rPr>
          <w:lang w:val="en-US"/>
        </w:rPr>
        <w:t>id (PK)</w:t>
      </w:r>
    </w:p>
    <w:p w14:paraId="11F3B41A" w14:textId="2EAD1492" w:rsidR="00154929" w:rsidRPr="00114086" w:rsidRDefault="00154929">
      <w:pPr>
        <w:pStyle w:val="ListParagraph"/>
        <w:numPr>
          <w:ilvl w:val="0"/>
          <w:numId w:val="18"/>
        </w:numPr>
        <w:rPr>
          <w:lang w:val="en-US"/>
        </w:rPr>
      </w:pPr>
      <w:proofErr w:type="spellStart"/>
      <w:r w:rsidRPr="00114086">
        <w:rPr>
          <w:lang w:val="en-US"/>
        </w:rPr>
        <w:t>created_at</w:t>
      </w:r>
      <w:proofErr w:type="spellEnd"/>
    </w:p>
    <w:p w14:paraId="4D511725" w14:textId="40FAFF67" w:rsidR="00154929" w:rsidRPr="00114086" w:rsidRDefault="00154929">
      <w:pPr>
        <w:pStyle w:val="ListParagraph"/>
        <w:numPr>
          <w:ilvl w:val="0"/>
          <w:numId w:val="18"/>
        </w:numPr>
        <w:rPr>
          <w:lang w:val="en-US"/>
        </w:rPr>
      </w:pPr>
      <w:proofErr w:type="spellStart"/>
      <w:r w:rsidRPr="00114086">
        <w:rPr>
          <w:lang w:val="en-US"/>
        </w:rPr>
        <w:lastRenderedPageBreak/>
        <w:t>updated_at</w:t>
      </w:r>
      <w:proofErr w:type="spellEnd"/>
    </w:p>
    <w:p w14:paraId="3AF1CE25" w14:textId="77777777" w:rsidR="00154929" w:rsidRPr="001B34F8" w:rsidRDefault="00154929" w:rsidP="003D0940">
      <w:pPr>
        <w:rPr>
          <w:lang w:val="en-US"/>
        </w:rPr>
      </w:pPr>
    </w:p>
    <w:p w14:paraId="2734332E" w14:textId="34E2CCBD" w:rsidR="00154929" w:rsidRPr="00E479B2" w:rsidRDefault="00154929" w:rsidP="003D0940">
      <w:pPr>
        <w:rPr>
          <w:b/>
          <w:bCs/>
          <w:lang w:val="en-US"/>
        </w:rPr>
      </w:pPr>
      <w:proofErr w:type="spellStart"/>
      <w:r w:rsidRPr="00E479B2">
        <w:rPr>
          <w:b/>
          <w:bCs/>
          <w:lang w:val="en-US"/>
        </w:rPr>
        <w:t>Submissão</w:t>
      </w:r>
      <w:proofErr w:type="spellEnd"/>
    </w:p>
    <w:p w14:paraId="189C3285" w14:textId="6708CB4C" w:rsidR="00154929" w:rsidRPr="001B34F8" w:rsidRDefault="00E479B2">
      <w:pPr>
        <w:pStyle w:val="ListParagraph"/>
        <w:numPr>
          <w:ilvl w:val="0"/>
          <w:numId w:val="18"/>
        </w:numPr>
        <w:rPr>
          <w:lang w:val="en-US"/>
        </w:rPr>
      </w:pPr>
      <w:r>
        <w:rPr>
          <w:lang w:val="en-US"/>
        </w:rPr>
        <w:t>i</w:t>
      </w:r>
      <w:r w:rsidR="00154929" w:rsidRPr="001B34F8">
        <w:rPr>
          <w:lang w:val="en-US"/>
        </w:rPr>
        <w:t>d (PK)</w:t>
      </w:r>
    </w:p>
    <w:p w14:paraId="3B4AE4BE" w14:textId="3D098DAD" w:rsidR="00154929" w:rsidRPr="001B34F8" w:rsidRDefault="00154929">
      <w:pPr>
        <w:pStyle w:val="ListParagraph"/>
        <w:numPr>
          <w:ilvl w:val="0"/>
          <w:numId w:val="18"/>
        </w:numPr>
        <w:rPr>
          <w:lang w:val="en-US"/>
        </w:rPr>
      </w:pPr>
      <w:proofErr w:type="spellStart"/>
      <w:r w:rsidRPr="001B34F8">
        <w:rPr>
          <w:lang w:val="en-US"/>
        </w:rPr>
        <w:t>created_at</w:t>
      </w:r>
      <w:proofErr w:type="spellEnd"/>
    </w:p>
    <w:p w14:paraId="4336315A" w14:textId="328D0515" w:rsidR="00154929" w:rsidRPr="001B34F8" w:rsidRDefault="00154929">
      <w:pPr>
        <w:pStyle w:val="ListParagraph"/>
        <w:numPr>
          <w:ilvl w:val="0"/>
          <w:numId w:val="18"/>
        </w:numPr>
        <w:rPr>
          <w:lang w:val="en-US"/>
        </w:rPr>
      </w:pPr>
      <w:proofErr w:type="spellStart"/>
      <w:r w:rsidRPr="001B34F8">
        <w:rPr>
          <w:lang w:val="en-US"/>
        </w:rPr>
        <w:t>updated_at</w:t>
      </w:r>
      <w:proofErr w:type="spellEnd"/>
    </w:p>
    <w:p w14:paraId="11102BDB" w14:textId="77777777" w:rsidR="00154929" w:rsidRDefault="00154929" w:rsidP="003D0940">
      <w:pPr>
        <w:rPr>
          <w:lang w:val="en-US"/>
        </w:rPr>
      </w:pPr>
    </w:p>
    <w:p w14:paraId="3FFB2C0F" w14:textId="77777777" w:rsidR="001779B2" w:rsidRDefault="001779B2" w:rsidP="003D0940">
      <w:pPr>
        <w:rPr>
          <w:lang w:val="en-US"/>
        </w:rPr>
      </w:pPr>
    </w:p>
    <w:p w14:paraId="2C85AEDC" w14:textId="77777777" w:rsidR="001779B2" w:rsidRDefault="001779B2" w:rsidP="003D0940">
      <w:pPr>
        <w:rPr>
          <w:lang w:val="en-US"/>
        </w:rPr>
      </w:pPr>
    </w:p>
    <w:p w14:paraId="6DC4EA50" w14:textId="77777777" w:rsidR="001779B2" w:rsidRDefault="001779B2" w:rsidP="003D0940">
      <w:pPr>
        <w:rPr>
          <w:lang w:val="en-US"/>
        </w:rPr>
      </w:pPr>
    </w:p>
    <w:p w14:paraId="356C3338" w14:textId="77777777" w:rsidR="001779B2" w:rsidRPr="001B34F8" w:rsidRDefault="001779B2" w:rsidP="003D0940">
      <w:pPr>
        <w:rPr>
          <w:lang w:val="en-US"/>
        </w:rPr>
      </w:pPr>
    </w:p>
    <w:p w14:paraId="267B824E" w14:textId="3F492AF8" w:rsidR="00154929" w:rsidRPr="00154929" w:rsidRDefault="00154929" w:rsidP="003D0940">
      <w:pPr>
        <w:pStyle w:val="Heading3"/>
      </w:pPr>
      <w:bookmarkStart w:id="82" w:name="_Toc228179546"/>
      <w:r w:rsidRPr="00154929">
        <w:t>Modelo Físico</w:t>
      </w:r>
      <w:bookmarkEnd w:id="82"/>
    </w:p>
    <w:p w14:paraId="7A2AD280" w14:textId="6640E3FD" w:rsidR="00154929" w:rsidRDefault="00154929" w:rsidP="003D0940">
      <w:r>
        <w:t xml:space="preserve">O modelo físico corresponde à implementação do modelo lógico no Sistema de Gestão de Bases de Dados (SGBD), neste caso </w:t>
      </w:r>
      <w:proofErr w:type="spellStart"/>
      <w:r>
        <w:t>MySQL</w:t>
      </w:r>
      <w:proofErr w:type="spellEnd"/>
      <w:r>
        <w:t>. Neste modelo são definidos os tipos de dados, as chaves primárias, as chaves estrangeiras e as restrições que garantem a integridade e consistência dos dados.</w:t>
      </w:r>
    </w:p>
    <w:p w14:paraId="3175AD4B" w14:textId="57DA799A" w:rsidR="00F32533" w:rsidRDefault="00154929" w:rsidP="003D0940">
      <w:r>
        <w:t>Este modelo encontra-se representado graficamente através do Diagrama da Base de Dados, apresentado na figura seguinte.</w:t>
      </w:r>
    </w:p>
    <w:p w14:paraId="08750320" w14:textId="77777777" w:rsidR="00FF4D7D" w:rsidRDefault="00FF4D7D" w:rsidP="003D0940"/>
    <w:p w14:paraId="7FB27B8C" w14:textId="77777777" w:rsidR="00F32533" w:rsidRDefault="00F32533" w:rsidP="003D0940"/>
    <w:p w14:paraId="06A6E530" w14:textId="45CFC821" w:rsidR="00815129" w:rsidRDefault="00815129" w:rsidP="003D0940">
      <w:pPr>
        <w:spacing w:after="160" w:line="259" w:lineRule="auto"/>
        <w:contextualSpacing w:val="0"/>
      </w:pPr>
      <w:r>
        <w:br w:type="page"/>
      </w:r>
    </w:p>
    <w:p w14:paraId="3DF62B1E" w14:textId="7EC88393" w:rsidR="00EF491E" w:rsidRDefault="00691328" w:rsidP="003D0940">
      <w:pPr>
        <w:pStyle w:val="Heading2"/>
      </w:pPr>
      <w:bookmarkStart w:id="83" w:name="_Toc228179547"/>
      <w:r>
        <w:lastRenderedPageBreak/>
        <w:t>Funcionalidades principais</w:t>
      </w:r>
      <w:r w:rsidR="004606EF">
        <w:t xml:space="preserve"> (atualmente)</w:t>
      </w:r>
      <w:bookmarkEnd w:id="83"/>
    </w:p>
    <w:p w14:paraId="2A07E6D4" w14:textId="7A6E331B" w:rsidR="0087452A" w:rsidRDefault="0039702F" w:rsidP="003A0ED4">
      <w:pPr>
        <w:pStyle w:val="Heading3"/>
      </w:pPr>
      <w:bookmarkStart w:id="84" w:name="_Toc228179548"/>
      <w:r>
        <w:t>Sessão</w:t>
      </w:r>
      <w:bookmarkEnd w:id="84"/>
    </w:p>
    <w:p w14:paraId="292F3371" w14:textId="4D36B2D9" w:rsidR="003A0ED4" w:rsidRDefault="003A0ED4" w:rsidP="003A0ED4">
      <w:r w:rsidRPr="003A0ED4">
        <w:t>A autenticação foi uma das primeiras funcionalidades implementadas na aplicação, já que era necessária para garantir que cada utilizador conseguia aceder à sua própria conta. Para isso, foram desenvolvidas duas páginas: uma para o registo de novos utilizadores e outra para o início de sessão.</w:t>
      </w:r>
    </w:p>
    <w:p w14:paraId="3943AADC" w14:textId="77777777" w:rsidR="003A0ED4" w:rsidRPr="003A0ED4" w:rsidRDefault="003A0ED4" w:rsidP="003A0ED4">
      <w:pPr>
        <w:rPr>
          <w:b/>
          <w:bCs/>
        </w:rPr>
      </w:pPr>
      <w:r w:rsidRPr="003A0ED4">
        <w:rPr>
          <w:b/>
          <w:bCs/>
        </w:rPr>
        <w:t xml:space="preserve">[Print </w:t>
      </w:r>
      <w:proofErr w:type="spellStart"/>
      <w:r w:rsidRPr="003A0ED4">
        <w:rPr>
          <w:b/>
          <w:bCs/>
        </w:rPr>
        <w:t>screen</w:t>
      </w:r>
      <w:proofErr w:type="spellEnd"/>
      <w:r w:rsidRPr="003A0ED4">
        <w:rPr>
          <w:b/>
          <w:bCs/>
        </w:rPr>
        <w:t xml:space="preserve"> da página de iniciar sessão]</w:t>
      </w:r>
    </w:p>
    <w:p w14:paraId="414D18EE" w14:textId="73FE7F14" w:rsidR="003A0ED4" w:rsidRPr="003A0ED4" w:rsidRDefault="003A0ED4" w:rsidP="003A0ED4">
      <w:pPr>
        <w:rPr>
          <w:b/>
          <w:bCs/>
        </w:rPr>
      </w:pPr>
      <w:r w:rsidRPr="003A0ED4">
        <w:rPr>
          <w:b/>
          <w:bCs/>
        </w:rPr>
        <w:t xml:space="preserve">[Print </w:t>
      </w:r>
      <w:proofErr w:type="spellStart"/>
      <w:r w:rsidRPr="003A0ED4">
        <w:rPr>
          <w:b/>
          <w:bCs/>
        </w:rPr>
        <w:t>screen</w:t>
      </w:r>
      <w:proofErr w:type="spellEnd"/>
      <w:r w:rsidRPr="003A0ED4">
        <w:rPr>
          <w:b/>
          <w:bCs/>
        </w:rPr>
        <w:t xml:space="preserve"> da página de registo]</w:t>
      </w:r>
    </w:p>
    <w:p w14:paraId="179866DB" w14:textId="45B5D1D2" w:rsidR="003A0ED4" w:rsidRPr="003A0ED4" w:rsidRDefault="003A0ED4" w:rsidP="003A0ED4">
      <w:r w:rsidRPr="003A0ED4">
        <w:t xml:space="preserve">Para gerir o estado da autenticação na aplicação foi utilizado um </w:t>
      </w:r>
      <w:proofErr w:type="spellStart"/>
      <w:r w:rsidRPr="003A0ED4">
        <w:t>AuthProvider</w:t>
      </w:r>
      <w:proofErr w:type="spellEnd"/>
      <w:r w:rsidRPr="003A0ED4">
        <w:t>. A sua principal função é verificar se existe uma sessão ativa e disponibilizar essa informação às restantes páginas. Desta forma, quando a aplicação é aberta, o utilizador é encaminhado automaticamente para o ecrã correto.</w:t>
      </w:r>
    </w:p>
    <w:p w14:paraId="6017D445" w14:textId="06F43485" w:rsidR="003A0ED4" w:rsidRPr="003A0ED4" w:rsidRDefault="003A0ED4" w:rsidP="003A0ED4">
      <w:r w:rsidRPr="003A0ED4">
        <w:t xml:space="preserve">No </w:t>
      </w:r>
      <w:proofErr w:type="spellStart"/>
      <w:r w:rsidRPr="003A0ED4">
        <w:t>backend</w:t>
      </w:r>
      <w:proofErr w:type="spellEnd"/>
      <w:r w:rsidRPr="003A0ED4">
        <w:t xml:space="preserve"> foram criadas as rotas responsáveis pelo registo e autenticação. Estas recebem os dados enviados pelo </w:t>
      </w:r>
      <w:proofErr w:type="spellStart"/>
      <w:r w:rsidRPr="003A0ED4">
        <w:t>frontend</w:t>
      </w:r>
      <w:proofErr w:type="spellEnd"/>
      <w:r w:rsidRPr="003A0ED4">
        <w:t xml:space="preserve">, verificam se a informação é válida e comunicam com o </w:t>
      </w:r>
      <w:proofErr w:type="spellStart"/>
      <w:r w:rsidRPr="003A0ED4">
        <w:t>Supabase</w:t>
      </w:r>
      <w:proofErr w:type="spellEnd"/>
      <w:r w:rsidRPr="003A0ED4">
        <w:t>, que foi a plataforma utilizada para gerir os utilizadores e a base de dados.</w:t>
      </w:r>
    </w:p>
    <w:p w14:paraId="19827F21" w14:textId="618F9214" w:rsidR="003A0ED4" w:rsidRPr="003A0ED4" w:rsidRDefault="003A0ED4" w:rsidP="003A0ED4">
      <w:r w:rsidRPr="003A0ED4">
        <w:t xml:space="preserve">Uma preocupação que surgiu durante o desenvolvimento foi evitar que o utilizador tivesse de iniciar sessão sempre que abrisse a aplicação. Para resolver essa situação, foi utilizada a biblioteca </w:t>
      </w:r>
      <w:proofErr w:type="spellStart"/>
      <w:r w:rsidRPr="003A0ED4">
        <w:t>flutter_secure_storage</w:t>
      </w:r>
      <w:proofErr w:type="spellEnd"/>
      <w:r w:rsidRPr="003A0ED4">
        <w:t>, que permite guardar informação sensível de forma segura no dispositivo.</w:t>
      </w:r>
    </w:p>
    <w:p w14:paraId="688E3158" w14:textId="5BE3F935" w:rsidR="003A0ED4" w:rsidRDefault="003A0ED4" w:rsidP="003A0ED4">
      <w:r w:rsidRPr="003A0ED4">
        <w:t xml:space="preserve">Para além disso, algumas configurações da aplicação precisavam de ficar guardadas localmente. Em vez de serem pedidas ao servidor sempre que necessárias, optou-se pela utilização da biblioteca </w:t>
      </w:r>
      <w:proofErr w:type="spellStart"/>
      <w:r w:rsidRPr="003A0ED4">
        <w:t>shared_preferences</w:t>
      </w:r>
      <w:proofErr w:type="spellEnd"/>
      <w:r w:rsidRPr="003A0ED4">
        <w:t>. Esta solução foi utilizada para armazenar preferências simples, como definições da aplicação, tornando a experiência de utilização mais rápida e prática.</w:t>
      </w:r>
    </w:p>
    <w:p w14:paraId="638C577A" w14:textId="385736ED" w:rsidR="0087452A" w:rsidRPr="0039702F" w:rsidRDefault="003A0ED4" w:rsidP="003A0ED4">
      <w:r>
        <w:br w:type="page"/>
      </w:r>
    </w:p>
    <w:p w14:paraId="0F003946" w14:textId="16FC9371" w:rsidR="00817CCD" w:rsidRDefault="00927BD7" w:rsidP="003D0940">
      <w:pPr>
        <w:pStyle w:val="Heading3"/>
      </w:pPr>
      <w:bookmarkStart w:id="85" w:name="_Toc228179549"/>
      <w:r>
        <w:lastRenderedPageBreak/>
        <w:t>Mensagens</w:t>
      </w:r>
      <w:bookmarkEnd w:id="85"/>
    </w:p>
    <w:p w14:paraId="0EA47C40" w14:textId="6BE2A595" w:rsidR="00927BD7" w:rsidRDefault="00927BD7" w:rsidP="003D0940">
      <w:pPr>
        <w:pStyle w:val="Heading4"/>
      </w:pPr>
      <w:r>
        <w:t>Listar conversas</w:t>
      </w:r>
    </w:p>
    <w:p w14:paraId="636EE796" w14:textId="77777777" w:rsidR="00B04660" w:rsidRPr="00B04660" w:rsidRDefault="00B04660" w:rsidP="00B04660">
      <w:r w:rsidRPr="00B04660">
        <w:t>Esta funcionalidade permite ao utilizador ver todas as conversas em que participa, incluindo conversas privadas e grupos. A partir desta página, é também possível aceder à criação de uma nova conversa.</w:t>
      </w:r>
    </w:p>
    <w:p w14:paraId="30B7476D" w14:textId="77777777" w:rsidR="00B04660" w:rsidRPr="00B04660" w:rsidRDefault="00B04660" w:rsidP="00B04660">
      <w:r w:rsidRPr="00B04660">
        <w:t xml:space="preserve">[Print </w:t>
      </w:r>
      <w:proofErr w:type="spellStart"/>
      <w:r w:rsidRPr="00B04660">
        <w:t>screen</w:t>
      </w:r>
      <w:proofErr w:type="spellEnd"/>
      <w:r w:rsidRPr="00B04660">
        <w:t xml:space="preserve"> da lista de conversas]</w:t>
      </w:r>
    </w:p>
    <w:p w14:paraId="023BE396" w14:textId="77777777" w:rsidR="00B04660" w:rsidRPr="00B04660" w:rsidRDefault="00B04660" w:rsidP="00B04660">
      <w:r w:rsidRPr="00B04660">
        <w:t xml:space="preserve">Quando a página é aberta, é obtido o identificador do utilizador autenticado e enviado um pedido ao </w:t>
      </w:r>
      <w:proofErr w:type="spellStart"/>
      <w:r w:rsidRPr="00B04660">
        <w:t>backend</w:t>
      </w:r>
      <w:proofErr w:type="spellEnd"/>
      <w:r w:rsidRPr="00B04660">
        <w:t xml:space="preserve"> para carregar apenas as conversas associadas a esse utilizador.</w:t>
      </w:r>
    </w:p>
    <w:p w14:paraId="4E96B3CE" w14:textId="78A538BF" w:rsidR="00B04660" w:rsidRPr="00B04660" w:rsidRDefault="00B04660" w:rsidP="00B04660">
      <w:r w:rsidRPr="00B04660">
        <w:t>Depois disso, são recolhidas informações como o nome da conversa, os participantes, a imagem, a última me</w:t>
      </w:r>
      <w:r>
        <w:t>n</w:t>
      </w:r>
      <w:r w:rsidRPr="00B04660">
        <w:t>sagem e o número de mensagens não lidas. Se a conversa estiver marcada como arquivada, ela não aparece, e se estiver marcada como afixada, aparece no topo, com prioridade na ordenação.</w:t>
      </w:r>
    </w:p>
    <w:p w14:paraId="067CB62A" w14:textId="57D2E1E4" w:rsidR="00B04660" w:rsidRPr="00B04660" w:rsidRDefault="00B04660" w:rsidP="00B04660">
      <w:r w:rsidRPr="00B04660">
        <w:t>A ordenação é feita sobretudo pela data da última atualização, fazendo com que as conversas mais recentes apare</w:t>
      </w:r>
      <w:r>
        <w:t>ç</w:t>
      </w:r>
      <w:r w:rsidRPr="00B04660">
        <w:t>am primeiro.</w:t>
      </w:r>
    </w:p>
    <w:p w14:paraId="796528F2" w14:textId="77777777" w:rsidR="00B04660" w:rsidRPr="00B04660" w:rsidRDefault="00B04660" w:rsidP="00B04660">
      <w:r w:rsidRPr="00B04660">
        <w:t>Esta página também suporta pesquisa e filtros, permitindo procurar conversas pelo nome, pelos participantes ou por conteúdos das mensagens. Também é possível filtrar por grupos, conversas privadas, conversas não lidas ou tipo de ficheiro partilhado.</w:t>
      </w:r>
    </w:p>
    <w:p w14:paraId="3C2AB0B5" w14:textId="38E0B4E4" w:rsidR="00B04660" w:rsidRPr="00B04660" w:rsidRDefault="00B04660" w:rsidP="00B04660">
      <w:r w:rsidRPr="00B04660">
        <w:t xml:space="preserve">[Print </w:t>
      </w:r>
      <w:proofErr w:type="spellStart"/>
      <w:r w:rsidRPr="00B04660">
        <w:t>screen</w:t>
      </w:r>
      <w:proofErr w:type="spellEnd"/>
      <w:r w:rsidRPr="00B04660">
        <w:t xml:space="preserve"> da pesquisa de conversas ou da tabela]</w:t>
      </w:r>
    </w:p>
    <w:p w14:paraId="4C279C31" w14:textId="77777777" w:rsidR="00B04660" w:rsidRPr="00B04660" w:rsidRDefault="00B04660" w:rsidP="00B04660"/>
    <w:p w14:paraId="4F2DAE7D" w14:textId="27F9FB4E" w:rsidR="00927BD7" w:rsidRDefault="00927BD7" w:rsidP="003D0940">
      <w:pPr>
        <w:pStyle w:val="Heading4"/>
      </w:pPr>
      <w:r>
        <w:t>Criar conversas</w:t>
      </w:r>
    </w:p>
    <w:p w14:paraId="20F3ED84" w14:textId="77777777" w:rsidR="005618CC" w:rsidRDefault="005618CC" w:rsidP="005618CC">
      <w:r>
        <w:t>A funcionalidade de criar conversas permite ao utilizador iniciar uma nova conversa privada ou criar um grupo com várias pessoas.</w:t>
      </w:r>
    </w:p>
    <w:p w14:paraId="48EB9A33" w14:textId="77777777" w:rsidR="005618CC" w:rsidRDefault="005618CC" w:rsidP="005618CC">
      <w:r>
        <w:t xml:space="preserve">[Print </w:t>
      </w:r>
      <w:proofErr w:type="spellStart"/>
      <w:r>
        <w:t>screen</w:t>
      </w:r>
      <w:proofErr w:type="spellEnd"/>
      <w:r>
        <w:t xml:space="preserve"> da página de nova conversa]</w:t>
      </w:r>
    </w:p>
    <w:p w14:paraId="118767AE" w14:textId="751D3E4F" w:rsidR="005618CC" w:rsidRDefault="005618CC" w:rsidP="005618CC">
      <w:r>
        <w:t>Nesta página, a aplicação apresenta uma lista de utilizadores, com possibilidade de pesquisa por nome público ou nome de utilizador. O utilizador pode selecionar uma ou mais pessoas. Quando seleciona apenas uma pessoa, a aplicação trata a criação como uma conversa privada. Quando seleciona várias pessoas, é criado um grupo.</w:t>
      </w:r>
    </w:p>
    <w:p w14:paraId="12A126D3" w14:textId="1D9B6333" w:rsidR="005618CC" w:rsidRDefault="005618CC" w:rsidP="005618CC">
      <w:r>
        <w:t xml:space="preserve">No caso das conversas privadas, o </w:t>
      </w:r>
      <w:proofErr w:type="spellStart"/>
      <w:r>
        <w:t>backend</w:t>
      </w:r>
      <w:proofErr w:type="spellEnd"/>
      <w:r>
        <w:t xml:space="preserve"> verifica primeiro se já existe uma conversa entre os dois utilizadores. Se já existir, essa conversa é devolvida e aberta, evitando conversas duplicadas. Se não existir, é </w:t>
      </w:r>
      <w:proofErr w:type="gramStart"/>
      <w:r>
        <w:t>criada uma nova</w:t>
      </w:r>
      <w:proofErr w:type="gramEnd"/>
      <w:r>
        <w:t xml:space="preserve"> conversa.</w:t>
      </w:r>
    </w:p>
    <w:p w14:paraId="4B5B315C" w14:textId="6D395CCA" w:rsidR="005618CC" w:rsidRDefault="005618CC" w:rsidP="005618CC">
      <w:r>
        <w:t xml:space="preserve">No caso dos grupos, é sempre </w:t>
      </w:r>
      <w:proofErr w:type="gramStart"/>
      <w:r>
        <w:t>criada uma nova</w:t>
      </w:r>
      <w:proofErr w:type="gramEnd"/>
      <w:r>
        <w:t xml:space="preserve"> conversa, porque podem existir vários grupos com os mesmos </w:t>
      </w:r>
      <w:proofErr w:type="gramStart"/>
      <w:r>
        <w:t>membros</w:t>
      </w:r>
      <w:proofErr w:type="gramEnd"/>
      <w:r>
        <w:t xml:space="preserve"> mas com objetivos diferentes. O criador da conversa é adicionado automaticamente como participante e recebe permissões de administrador.</w:t>
      </w:r>
    </w:p>
    <w:p w14:paraId="048185EB" w14:textId="4CA9933D" w:rsidR="005618CC" w:rsidRDefault="005618CC" w:rsidP="005618CC">
      <w:r>
        <w:t xml:space="preserve">Depois de criar a conversa, o </w:t>
      </w:r>
      <w:proofErr w:type="spellStart"/>
      <w:r>
        <w:t>backend</w:t>
      </w:r>
      <w:proofErr w:type="spellEnd"/>
      <w:r>
        <w:t xml:space="preserve"> regista os participantes na tabela intermediária e cria também as definições iniciais da conversa. Estas definições permitem personalizar mais tarde elementos como nome, imagem, tema e permissões.</w:t>
      </w:r>
    </w:p>
    <w:p w14:paraId="1FF809EE" w14:textId="77FB46A2" w:rsidR="005618CC" w:rsidRDefault="005618CC" w:rsidP="005618CC">
      <w:r>
        <w:lastRenderedPageBreak/>
        <w:t xml:space="preserve">Esta lógica garante uma experiência simples para o utilizador e, ao mesmo tempo, mantém a base de dados </w:t>
      </w:r>
      <w:proofErr w:type="spellStart"/>
      <w:proofErr w:type="gramStart"/>
      <w:r>
        <w:t>organi-zada</w:t>
      </w:r>
      <w:proofErr w:type="spellEnd"/>
      <w:proofErr w:type="gramEnd"/>
      <w:r>
        <w:t xml:space="preserve"> e sem duplicação desnecessária.</w:t>
      </w:r>
    </w:p>
    <w:p w14:paraId="1BB2034E" w14:textId="77777777" w:rsidR="005618CC" w:rsidRPr="005618CC" w:rsidRDefault="005618CC" w:rsidP="005618CC"/>
    <w:p w14:paraId="5AE680A1" w14:textId="6BEB8CF4" w:rsidR="00927BD7" w:rsidRDefault="00927BD7" w:rsidP="005618CC">
      <w:pPr>
        <w:pStyle w:val="Heading4"/>
      </w:pPr>
      <w:r>
        <w:t>Enviar mensagens</w:t>
      </w:r>
    </w:p>
    <w:p w14:paraId="00110B3B" w14:textId="72A7DDA0" w:rsidR="001D5054" w:rsidRDefault="00006F24" w:rsidP="003D0940">
      <w:r>
        <w:t xml:space="preserve">Dentro da conversa, podemos mandar mensagens de texto, de </w:t>
      </w:r>
      <w:r w:rsidR="00DF7B7B">
        <w:t>áudio</w:t>
      </w:r>
      <w:r>
        <w:t xml:space="preserve"> e adicionar anexos, como imagens, vídeos, áudios e </w:t>
      </w:r>
      <w:r w:rsidR="00DF7B7B">
        <w:t>outros tipos</w:t>
      </w:r>
      <w:r>
        <w:t xml:space="preserve"> de ficheiro.</w:t>
      </w:r>
    </w:p>
    <w:p w14:paraId="64A81CE0" w14:textId="4CD15954" w:rsidR="006B2F59" w:rsidRDefault="00A22CB4" w:rsidP="003D0940">
      <w:r>
        <w:t xml:space="preserve">Inicialmente, utilizei o </w:t>
      </w:r>
      <w:proofErr w:type="spellStart"/>
      <w:r w:rsidR="00D00638">
        <w:t>audioplayers</w:t>
      </w:r>
      <w:proofErr w:type="spellEnd"/>
      <w:r w:rsidR="00E54664">
        <w:t xml:space="preserve"> para tratar da gravação e gestão de </w:t>
      </w:r>
      <w:r w:rsidR="00C408A7">
        <w:t>áudios</w:t>
      </w:r>
      <w:r w:rsidR="00E54664">
        <w:t xml:space="preserve"> por ser mais simples, no entanto, </w:t>
      </w:r>
      <w:r w:rsidR="009D7865">
        <w:t>percebi rapidamente que precisaria de algo mais robusto e personalizável,</w:t>
      </w:r>
      <w:r w:rsidR="00397A30">
        <w:t xml:space="preserve"> logo migrei para </w:t>
      </w:r>
      <w:proofErr w:type="spellStart"/>
      <w:r w:rsidR="00397A30">
        <w:t>just_audio</w:t>
      </w:r>
      <w:proofErr w:type="spellEnd"/>
      <w:r w:rsidR="00397A30">
        <w:t>, o que me disponibilizou compatibilidade para Windows, web e mobile</w:t>
      </w:r>
      <w:r w:rsidR="00296408">
        <w:t xml:space="preserve"> e um maior controlo sobre cada elemento do audio.</w:t>
      </w:r>
    </w:p>
    <w:p w14:paraId="224955D9" w14:textId="77777777" w:rsidR="00C233BE" w:rsidRPr="00C233BE" w:rsidRDefault="00C233BE" w:rsidP="003D0940">
      <w:r w:rsidRPr="00C233BE">
        <w:t>Para a gravação de áudio utilizei a biblioteca record, que é uma biblioteca bastante utilizada e que tem compatibilidade com várias plataformas, o que facilitou a implementação tanto em mobile como na web.</w:t>
      </w:r>
    </w:p>
    <w:p w14:paraId="726F3661" w14:textId="4F2DCAC8" w:rsidR="00C233BE" w:rsidRPr="00C233BE" w:rsidRDefault="00C233BE" w:rsidP="003D0940">
      <w:r w:rsidRPr="00C233BE">
        <w:t xml:space="preserve">A reprodução de áudio é tratada pelo </w:t>
      </w:r>
      <w:proofErr w:type="spellStart"/>
      <w:r w:rsidRPr="00C233BE">
        <w:t>just_audio</w:t>
      </w:r>
      <w:proofErr w:type="spellEnd"/>
      <w:r w:rsidRPr="00C233BE">
        <w:t xml:space="preserve">, combinado com o </w:t>
      </w:r>
      <w:proofErr w:type="spellStart"/>
      <w:r w:rsidRPr="00C233BE">
        <w:t>media_kit</w:t>
      </w:r>
      <w:proofErr w:type="spellEnd"/>
      <w:r w:rsidRPr="00C233BE">
        <w:t xml:space="preserve"> no Windows, onde é necessário para estabilidade. Esta solução permitiu-me ter play, pausar e alterar velocidade de forma consistente em todas as plataformas. O </w:t>
      </w:r>
      <w:proofErr w:type="spellStart"/>
      <w:r w:rsidRPr="00C233BE">
        <w:t>audio_session</w:t>
      </w:r>
      <w:proofErr w:type="spellEnd"/>
      <w:r w:rsidRPr="00C233BE">
        <w:t xml:space="preserve"> serve para gerir situações como </w:t>
      </w:r>
      <w:proofErr w:type="spellStart"/>
      <w:r w:rsidRPr="00C233BE">
        <w:t>audios</w:t>
      </w:r>
      <w:proofErr w:type="spellEnd"/>
      <w:r w:rsidRPr="00C233BE">
        <w:t xml:space="preserve"> a tentar correr ao mesmo tempo ou interrupções a meio de um audio.</w:t>
      </w:r>
    </w:p>
    <w:p w14:paraId="2F860B32" w14:textId="77777777" w:rsidR="00C233BE" w:rsidRPr="00C233BE" w:rsidRDefault="00C233BE" w:rsidP="003D0940">
      <w:r w:rsidRPr="00C233BE">
        <w:t xml:space="preserve">Para o envio de ficheiros e media, utilizei duas bibliotecas: o </w:t>
      </w:r>
      <w:proofErr w:type="spellStart"/>
      <w:r w:rsidRPr="00C233BE">
        <w:t>image_picker</w:t>
      </w:r>
      <w:proofErr w:type="spellEnd"/>
      <w:r w:rsidRPr="00C233BE">
        <w:t xml:space="preserve">, para selecionar e recortar imagens, e o </w:t>
      </w:r>
      <w:proofErr w:type="spellStart"/>
      <w:r w:rsidRPr="00C233BE">
        <w:t>file_picker</w:t>
      </w:r>
      <w:proofErr w:type="spellEnd"/>
      <w:r w:rsidRPr="00C233BE">
        <w:t xml:space="preserve">, para qualquer outro tipo de ficheiro. Para a reprodução dos vídeos enviados nas conversas simplesmente utilizei o </w:t>
      </w:r>
      <w:proofErr w:type="spellStart"/>
      <w:r w:rsidRPr="00C233BE">
        <w:t>video_player</w:t>
      </w:r>
      <w:proofErr w:type="spellEnd"/>
      <w:r w:rsidRPr="00C233BE">
        <w:t>, que é a biblioteca oficial do flutter.</w:t>
      </w:r>
    </w:p>
    <w:p w14:paraId="44683CA1" w14:textId="77777777" w:rsidR="00C233BE" w:rsidRPr="00C233BE" w:rsidRDefault="00C233BE" w:rsidP="003D0940">
      <w:r w:rsidRPr="00C233BE">
        <w:t xml:space="preserve">As reações foram algo que me criou algum medo, pois inicialmente não conhecia nenhuma biblioteca que tivesse o que eu precisava da maneira que eu queria, mas depois de uma pesquisa, escolhi o </w:t>
      </w:r>
      <w:proofErr w:type="spellStart"/>
      <w:r w:rsidRPr="00C233BE">
        <w:t>emoji_picker_flutter</w:t>
      </w:r>
      <w:proofErr w:type="spellEnd"/>
      <w:r w:rsidRPr="00C233BE">
        <w:t>, que já inclui categorias, pesquisa e uma interface pronta a usar, apesar de ter tido umas dificuldades ao integrar, evitei ter de construir isso de raiz.</w:t>
      </w:r>
    </w:p>
    <w:p w14:paraId="4C2337AC" w14:textId="1EEFD5DC" w:rsidR="00A4603A" w:rsidRDefault="00C233BE" w:rsidP="003D0940">
      <w:r w:rsidRPr="00C233BE">
        <w:t xml:space="preserve">No </w:t>
      </w:r>
      <w:proofErr w:type="spellStart"/>
      <w:r w:rsidRPr="00C233BE">
        <w:t>backend</w:t>
      </w:r>
      <w:proofErr w:type="spellEnd"/>
      <w:r w:rsidRPr="00C233BE">
        <w:t xml:space="preserve">, o </w:t>
      </w:r>
      <w:proofErr w:type="spellStart"/>
      <w:r w:rsidRPr="00C233BE">
        <w:t>axios</w:t>
      </w:r>
      <w:proofErr w:type="spellEnd"/>
      <w:r w:rsidRPr="00C233BE">
        <w:t xml:space="preserve"> e o </w:t>
      </w:r>
      <w:proofErr w:type="spellStart"/>
      <w:r w:rsidRPr="00C233BE">
        <w:t>cheerio</w:t>
      </w:r>
      <w:proofErr w:type="spellEnd"/>
      <w:r w:rsidRPr="00C233BE">
        <w:t xml:space="preserve"> trabalham juntos para criar pré-visualizações dos links, dando uma interface muito mais bonita.</w:t>
      </w:r>
    </w:p>
    <w:p w14:paraId="0CF7DCAD" w14:textId="77777777" w:rsidR="00A63AA5" w:rsidRDefault="00A63AA5" w:rsidP="003D0940"/>
    <w:p w14:paraId="0D285B53" w14:textId="3237BBD0" w:rsidR="00296408" w:rsidRDefault="00AC2E52" w:rsidP="003D0940">
      <w:pPr>
        <w:pStyle w:val="Heading4"/>
      </w:pPr>
      <w:r>
        <w:t>Detalhes e definições da conversa</w:t>
      </w:r>
    </w:p>
    <w:p w14:paraId="49D287DE" w14:textId="762D83A6" w:rsidR="00332ACF" w:rsidRDefault="00332ACF" w:rsidP="003D0940">
      <w:r>
        <w:t xml:space="preserve">A página de detalhes da conversa permite ao utilizador consultar e configurar vários aspetos relacionados com uma conversa. Esta funcionalidade é especialmente importante nas conversas de grupo, onde existe a necessidade de gerir membros, permissões, </w:t>
      </w:r>
      <w:r w:rsidR="00472E4B">
        <w:t>aspeto</w:t>
      </w:r>
      <w:r>
        <w:t xml:space="preserve"> visua</w:t>
      </w:r>
      <w:r w:rsidR="00472E4B">
        <w:t>l</w:t>
      </w:r>
      <w:r>
        <w:t xml:space="preserve"> e preferências d</w:t>
      </w:r>
      <w:r w:rsidR="00472E4B">
        <w:t>o funcionamento básico das mensagens</w:t>
      </w:r>
      <w:r>
        <w:t>.</w:t>
      </w:r>
    </w:p>
    <w:p w14:paraId="2CB33015" w14:textId="24D84D6B" w:rsidR="00332ACF" w:rsidRDefault="00332ACF" w:rsidP="003D0940">
      <w:r>
        <w:t xml:space="preserve">Nesta página, o utilizador pode visualizar os participantes da conversa, consultar </w:t>
      </w:r>
      <w:r w:rsidR="00472E4B">
        <w:t xml:space="preserve">os </w:t>
      </w:r>
      <w:r>
        <w:t xml:space="preserve">ficheiros partilhados e alterar algumas definições, dependendo das permissões que possui. No caso de uma conversa de grupo, é possível alterar o nome, a imagem, a descrição e certas permissões internas, como quem pode enviar mensagens, quem pode editar informações do grupo e quem pode gerir </w:t>
      </w:r>
      <w:r w:rsidR="00472E4B">
        <w:t xml:space="preserve">os </w:t>
      </w:r>
      <w:r>
        <w:t>membros.</w:t>
      </w:r>
    </w:p>
    <w:p w14:paraId="4ED452D1" w14:textId="77777777" w:rsidR="00472E4B" w:rsidRDefault="00472E4B" w:rsidP="003D0940">
      <w:pPr>
        <w:rPr>
          <w:b/>
          <w:bCs/>
        </w:rPr>
      </w:pPr>
    </w:p>
    <w:p w14:paraId="714866B3" w14:textId="191ED4BF" w:rsidR="00332ACF" w:rsidRPr="00472E4B" w:rsidRDefault="00332ACF" w:rsidP="003D0940">
      <w:pPr>
        <w:rPr>
          <w:b/>
          <w:bCs/>
        </w:rPr>
      </w:pPr>
      <w:r w:rsidRPr="00472E4B">
        <w:rPr>
          <w:b/>
          <w:bCs/>
        </w:rPr>
        <w:t xml:space="preserve">[Print </w:t>
      </w:r>
      <w:proofErr w:type="spellStart"/>
      <w:r w:rsidRPr="00472E4B">
        <w:rPr>
          <w:b/>
          <w:bCs/>
        </w:rPr>
        <w:t>screen</w:t>
      </w:r>
      <w:proofErr w:type="spellEnd"/>
      <w:r w:rsidRPr="00472E4B">
        <w:rPr>
          <w:b/>
          <w:bCs/>
        </w:rPr>
        <w:t xml:space="preserve"> da página de detalhes de uma conversa]</w:t>
      </w:r>
    </w:p>
    <w:p w14:paraId="5BB6934C" w14:textId="77777777" w:rsidR="00472E4B" w:rsidRDefault="00472E4B" w:rsidP="003D0940"/>
    <w:p w14:paraId="0198CF67" w14:textId="3F577691" w:rsidR="00332ACF" w:rsidRDefault="00332ACF" w:rsidP="003D0940">
      <w:r>
        <w:t xml:space="preserve">No lado do </w:t>
      </w:r>
      <w:proofErr w:type="spellStart"/>
      <w:r>
        <w:t>backend</w:t>
      </w:r>
      <w:proofErr w:type="spellEnd"/>
      <w:r>
        <w:t xml:space="preserve">, estas configurações são guardadas em tabelas </w:t>
      </w:r>
      <w:r w:rsidR="00472E4B">
        <w:t>na base de dados</w:t>
      </w:r>
      <w:r>
        <w:t xml:space="preserve">. A tabela das conversas guarda a informação principal, como o nome e se é ou não um grupo. A tabela que liga utilizadores a conversas guarda a função de cada membro, por exemplo, se é </w:t>
      </w:r>
      <w:r w:rsidR="00472E4B">
        <w:t xml:space="preserve">um </w:t>
      </w:r>
      <w:r>
        <w:t xml:space="preserve">administrador ou </w:t>
      </w:r>
      <w:r w:rsidR="00472E4B">
        <w:t xml:space="preserve">um </w:t>
      </w:r>
      <w:r>
        <w:t>participante normal. Já a tabela de definições da conversa guarda opções como o tema,</w:t>
      </w:r>
      <w:r w:rsidR="00472E4B">
        <w:t xml:space="preserve"> a</w:t>
      </w:r>
      <w:r>
        <w:t xml:space="preserve"> imagem, </w:t>
      </w:r>
      <w:r w:rsidR="00472E4B">
        <w:t xml:space="preserve">a </w:t>
      </w:r>
      <w:r>
        <w:t xml:space="preserve">duração das mensagens temporárias e </w:t>
      </w:r>
      <w:r w:rsidR="00472E4B">
        <w:t xml:space="preserve">as </w:t>
      </w:r>
      <w:r>
        <w:t>permissões</w:t>
      </w:r>
      <w:r w:rsidR="00472E4B">
        <w:t xml:space="preserve"> dos utilizadores</w:t>
      </w:r>
      <w:r>
        <w:t>.</w:t>
      </w:r>
    </w:p>
    <w:p w14:paraId="5E5944F5" w14:textId="67D22F23" w:rsidR="00332ACF" w:rsidRDefault="00332ACF" w:rsidP="003D0940">
      <w:r>
        <w:t xml:space="preserve">Esta separação </w:t>
      </w:r>
      <w:r w:rsidR="00472E4B">
        <w:t>tornou</w:t>
      </w:r>
      <w:r>
        <w:t xml:space="preserve"> o sistema mais organizado, porque a informação principal da conversa não fica misturada com as preferências ou com os participantes. Assim,</w:t>
      </w:r>
      <w:r w:rsidR="00472E4B">
        <w:t xml:space="preserve"> ficou bastante</w:t>
      </w:r>
      <w:r>
        <w:t xml:space="preserve"> mais fácil alterar uma parte da conversa sem </w:t>
      </w:r>
      <w:r w:rsidR="00472E4B">
        <w:t>ter de ajustar o módulo inteiro</w:t>
      </w:r>
      <w:r>
        <w:t>.</w:t>
      </w:r>
    </w:p>
    <w:p w14:paraId="75023359" w14:textId="517E72D6" w:rsidR="00332ACF" w:rsidRDefault="00332ACF" w:rsidP="003D0940">
      <w:r>
        <w:t xml:space="preserve">No </w:t>
      </w:r>
      <w:proofErr w:type="spellStart"/>
      <w:r>
        <w:t>backend</w:t>
      </w:r>
      <w:proofErr w:type="spellEnd"/>
      <w:r>
        <w:t xml:space="preserve">, a atualização destas definições é feita através de rotas protegidas por autenticação. Isto significa que o servidor verifica primeiro se o utilizador está autenticado antes de permitir </w:t>
      </w:r>
      <w:r w:rsidR="008D725A">
        <w:t xml:space="preserve">quaisquer </w:t>
      </w:r>
      <w:r>
        <w:t>alterações. Esta proteção evita que utilizadores externos consigam modificar conversas onde não participam</w:t>
      </w:r>
      <w:r w:rsidR="008D725A">
        <w:t xml:space="preserve"> ou onde não têm cargo suficiente</w:t>
      </w:r>
      <w:r>
        <w:t>.</w:t>
      </w:r>
    </w:p>
    <w:p w14:paraId="1D3344F1" w14:textId="77777777" w:rsidR="008A53E3" w:rsidRDefault="008A53E3" w:rsidP="003D0940"/>
    <w:p w14:paraId="3E668227" w14:textId="77777777" w:rsidR="008A53E3" w:rsidRDefault="008A53E3" w:rsidP="003D0940"/>
    <w:p w14:paraId="416F84E2" w14:textId="2B1CBF29" w:rsidR="008A53E3" w:rsidRDefault="00D0034A" w:rsidP="003D0940">
      <w:pPr>
        <w:pStyle w:val="Heading4"/>
      </w:pPr>
      <w:r>
        <w:t>Pesquisa e filtros</w:t>
      </w:r>
    </w:p>
    <w:p w14:paraId="429B94F8" w14:textId="6C4DA74D" w:rsidR="008A53E3" w:rsidRDefault="008A53E3" w:rsidP="003D0940">
      <w:r>
        <w:t xml:space="preserve">A funcionalidade de pesquisa permite ao utilizador encontrar rapidamente mensagens ou conversas sem </w:t>
      </w:r>
      <w:r w:rsidR="002C7F24">
        <w:t>ter</w:t>
      </w:r>
      <w:r>
        <w:t xml:space="preserve"> de percorrer manualmente o histórico</w:t>
      </w:r>
      <w:r w:rsidR="002C7F24">
        <w:t xml:space="preserve"> todo</w:t>
      </w:r>
      <w:r>
        <w:t>. Esta funcionalidade é importante porque, à medida que uma conversa cresce, torna-se cada vez mais difícil encontrar uma mensagem antiga</w:t>
      </w:r>
      <w:r w:rsidR="00471EA4">
        <w:t xml:space="preserve"> ou uma foto específica</w:t>
      </w:r>
      <w:r>
        <w:t>.</w:t>
      </w:r>
    </w:p>
    <w:p w14:paraId="65AEBB58" w14:textId="28BF9A09" w:rsidR="008A53E3" w:rsidRDefault="00471EA4" w:rsidP="003D0940">
      <w:r>
        <w:t xml:space="preserve">Dentro da conversa, </w:t>
      </w:r>
      <w:r w:rsidR="008A53E3">
        <w:t>a pesquisa pode ser utilizada para procurar texto</w:t>
      </w:r>
      <w:r>
        <w:t xml:space="preserve"> e</w:t>
      </w:r>
      <w:r w:rsidR="008A53E3">
        <w:t xml:space="preserve"> para filtrar co</w:t>
      </w:r>
      <w:r w:rsidR="002C7F24">
        <w:t>nt</w:t>
      </w:r>
      <w:r w:rsidR="008A53E3">
        <w:t xml:space="preserve">eúdos por tipo. Por exemplo, o utilizador pode querer </w:t>
      </w:r>
      <w:r>
        <w:t xml:space="preserve">filtrar por </w:t>
      </w:r>
      <w:r w:rsidR="008A53E3">
        <w:t>imagens, vídeos, documentos ou mensagens que contenham uma determ</w:t>
      </w:r>
      <w:r>
        <w:t>i</w:t>
      </w:r>
      <w:r w:rsidR="008A53E3">
        <w:t>nada palavra.</w:t>
      </w:r>
    </w:p>
    <w:p w14:paraId="7B560338" w14:textId="77777777" w:rsidR="008A53E3" w:rsidRDefault="008A53E3" w:rsidP="003D0940"/>
    <w:p w14:paraId="2DC67CE5" w14:textId="77777777" w:rsidR="008A53E3" w:rsidRPr="008A53E3" w:rsidRDefault="008A53E3" w:rsidP="003D0940">
      <w:pPr>
        <w:rPr>
          <w:b/>
          <w:bCs/>
        </w:rPr>
      </w:pPr>
      <w:r w:rsidRPr="008A53E3">
        <w:rPr>
          <w:b/>
          <w:bCs/>
        </w:rPr>
        <w:t xml:space="preserve">[Print </w:t>
      </w:r>
      <w:proofErr w:type="spellStart"/>
      <w:r w:rsidRPr="008A53E3">
        <w:rPr>
          <w:b/>
          <w:bCs/>
        </w:rPr>
        <w:t>screen</w:t>
      </w:r>
      <w:proofErr w:type="spellEnd"/>
      <w:r w:rsidRPr="008A53E3">
        <w:rPr>
          <w:b/>
          <w:bCs/>
        </w:rPr>
        <w:t xml:space="preserve"> da pesquisa dentro de uma conversa]</w:t>
      </w:r>
    </w:p>
    <w:p w14:paraId="32B23948" w14:textId="77777777" w:rsidR="008A53E3" w:rsidRDefault="008A53E3" w:rsidP="003D0940"/>
    <w:p w14:paraId="7A4C3BB2" w14:textId="0746002A" w:rsidR="008A53E3" w:rsidRDefault="008A53E3" w:rsidP="003D0940">
      <w:r>
        <w:t xml:space="preserve">No </w:t>
      </w:r>
      <w:proofErr w:type="spellStart"/>
      <w:r>
        <w:t>backend</w:t>
      </w:r>
      <w:proofErr w:type="spellEnd"/>
      <w:r>
        <w:t>, esta funcionalidade é tratada através de consultas à base de dados. Quando o utilizador escreve</w:t>
      </w:r>
      <w:r w:rsidR="00471EA4">
        <w:t xml:space="preserve"> algo ou aplica algum filtro</w:t>
      </w:r>
      <w:r>
        <w:t xml:space="preserve"> </w:t>
      </w:r>
      <w:r w:rsidR="00471EA4">
        <w:t>na</w:t>
      </w:r>
      <w:r>
        <w:t xml:space="preserve"> pesquisa, o </w:t>
      </w:r>
      <w:proofErr w:type="spellStart"/>
      <w:r>
        <w:t>frontend</w:t>
      </w:r>
      <w:proofErr w:type="spellEnd"/>
      <w:r>
        <w:t xml:space="preserve"> envia</w:t>
      </w:r>
      <w:r w:rsidR="00471EA4">
        <w:t xml:space="preserve"> esse valor</w:t>
      </w:r>
      <w:r>
        <w:t xml:space="preserve"> para a API</w:t>
      </w:r>
      <w:r w:rsidR="00471EA4">
        <w:t>. Depois</w:t>
      </w:r>
      <w:r>
        <w:t xml:space="preserve">, o </w:t>
      </w:r>
      <w:proofErr w:type="spellStart"/>
      <w:r>
        <w:t>backend</w:t>
      </w:r>
      <w:proofErr w:type="spellEnd"/>
      <w:r>
        <w:t xml:space="preserve"> </w:t>
      </w:r>
      <w:r w:rsidR="00471EA4">
        <w:t xml:space="preserve">pega nesse valor e </w:t>
      </w:r>
      <w:r>
        <w:t>procura nas mensagens associadas à conversa</w:t>
      </w:r>
      <w:r w:rsidR="00471EA4">
        <w:t>, usando os filtros temporais se necessário</w:t>
      </w:r>
      <w:r>
        <w:t xml:space="preserve">. </w:t>
      </w:r>
      <w:r w:rsidR="00471EA4">
        <w:t xml:space="preserve">Se </w:t>
      </w:r>
      <w:r>
        <w:t>o utilizador escolh</w:t>
      </w:r>
      <w:r w:rsidR="00471EA4">
        <w:t xml:space="preserve">er </w:t>
      </w:r>
      <w:r>
        <w:t>filtrar por imagens, vídeos o</w:t>
      </w:r>
      <w:r w:rsidR="00C931B0">
        <w:t xml:space="preserve">u </w:t>
      </w:r>
      <w:r>
        <w:t xml:space="preserve">documentos, o servidor usa o tipo de anexo da mensagem para </w:t>
      </w:r>
      <w:r w:rsidR="00471EA4">
        <w:t xml:space="preserve">só </w:t>
      </w:r>
      <w:r>
        <w:t>devolver</w:t>
      </w:r>
      <w:r w:rsidR="00471EA4">
        <w:t xml:space="preserve"> as mensagens desejadas</w:t>
      </w:r>
      <w:r>
        <w:t>.</w:t>
      </w:r>
    </w:p>
    <w:p w14:paraId="4265962E" w14:textId="68290C45" w:rsidR="008A53E3" w:rsidRDefault="008A53E3" w:rsidP="003D0940">
      <w:r>
        <w:t>Esta lógica</w:t>
      </w:r>
      <w:r w:rsidR="00471EA4">
        <w:t xml:space="preserve"> faz com</w:t>
      </w:r>
      <w:r>
        <w:t xml:space="preserve"> que a aplicação seja mais eficiente, porque o </w:t>
      </w:r>
      <w:proofErr w:type="spellStart"/>
      <w:r>
        <w:t>frontend</w:t>
      </w:r>
      <w:proofErr w:type="spellEnd"/>
      <w:r>
        <w:t xml:space="preserve"> não precisa de carregar</w:t>
      </w:r>
      <w:r w:rsidR="00471EA4">
        <w:t xml:space="preserve"> as</w:t>
      </w:r>
      <w:r w:rsidR="00C931B0">
        <w:t xml:space="preserve"> </w:t>
      </w:r>
      <w:r>
        <w:t xml:space="preserve">mensagens </w:t>
      </w:r>
      <w:r w:rsidR="00471EA4">
        <w:t xml:space="preserve">todas </w:t>
      </w:r>
      <w:r>
        <w:t>para depois pesquisar localmente</w:t>
      </w:r>
      <w:r w:rsidR="00471EA4">
        <w:t>, e</w:t>
      </w:r>
      <w:r>
        <w:t>m vez disso, a pesquisa é feita no servidor e na base de dados, que são mais rápidos e adequados para tratar grandes quantidades de informação, o que também permite ter uma estrutura mais escalável, pois se no futuro existirem muitas mensagens, a aplicação continuará a conseguir</w:t>
      </w:r>
      <w:r w:rsidR="00C931B0">
        <w:t xml:space="preserve"> </w:t>
      </w:r>
      <w:r>
        <w:t>pesquisar sem obrigar o telemóvel ou computador do utilizador a processar o histórico inteiro.</w:t>
      </w:r>
    </w:p>
    <w:p w14:paraId="071E9AFA" w14:textId="77777777" w:rsidR="008A53E3" w:rsidRDefault="008A53E3" w:rsidP="003D0940"/>
    <w:p w14:paraId="1687C3CB" w14:textId="38FEB777" w:rsidR="00927BD7" w:rsidRDefault="005453C7" w:rsidP="003D0940">
      <w:pPr>
        <w:pStyle w:val="Heading3"/>
      </w:pPr>
      <w:bookmarkStart w:id="86" w:name="_Toc228179550"/>
      <w:r>
        <w:t>Perfil</w:t>
      </w:r>
      <w:bookmarkEnd w:id="86"/>
    </w:p>
    <w:p w14:paraId="6D7C6063" w14:textId="3BF755C2" w:rsidR="001F5353" w:rsidRDefault="001F5353" w:rsidP="003D0940">
      <w:pPr>
        <w:pStyle w:val="Heading4"/>
      </w:pPr>
      <w:r>
        <w:t>Ver perfil</w:t>
      </w:r>
    </w:p>
    <w:p w14:paraId="37F72C9F" w14:textId="77777777" w:rsidR="00221B39" w:rsidRDefault="00221B39" w:rsidP="003D0940">
      <w:r>
        <w:t>A funcionalidade de perfil permite ao utilizador consultar informações sobre si próprio ou sobre outros utilizadores da aplicação. O perfil é a página pessoal de um utilizador dentro da Seara, onde ele pode apresentar a sua identidade, a sua biografia e as suas publicações.</w:t>
      </w:r>
    </w:p>
    <w:p w14:paraId="2077AB67" w14:textId="77777777" w:rsidR="00221B39" w:rsidRDefault="00221B39" w:rsidP="003D0940">
      <w:r>
        <w:t>Quando o utilizador abre um perfil, pode visualizar dados como o nome público, o nome de utilizador, a imagem de perfil, a biografia e as publicações associadas à conta. No caso do perfil do próprio utilizador, esta página também permite editar os seus dados.</w:t>
      </w:r>
    </w:p>
    <w:p w14:paraId="29F74784" w14:textId="77777777" w:rsidR="00221B39" w:rsidRPr="00221B39" w:rsidRDefault="00221B39" w:rsidP="003D0940">
      <w:pPr>
        <w:rPr>
          <w:b/>
          <w:bCs/>
        </w:rPr>
      </w:pPr>
      <w:r w:rsidRPr="00221B39">
        <w:rPr>
          <w:b/>
          <w:bCs/>
        </w:rPr>
        <w:t xml:space="preserve">[Print </w:t>
      </w:r>
      <w:proofErr w:type="spellStart"/>
      <w:r w:rsidRPr="00221B39">
        <w:rPr>
          <w:b/>
          <w:bCs/>
        </w:rPr>
        <w:t>screen</w:t>
      </w:r>
      <w:proofErr w:type="spellEnd"/>
      <w:r w:rsidRPr="00221B39">
        <w:rPr>
          <w:b/>
          <w:bCs/>
        </w:rPr>
        <w:t xml:space="preserve"> da tela de perfil próprio]</w:t>
      </w:r>
    </w:p>
    <w:p w14:paraId="0E7F562B" w14:textId="77777777" w:rsidR="00221B39" w:rsidRPr="00221B39" w:rsidRDefault="00221B39" w:rsidP="003D0940">
      <w:pPr>
        <w:rPr>
          <w:b/>
          <w:bCs/>
        </w:rPr>
      </w:pPr>
      <w:r w:rsidRPr="00221B39">
        <w:rPr>
          <w:b/>
          <w:bCs/>
        </w:rPr>
        <w:t xml:space="preserve">[Print </w:t>
      </w:r>
      <w:proofErr w:type="spellStart"/>
      <w:r w:rsidRPr="00221B39">
        <w:rPr>
          <w:b/>
          <w:bCs/>
        </w:rPr>
        <w:t>screen</w:t>
      </w:r>
      <w:proofErr w:type="spellEnd"/>
      <w:r w:rsidRPr="00221B39">
        <w:rPr>
          <w:b/>
          <w:bCs/>
        </w:rPr>
        <w:t xml:space="preserve"> da tela de perfil de outro utilizador]</w:t>
      </w:r>
    </w:p>
    <w:p w14:paraId="46196079" w14:textId="4E36821B" w:rsidR="00221B39" w:rsidRDefault="00221B39" w:rsidP="003D0940">
      <w:r>
        <w:t>Esta funcionalidade está diretamente ligada à tabela de utilizadores da base de dados. Essa tabela guarda informações como o nome, email, nome de utilizador, biografia, avatar, data de criação e identificador de autenticação. A existência de um nome de utilizador único permite identificar cada conta de forma simples, enquanto o nome público permite ao utilizador escolher como quer aparecer para os outros.</w:t>
      </w:r>
    </w:p>
    <w:p w14:paraId="5696EC47" w14:textId="5CE4BD14" w:rsidR="00221B39" w:rsidRDefault="00221B39" w:rsidP="003D0940">
      <w:r>
        <w:t xml:space="preserve">No </w:t>
      </w:r>
      <w:proofErr w:type="spellStart"/>
      <w:r>
        <w:t>backend</w:t>
      </w:r>
      <w:proofErr w:type="spellEnd"/>
      <w:r>
        <w:t>, o perfil é obtido através de rotas próprias, protegidas por autenticação. Isto garante que apenas utilizadores autenticados conseguem aceder às informações fornecidas pela API.</w:t>
      </w:r>
    </w:p>
    <w:p w14:paraId="5983D24D" w14:textId="337FE8B2" w:rsidR="00221B39" w:rsidRDefault="00221B39" w:rsidP="003D0940">
      <w:r>
        <w:t>A página de perfil também apresenta as publicações do utilizador. Esta ligação entre perfil e publicações permite que cada conta tenha uma espécie de histórico visual, semelhante ao que acontece noutras redes sociais.</w:t>
      </w:r>
    </w:p>
    <w:p w14:paraId="5A1B980B" w14:textId="77777777" w:rsidR="00221B39" w:rsidRPr="00221B39" w:rsidRDefault="00221B39" w:rsidP="003D0940"/>
    <w:p w14:paraId="10BA2714" w14:textId="778A2680" w:rsidR="001F5353" w:rsidRDefault="001F5353" w:rsidP="003D0940">
      <w:pPr>
        <w:pStyle w:val="Heading4"/>
      </w:pPr>
      <w:r>
        <w:t>Editar perfil</w:t>
      </w:r>
    </w:p>
    <w:p w14:paraId="41A32055" w14:textId="23399083" w:rsidR="00930B44" w:rsidRDefault="00930B44" w:rsidP="003D0940">
      <w:pPr>
        <w:spacing w:after="160" w:line="259" w:lineRule="auto"/>
        <w:contextualSpacing w:val="0"/>
      </w:pPr>
      <w:r>
        <w:t>A edição de perfil permite ao utilizador personalizar a sua presença dentro da aplicação. Nesta funcionalidade, é possível alterar informações como o nome público, o nome de utilizador, a imagem de perfil e a biografia.</w:t>
      </w:r>
    </w:p>
    <w:p w14:paraId="2A1C2AA8" w14:textId="77777777" w:rsidR="00930B44" w:rsidRPr="00930B44" w:rsidRDefault="00930B44" w:rsidP="003D0940">
      <w:pPr>
        <w:spacing w:after="160" w:line="259" w:lineRule="auto"/>
        <w:contextualSpacing w:val="0"/>
        <w:rPr>
          <w:b/>
          <w:bCs/>
        </w:rPr>
      </w:pPr>
      <w:r w:rsidRPr="00930B44">
        <w:rPr>
          <w:b/>
          <w:bCs/>
        </w:rPr>
        <w:t xml:space="preserve">[Print </w:t>
      </w:r>
      <w:proofErr w:type="spellStart"/>
      <w:r w:rsidRPr="00930B44">
        <w:rPr>
          <w:b/>
          <w:bCs/>
        </w:rPr>
        <w:t>screen</w:t>
      </w:r>
      <w:proofErr w:type="spellEnd"/>
      <w:r w:rsidRPr="00930B44">
        <w:rPr>
          <w:b/>
          <w:bCs/>
        </w:rPr>
        <w:t xml:space="preserve"> da tela de edição de perfil]</w:t>
      </w:r>
    </w:p>
    <w:p w14:paraId="159D3757" w14:textId="77777777" w:rsidR="00930B44" w:rsidRDefault="00930B44" w:rsidP="003D0940">
      <w:pPr>
        <w:spacing w:after="160" w:line="259" w:lineRule="auto"/>
        <w:contextualSpacing w:val="0"/>
      </w:pPr>
      <w:r>
        <w:t xml:space="preserve">O nome público, juntamente com a imagem de perfil, é a identificação mais visível para outros utilizadores, enquanto o nome de utilizador funciona como uma identificação única. Por isso, no </w:t>
      </w:r>
      <w:proofErr w:type="spellStart"/>
      <w:r>
        <w:t>backend</w:t>
      </w:r>
      <w:proofErr w:type="spellEnd"/>
      <w:r>
        <w:t>, é garantido que o nome de utilizador nunca é repetido. Esta validação é importante para evitar conflitos entre contas e permitir que cada utilizador tenha uma identidade própria.</w:t>
      </w:r>
    </w:p>
    <w:p w14:paraId="4B60C2F2" w14:textId="15D3A313" w:rsidR="00930B44" w:rsidRDefault="00930B44" w:rsidP="003D0940">
      <w:pPr>
        <w:spacing w:after="160" w:line="259" w:lineRule="auto"/>
        <w:contextualSpacing w:val="0"/>
      </w:pPr>
      <w:r>
        <w:t>A biografia permite ao utilizador escrever uma pequena descrição sobre si. Apesar de ser uma informação simples, esta funcionalidade contribui para a personalidade e sentido de individualidade de cada utilizador, pois ajuda outros utilizadores a conhecer melhor a pessoa por trás do perfil.</w:t>
      </w:r>
    </w:p>
    <w:p w14:paraId="687FBAEC" w14:textId="5A239C8C" w:rsidR="00332ACF" w:rsidRDefault="00930B44" w:rsidP="003D0940">
      <w:pPr>
        <w:spacing w:after="160" w:line="259" w:lineRule="auto"/>
        <w:contextualSpacing w:val="0"/>
      </w:pPr>
      <w:r>
        <w:t xml:space="preserve">Quando o utilizador altera os dados, o </w:t>
      </w:r>
      <w:proofErr w:type="spellStart"/>
      <w:r>
        <w:t>frontend</w:t>
      </w:r>
      <w:proofErr w:type="spellEnd"/>
      <w:r>
        <w:t xml:space="preserve"> envia as novas informações para o </w:t>
      </w:r>
      <w:proofErr w:type="spellStart"/>
      <w:r>
        <w:t>backend</w:t>
      </w:r>
      <w:proofErr w:type="spellEnd"/>
      <w:r>
        <w:t xml:space="preserve">. O </w:t>
      </w:r>
      <w:proofErr w:type="spellStart"/>
      <w:r>
        <w:t>backend</w:t>
      </w:r>
      <w:proofErr w:type="spellEnd"/>
      <w:r>
        <w:t xml:space="preserve"> valida os dados e atualiza a tabela de utilizadores na base de dados. Depois disso, a aplicação pode voltar a carregar o perfil já com as alterações aplicadas.</w:t>
      </w:r>
    </w:p>
    <w:p w14:paraId="481B6A51" w14:textId="77777777" w:rsidR="00930B44" w:rsidRDefault="00930B44" w:rsidP="003D0940">
      <w:pPr>
        <w:spacing w:after="160" w:line="259" w:lineRule="auto"/>
        <w:contextualSpacing w:val="0"/>
      </w:pPr>
    </w:p>
    <w:p w14:paraId="19982458" w14:textId="3F1B95A6" w:rsidR="00930B44" w:rsidRDefault="00930B44" w:rsidP="003D0940">
      <w:pPr>
        <w:pStyle w:val="Heading3"/>
      </w:pPr>
      <w:r>
        <w:lastRenderedPageBreak/>
        <w:t>Publicações</w:t>
      </w:r>
    </w:p>
    <w:p w14:paraId="12FD598E" w14:textId="246A8729" w:rsidR="00930B44" w:rsidRDefault="00930B44" w:rsidP="003D0940">
      <w:pPr>
        <w:pStyle w:val="Heading4"/>
      </w:pPr>
      <w:proofErr w:type="spellStart"/>
      <w:r>
        <w:t>Feed</w:t>
      </w:r>
      <w:proofErr w:type="spellEnd"/>
      <w:r>
        <w:t xml:space="preserve"> de Publicações</w:t>
      </w:r>
    </w:p>
    <w:p w14:paraId="3EA198DC" w14:textId="77777777" w:rsidR="003D0940" w:rsidRDefault="003D0940" w:rsidP="003D0940">
      <w:r>
        <w:t>O módulo de publicações permite aos utilizadores partilhar conteúdo, como imagens ou vídeos, acompanhados por uma legenda.</w:t>
      </w:r>
    </w:p>
    <w:p w14:paraId="587202DE" w14:textId="0EF6CF1F" w:rsidR="003D0940" w:rsidRDefault="003D0940" w:rsidP="003D0940">
      <w:r>
        <w:t xml:space="preserve">O </w:t>
      </w:r>
      <w:proofErr w:type="spellStart"/>
      <w:r>
        <w:t>feed</w:t>
      </w:r>
      <w:proofErr w:type="spellEnd"/>
      <w:r>
        <w:t xml:space="preserve"> apresenta as publicações das pessoas que o utilizador segue, mostrando o conteúdo multimédia, a legenda, o autor e as ações disponíveis. Esta página é uma das partes principais da aplicação, e tem como objetivo permitir que os utilizadores partilhem os seus interesses, memórias, hobbies e muito mais com os seus amigos, agindo também como uma galeria digital do utilizador.</w:t>
      </w:r>
    </w:p>
    <w:p w14:paraId="28E4DB69" w14:textId="77777777" w:rsidR="003D0940" w:rsidRPr="003D0940" w:rsidRDefault="003D0940" w:rsidP="003D0940">
      <w:pPr>
        <w:rPr>
          <w:b/>
          <w:bCs/>
        </w:rPr>
      </w:pPr>
      <w:r w:rsidRPr="003D0940">
        <w:rPr>
          <w:b/>
          <w:bCs/>
        </w:rPr>
        <w:t xml:space="preserve">[Print </w:t>
      </w:r>
      <w:proofErr w:type="spellStart"/>
      <w:r w:rsidRPr="003D0940">
        <w:rPr>
          <w:b/>
          <w:bCs/>
        </w:rPr>
        <w:t>screen</w:t>
      </w:r>
      <w:proofErr w:type="spellEnd"/>
      <w:r w:rsidRPr="003D0940">
        <w:rPr>
          <w:b/>
          <w:bCs/>
        </w:rPr>
        <w:t xml:space="preserve"> do </w:t>
      </w:r>
      <w:proofErr w:type="spellStart"/>
      <w:r w:rsidRPr="003D0940">
        <w:rPr>
          <w:b/>
          <w:bCs/>
        </w:rPr>
        <w:t>feed</w:t>
      </w:r>
      <w:proofErr w:type="spellEnd"/>
      <w:r w:rsidRPr="003D0940">
        <w:rPr>
          <w:b/>
          <w:bCs/>
        </w:rPr>
        <w:t xml:space="preserve"> de publicações]</w:t>
      </w:r>
    </w:p>
    <w:p w14:paraId="6EC22009" w14:textId="77777777" w:rsidR="003D0940" w:rsidRDefault="003D0940" w:rsidP="003D0940">
      <w:r>
        <w:t xml:space="preserve">No </w:t>
      </w:r>
      <w:proofErr w:type="spellStart"/>
      <w:r>
        <w:t>frontend</w:t>
      </w:r>
      <w:proofErr w:type="spellEnd"/>
      <w:r>
        <w:t xml:space="preserve">, o </w:t>
      </w:r>
      <w:proofErr w:type="spellStart"/>
      <w:r>
        <w:t>feed</w:t>
      </w:r>
      <w:proofErr w:type="spellEnd"/>
      <w:r>
        <w:t xml:space="preserve"> é gerido com recurso ao padrão de Provider e </w:t>
      </w:r>
      <w:proofErr w:type="spellStart"/>
      <w:r>
        <w:t>ChangeNotifier</w:t>
      </w:r>
      <w:proofErr w:type="spellEnd"/>
      <w:r>
        <w:t xml:space="preserve"> para as publicações poderem ser atualizadas mais eficazmente sem ser necessário reconstruir toda a página.</w:t>
      </w:r>
    </w:p>
    <w:p w14:paraId="2853F1C2" w14:textId="77777777" w:rsidR="003D0940" w:rsidRDefault="003D0940" w:rsidP="003D0940">
      <w:r>
        <w:t xml:space="preserve">No </w:t>
      </w:r>
      <w:proofErr w:type="spellStart"/>
      <w:r>
        <w:t>backend</w:t>
      </w:r>
      <w:proofErr w:type="spellEnd"/>
      <w:r>
        <w:t xml:space="preserve"> e na base de dados, as publicações são guardadas na tabela </w:t>
      </w:r>
      <w:proofErr w:type="spellStart"/>
      <w:r>
        <w:t>posts</w:t>
      </w:r>
      <w:proofErr w:type="spellEnd"/>
      <w:r>
        <w:t>. Esta tabela contém campos como o identificador da publicação, o identificador do utilizador, o endereço do ficheiro multimédia, o tipo de media, a legenda, miniatura, dados de recorte e datas de criação e atualização.</w:t>
      </w:r>
    </w:p>
    <w:p w14:paraId="787731C7" w14:textId="0AB4EDE4" w:rsidR="00930B44" w:rsidRPr="00930B44" w:rsidRDefault="003D0940" w:rsidP="003D0940">
      <w:r>
        <w:t>A existência de campos como media type permite distinguir se uma publicação é uma imagem ou um vídeo. Já o campo de recorte permite guardar informações sobre como a imagem deve ser apresentada, melhorando a consistência visual da aplicação.</w:t>
      </w:r>
    </w:p>
    <w:p w14:paraId="4C608AAF" w14:textId="77777777" w:rsidR="003D0940" w:rsidRDefault="003D0940" w:rsidP="003D0940">
      <w:pPr>
        <w:spacing w:after="160" w:line="259" w:lineRule="auto"/>
        <w:contextualSpacing w:val="0"/>
      </w:pPr>
    </w:p>
    <w:p w14:paraId="7BF990B5" w14:textId="593AA191" w:rsidR="003D0940" w:rsidRDefault="003D0940" w:rsidP="003D0940">
      <w:pPr>
        <w:pStyle w:val="Heading4"/>
      </w:pPr>
      <w:r>
        <w:t>Criar Publicações</w:t>
      </w:r>
    </w:p>
    <w:p w14:paraId="51BE31E4" w14:textId="330E871D" w:rsidR="002A0381" w:rsidRDefault="002A0381" w:rsidP="002A0381">
      <w:r>
        <w:t>Esta funcionalidade permite que os utilizadores criem publicações com imagens ou vídeos, podendo também adicionar uma legenda antes de partilharem o conteúdo. Apesar de ser uma funcionalidade simples do ponto de vista do utilizador, existem várias etapas envolvidas até que a publicação fique disponível na plataforma.</w:t>
      </w:r>
    </w:p>
    <w:p w14:paraId="088CC9E1" w14:textId="77777777" w:rsidR="002A0381" w:rsidRPr="002A0381" w:rsidRDefault="002A0381" w:rsidP="002A0381">
      <w:pPr>
        <w:rPr>
          <w:b/>
          <w:bCs/>
        </w:rPr>
      </w:pPr>
      <w:r w:rsidRPr="002A0381">
        <w:rPr>
          <w:b/>
          <w:bCs/>
        </w:rPr>
        <w:t xml:space="preserve">[Print </w:t>
      </w:r>
      <w:proofErr w:type="spellStart"/>
      <w:r w:rsidRPr="002A0381">
        <w:rPr>
          <w:b/>
          <w:bCs/>
        </w:rPr>
        <w:t>screen</w:t>
      </w:r>
      <w:proofErr w:type="spellEnd"/>
      <w:r w:rsidRPr="002A0381">
        <w:rPr>
          <w:b/>
          <w:bCs/>
        </w:rPr>
        <w:t xml:space="preserve"> da tela de criação de publicação]</w:t>
      </w:r>
    </w:p>
    <w:p w14:paraId="1C296C3F" w14:textId="77777777" w:rsidR="002A0381" w:rsidRDefault="002A0381" w:rsidP="002A0381">
      <w:r>
        <w:t xml:space="preserve">Para escolher os ficheiros foi utilizada a biblioteca </w:t>
      </w:r>
      <w:proofErr w:type="spellStart"/>
      <w:r>
        <w:t>file_picker</w:t>
      </w:r>
      <w:proofErr w:type="spellEnd"/>
      <w:r>
        <w:t xml:space="preserve"> para permitir a seleção de diferentes tipos de ficheiros de imagem ou de vídeo.</w:t>
      </w:r>
    </w:p>
    <w:p w14:paraId="7C2A6681" w14:textId="77777777" w:rsidR="002A0381" w:rsidRDefault="002A0381" w:rsidP="002A0381">
      <w:r>
        <w:t xml:space="preserve">O utilizador pode também ajustar a imagem antes da publicação. Para isso foi utilizada a biblioteca </w:t>
      </w:r>
      <w:proofErr w:type="spellStart"/>
      <w:r>
        <w:t>image_cropper</w:t>
      </w:r>
      <w:proofErr w:type="spellEnd"/>
      <w:r>
        <w:t xml:space="preserve">, que permite recortar a imagem e melhorar o enquadramento apresentado ao utilizador. Nos vídeos, este processo funciona de forma diferente, uma vez que o recorte não é suportado da mesma forma. Nesses casos, são apenas guardadas as informações relativas à área selecionada, e o ajuste é aplicado quando o conteúdo é apresentado no </w:t>
      </w:r>
      <w:proofErr w:type="spellStart"/>
      <w:r>
        <w:t>feed</w:t>
      </w:r>
      <w:proofErr w:type="spellEnd"/>
      <w:r>
        <w:t>.</w:t>
      </w:r>
    </w:p>
    <w:p w14:paraId="01AB56DB" w14:textId="77777777" w:rsidR="002A0381" w:rsidRDefault="002A0381" w:rsidP="002A0381">
      <w:r>
        <w:t xml:space="preserve">Depois de concluída a seleção do ficheiro, o conteúdo é enviado para o servidor. No lado do </w:t>
      </w:r>
      <w:proofErr w:type="spellStart"/>
      <w:r>
        <w:t>backend</w:t>
      </w:r>
      <w:proofErr w:type="spellEnd"/>
      <w:r>
        <w:t xml:space="preserve">, o tratamento dos ficheiros recebidos é feito com recurso à biblioteca </w:t>
      </w:r>
      <w:proofErr w:type="spellStart"/>
      <w:r>
        <w:t>multer</w:t>
      </w:r>
      <w:proofErr w:type="spellEnd"/>
      <w:r>
        <w:t>, responsável por processar os uploads enviados pela aplicação.</w:t>
      </w:r>
    </w:p>
    <w:p w14:paraId="586E6B3F" w14:textId="005A1119" w:rsidR="006F5E93" w:rsidRDefault="002A0381" w:rsidP="002A0381">
      <w:r>
        <w:lastRenderedPageBreak/>
        <w:t>Por fim, após o envio ser concluído com sucesso, os dados da publicação são guardados na base de dados. São armazenados dados como o caminho do ficheiro, o tipo de conteúdo e outros elementos necessários ao funcion</w:t>
      </w:r>
      <w:r w:rsidR="008F3113">
        <w:t>a</w:t>
      </w:r>
      <w:r>
        <w:t xml:space="preserve">mento da funcionalidade. Graças a este processo, as publicações ficam disponíveis tanto no </w:t>
      </w:r>
      <w:proofErr w:type="spellStart"/>
      <w:r>
        <w:t>feed</w:t>
      </w:r>
      <w:proofErr w:type="spellEnd"/>
      <w:r>
        <w:t xml:space="preserve"> principal como na página de perfil de cada utilizador.</w:t>
      </w:r>
    </w:p>
    <w:p w14:paraId="7CBF86D4" w14:textId="0CA86CC0" w:rsidR="006F5E93" w:rsidRDefault="00332ACF" w:rsidP="006F5E93">
      <w:pPr>
        <w:spacing w:after="160" w:line="259" w:lineRule="auto"/>
        <w:contextualSpacing w:val="0"/>
      </w:pPr>
      <w:r>
        <w:br w:type="page"/>
      </w:r>
    </w:p>
    <w:p w14:paraId="7D9C5DA9" w14:textId="69F56229" w:rsidR="006F5E93" w:rsidRDefault="006F5E93" w:rsidP="006F5E93">
      <w:pPr>
        <w:pStyle w:val="Heading4"/>
      </w:pPr>
      <w:r>
        <w:lastRenderedPageBreak/>
        <w:t>Gostos e Comentários</w:t>
      </w:r>
    </w:p>
    <w:p w14:paraId="54CB1449" w14:textId="77777777" w:rsidR="00FA7C25" w:rsidRDefault="00FA7C25" w:rsidP="00FA7C25">
      <w:r>
        <w:t>As publicações também possuem funcionalidades de interação, como gostos e comentários. Estas funcionalidades são importantes para promover a participação dos utilizadores e criar uma sensação de comunidade.</w:t>
      </w:r>
    </w:p>
    <w:p w14:paraId="0DD61ACD" w14:textId="40747AE8" w:rsidR="00FA7C25" w:rsidRDefault="00FA7C25" w:rsidP="00FA7C25">
      <w:r>
        <w:t>Os gostos são guardados numa tabela própria, associando uma publicação a um utilizador. Esta abordagem impede que a informação fique misturada diretamente na tabela das publicações e permite verificar se um determinado utilizador já colocou gosto numa publicação.</w:t>
      </w:r>
    </w:p>
    <w:p w14:paraId="69CEDBA0" w14:textId="77777777" w:rsidR="00FA7C25" w:rsidRDefault="00FA7C25" w:rsidP="00FA7C25">
      <w:r>
        <w:t>Os comentários funcionam de forma semelhante. Cada comentário está associado a uma publicação e a um utilizador, permitindo apresentar quem comentou e em que publicação o comentário foi feito.</w:t>
      </w:r>
    </w:p>
    <w:p w14:paraId="3FCC68F5" w14:textId="77777777" w:rsidR="00FA7C25" w:rsidRDefault="00FA7C25" w:rsidP="00FA7C25">
      <w:r>
        <w:t xml:space="preserve">[Print </w:t>
      </w:r>
      <w:proofErr w:type="spellStart"/>
      <w:r>
        <w:t>screen</w:t>
      </w:r>
      <w:proofErr w:type="spellEnd"/>
      <w:r>
        <w:t xml:space="preserve"> de uma publicação com gostos e comentários]</w:t>
      </w:r>
    </w:p>
    <w:p w14:paraId="1B76CF44" w14:textId="4F9BF7EA" w:rsidR="006F5E93" w:rsidRDefault="00FA7C25" w:rsidP="00FA7C25">
      <w:r>
        <w:t>Estas interações tornam a Seara mais dinâmica e aproximam os utilizadores, pois permitem responder, reagir e participar nas publicações de outras pessoas.</w:t>
      </w:r>
    </w:p>
    <w:p w14:paraId="722FB9BA" w14:textId="754B62EF" w:rsidR="006F5E93" w:rsidRDefault="006F5E93">
      <w:pPr>
        <w:spacing w:after="160" w:line="259" w:lineRule="auto"/>
        <w:contextualSpacing w:val="0"/>
        <w:jc w:val="left"/>
      </w:pPr>
      <w:r>
        <w:br w:type="page"/>
      </w:r>
    </w:p>
    <w:p w14:paraId="5C0AA563" w14:textId="3FDF2872" w:rsidR="002B124D" w:rsidRDefault="002B124D" w:rsidP="002B124D">
      <w:pPr>
        <w:pStyle w:val="Heading3"/>
      </w:pPr>
      <w:proofErr w:type="spellStart"/>
      <w:r>
        <w:lastRenderedPageBreak/>
        <w:t>Stories</w:t>
      </w:r>
      <w:proofErr w:type="spellEnd"/>
    </w:p>
    <w:p w14:paraId="4ADF7654" w14:textId="0BF0422A" w:rsidR="002B124D" w:rsidRDefault="002B124D" w:rsidP="002B124D">
      <w:pPr>
        <w:pStyle w:val="Heading4"/>
      </w:pPr>
      <w:r>
        <w:t xml:space="preserve">Visualização de </w:t>
      </w:r>
      <w:proofErr w:type="spellStart"/>
      <w:r>
        <w:t>Stories</w:t>
      </w:r>
      <w:proofErr w:type="spellEnd"/>
    </w:p>
    <w:p w14:paraId="74BD4863" w14:textId="77777777" w:rsidR="008A3E98" w:rsidRPr="008A3E98" w:rsidRDefault="008A3E98" w:rsidP="008A3E98">
      <w:r w:rsidRPr="008A3E98">
        <w:t xml:space="preserve">A aplicação também possui um sistema de </w:t>
      </w:r>
      <w:proofErr w:type="spellStart"/>
      <w:r w:rsidRPr="008A3E98">
        <w:t>stories</w:t>
      </w:r>
      <w:proofErr w:type="spellEnd"/>
      <w:r w:rsidRPr="008A3E98">
        <w:t>, ou seja, publicações temporárias que ficam disponíveis durante um período limitado. Esta funcionalidade é útil para conteúdos mais momentâneos, informais e menos memoráveis, que o utilizador quer partilhar, mas não quer que fique permanentemente no seu perfil.</w:t>
      </w:r>
    </w:p>
    <w:p w14:paraId="1C8EF2A1" w14:textId="77777777" w:rsidR="008A3E98" w:rsidRPr="008A3E98" w:rsidRDefault="008A3E98" w:rsidP="008A3E98">
      <w:r w:rsidRPr="008A3E98">
        <w:t xml:space="preserve">[Print </w:t>
      </w:r>
      <w:proofErr w:type="spellStart"/>
      <w:r w:rsidRPr="008A3E98">
        <w:t>screen</w:t>
      </w:r>
      <w:proofErr w:type="spellEnd"/>
      <w:r w:rsidRPr="008A3E98">
        <w:t xml:space="preserve"> da tela de </w:t>
      </w:r>
      <w:proofErr w:type="spellStart"/>
      <w:r w:rsidRPr="008A3E98">
        <w:t>stories</w:t>
      </w:r>
      <w:proofErr w:type="spellEnd"/>
      <w:r w:rsidRPr="008A3E98">
        <w:t>]</w:t>
      </w:r>
    </w:p>
    <w:p w14:paraId="32FEDD49" w14:textId="30568BB9" w:rsidR="008A3E98" w:rsidRPr="008A3E98" w:rsidRDefault="008A3E98" w:rsidP="008A3E98">
      <w:r w:rsidRPr="008A3E98">
        <w:t xml:space="preserve">Na base de dados, os </w:t>
      </w:r>
      <w:proofErr w:type="spellStart"/>
      <w:r w:rsidRPr="008A3E98">
        <w:t>stories</w:t>
      </w:r>
      <w:proofErr w:type="spellEnd"/>
      <w:r w:rsidRPr="008A3E98">
        <w:t xml:space="preserve"> são guardados numa tabela própria, que contém o utilizador associado, o ficheiro multimédia, o tipo de conteúdo, a duração e a data de expiração. A existência de uma data de expiração permite que a aplicação saiba quando um </w:t>
      </w:r>
      <w:proofErr w:type="spellStart"/>
      <w:r w:rsidRPr="008A3E98">
        <w:t>story</w:t>
      </w:r>
      <w:proofErr w:type="spellEnd"/>
      <w:r w:rsidRPr="008A3E98">
        <w:t xml:space="preserve"> deve deixar de aparecer.</w:t>
      </w:r>
    </w:p>
    <w:p w14:paraId="48493DD4" w14:textId="767C0857" w:rsidR="002B124D" w:rsidRPr="008A3E98" w:rsidRDefault="008A3E98" w:rsidP="008A3E98">
      <w:r w:rsidRPr="008A3E98">
        <w:t xml:space="preserve">Também existe uma tabela de visualizações, que permite registar que utilizadores já viram determinado </w:t>
      </w:r>
      <w:proofErr w:type="spellStart"/>
      <w:r w:rsidRPr="008A3E98">
        <w:t>story</w:t>
      </w:r>
      <w:proofErr w:type="spellEnd"/>
      <w:r w:rsidRPr="008A3E98">
        <w:t>. Esta tabela é usada para mostrar ao autor quem visualizou o seu conteúdo.</w:t>
      </w:r>
    </w:p>
    <w:p w14:paraId="7095CADB" w14:textId="4E3645EC" w:rsidR="006F5E93" w:rsidRDefault="006F5E93" w:rsidP="008A3E98"/>
    <w:p w14:paraId="7194588A" w14:textId="0CFC071C" w:rsidR="008A3E98" w:rsidRDefault="008A3E98" w:rsidP="008A3E98">
      <w:pPr>
        <w:pStyle w:val="Heading4"/>
      </w:pPr>
      <w:r w:rsidRPr="008A3E98">
        <w:t>Criação e</w:t>
      </w:r>
      <w:r>
        <w:t xml:space="preserve"> E</w:t>
      </w:r>
      <w:r w:rsidRPr="008A3E98">
        <w:t>dição de</w:t>
      </w:r>
      <w:r>
        <w:t xml:space="preserve"> </w:t>
      </w:r>
      <w:proofErr w:type="spellStart"/>
      <w:r>
        <w:t>S</w:t>
      </w:r>
      <w:r w:rsidRPr="008A3E98">
        <w:t>tories</w:t>
      </w:r>
      <w:proofErr w:type="spellEnd"/>
    </w:p>
    <w:p w14:paraId="6FD25193" w14:textId="0ADA0725" w:rsidR="00E65121" w:rsidRPr="00B04660" w:rsidRDefault="00E65121" w:rsidP="00B04660">
      <w:r>
        <w:t xml:space="preserve">A criação de </w:t>
      </w:r>
      <w:proofErr w:type="spellStart"/>
      <w:r>
        <w:t>stories</w:t>
      </w:r>
      <w:proofErr w:type="spellEnd"/>
      <w:r>
        <w:t xml:space="preserve"> envolve a seleção ou captura de conteúdo multimédia e a sua preparação para publicação temporária. A aplicação utiliza bibliotecas relacionadas com câmara, imagem, vídeo e exportação de media para </w:t>
      </w:r>
      <w:r w:rsidRPr="00B04660">
        <w:t>permitir criar conteúdos mais ricos.</w:t>
      </w:r>
    </w:p>
    <w:p w14:paraId="729075A7" w14:textId="6950BD7A" w:rsidR="00E65121" w:rsidRPr="00B04660" w:rsidRDefault="00E65121" w:rsidP="00B04660">
      <w:r w:rsidRPr="00B04660">
        <w:t xml:space="preserve">As bibliotecas </w:t>
      </w:r>
      <w:proofErr w:type="spellStart"/>
      <w:r w:rsidRPr="00B04660">
        <w:t>camera</w:t>
      </w:r>
      <w:proofErr w:type="spellEnd"/>
      <w:r w:rsidRPr="00B04660">
        <w:t xml:space="preserve"> e </w:t>
      </w:r>
      <w:proofErr w:type="spellStart"/>
      <w:r w:rsidRPr="00B04660">
        <w:t>camera_windows</w:t>
      </w:r>
      <w:proofErr w:type="spellEnd"/>
      <w:r w:rsidRPr="00B04660">
        <w:t xml:space="preserve"> permitem aceder à câmara do dispositivo, nas várias plataformas. Já o </w:t>
      </w:r>
      <w:proofErr w:type="spellStart"/>
      <w:r w:rsidRPr="00B04660">
        <w:t>permission_handler</w:t>
      </w:r>
      <w:proofErr w:type="spellEnd"/>
      <w:r w:rsidRPr="00B04660">
        <w:t xml:space="preserve"> é usado para pedir permissões ao sistema operativo, como acesso à câmara, microfone ou armazenamento.</w:t>
      </w:r>
    </w:p>
    <w:p w14:paraId="2AFE852D" w14:textId="00D8290F" w:rsidR="00E65121" w:rsidRPr="00B04660" w:rsidRDefault="00E65121" w:rsidP="00B04660">
      <w:r w:rsidRPr="00B04660">
        <w:t xml:space="preserve">Para processar imagens e vídeos, foram utilizadas bibliotecas como </w:t>
      </w:r>
      <w:proofErr w:type="spellStart"/>
      <w:r w:rsidRPr="00B04660">
        <w:t>video_player</w:t>
      </w:r>
      <w:proofErr w:type="spellEnd"/>
      <w:r w:rsidRPr="00B04660">
        <w:t xml:space="preserve">, </w:t>
      </w:r>
      <w:proofErr w:type="spellStart"/>
      <w:r w:rsidRPr="00B04660">
        <w:t>ffmpeg_kit_flutter_new</w:t>
      </w:r>
      <w:proofErr w:type="spellEnd"/>
      <w:r w:rsidRPr="00B04660">
        <w:t xml:space="preserve"> e </w:t>
      </w:r>
      <w:proofErr w:type="spellStart"/>
      <w:r w:rsidRPr="00B04660">
        <w:t>image</w:t>
      </w:r>
      <w:proofErr w:type="spellEnd"/>
      <w:r w:rsidRPr="00B04660">
        <w:t xml:space="preserve">. O </w:t>
      </w:r>
      <w:proofErr w:type="spellStart"/>
      <w:r w:rsidRPr="00B04660">
        <w:t>video_player</w:t>
      </w:r>
      <w:proofErr w:type="spellEnd"/>
      <w:r w:rsidRPr="00B04660">
        <w:t xml:space="preserve"> faz a reprodução de vídeos dentro da edição, e o </w:t>
      </w:r>
      <w:proofErr w:type="spellStart"/>
      <w:r w:rsidRPr="00B04660">
        <w:t>FFmpeg</w:t>
      </w:r>
      <w:proofErr w:type="spellEnd"/>
      <w:r w:rsidRPr="00B04660">
        <w:t xml:space="preserve"> é usado para as tarefas mais pesadas como a junção de áudios e a exportação de vídeos.</w:t>
      </w:r>
    </w:p>
    <w:p w14:paraId="4C6AD34D" w14:textId="792379E1" w:rsidR="008A3E98" w:rsidRDefault="00E65121" w:rsidP="00B04660">
      <w:r w:rsidRPr="00B04660">
        <w:t xml:space="preserve">Dentro da edição o utilizador pode: escrever textos de diferentes tamanhos, fazer desenhos com lápis de variadas cores e espessuras, adicionar e retirar áudios aos vídeos, exportar o conteúdo para a galeria e por fim publicar o seu </w:t>
      </w:r>
      <w:proofErr w:type="spellStart"/>
      <w:r w:rsidRPr="00B04660">
        <w:t>story</w:t>
      </w:r>
      <w:proofErr w:type="spellEnd"/>
      <w:r w:rsidRPr="00B04660">
        <w:t xml:space="preserve">. Esta variedade de funções permite uma grande personalização e acrescenta uma camada de diversão à criação de </w:t>
      </w:r>
      <w:proofErr w:type="spellStart"/>
      <w:r w:rsidRPr="00B04660">
        <w:t>stories</w:t>
      </w:r>
      <w:proofErr w:type="spellEnd"/>
      <w:r w:rsidRPr="00B04660">
        <w:t>.</w:t>
      </w:r>
    </w:p>
    <w:p w14:paraId="6ED83141" w14:textId="77777777" w:rsidR="00A84D1E" w:rsidRPr="00B04660" w:rsidRDefault="00A84D1E" w:rsidP="00A84D1E">
      <w:r w:rsidRPr="00B04660">
        <w:t>---------------------------------------------------------------------------------------------------------------------------------</w:t>
      </w:r>
    </w:p>
    <w:p w14:paraId="06E73490" w14:textId="77777777" w:rsidR="00A84D1E" w:rsidRDefault="00A84D1E" w:rsidP="00B04660"/>
    <w:p w14:paraId="58DE3235" w14:textId="5F390008" w:rsidR="00EA7215" w:rsidRDefault="00EA7215">
      <w:pPr>
        <w:spacing w:after="160" w:line="259" w:lineRule="auto"/>
        <w:contextualSpacing w:val="0"/>
        <w:jc w:val="left"/>
      </w:pPr>
      <w:r>
        <w:br w:type="page"/>
      </w:r>
    </w:p>
    <w:p w14:paraId="51B6A490" w14:textId="69F62E21" w:rsidR="00EA7215" w:rsidRDefault="00EA7215" w:rsidP="00645615">
      <w:pPr>
        <w:pStyle w:val="Heading3"/>
      </w:pPr>
      <w:r>
        <w:lastRenderedPageBreak/>
        <w:t>Pergunta do dia</w:t>
      </w:r>
    </w:p>
    <w:p w14:paraId="073007B3" w14:textId="788FC94C" w:rsidR="0014480D" w:rsidRPr="0014480D" w:rsidRDefault="0014480D" w:rsidP="0014480D">
      <w:r w:rsidRPr="0014480D">
        <w:t>O módulo “Pergunta do Dia” foi uma das últimas funcionalidades que desenvolvi para o projeto, mas é o que representa o verdadeiro objetivo que sempre tive para a rede social. O objetivo é fazer com que a Seara não seja só uma plataforma para as pessoas comunicarem e se expressarem, mas também um lugar para aprenderem, incentivando os utilizadores a abrirem a aplicação diariamente para responder a uma pergunta de conhecimento geral simples, mas útil.</w:t>
      </w:r>
    </w:p>
    <w:p w14:paraId="29A7CEE2" w14:textId="2F1CA26C" w:rsidR="0014480D" w:rsidRDefault="0014480D" w:rsidP="0014480D">
      <w:r w:rsidRPr="0014480D">
        <w:t>As perguntas são de escolha múltipla entre quatro opções, sendo apenas uma delas a opção correta. Quando o utilizador escolhe uma opção, a aplicação regista a resposta e mostra se acertou ou errou e aparece também a percentagem de pessoas que acertaram a questão. Depois, quer o utilizador tenha acertado, quer não, é mostrada uma breve explicação do tópico e da pergunta e é prolongada a ofensiva do utilizador, o que mantém a sua chama acesa.</w:t>
      </w:r>
    </w:p>
    <w:p w14:paraId="78F4686B" w14:textId="3DCD6A26" w:rsidR="0014480D" w:rsidRPr="0014480D" w:rsidRDefault="0014480D" w:rsidP="0014480D">
      <w:r>
        <w:t>[Print da tela e das tabelas]</w:t>
      </w:r>
    </w:p>
    <w:p w14:paraId="75D759C5" w14:textId="25B86C3A" w:rsidR="00552ABD" w:rsidRPr="00FC14EF" w:rsidRDefault="0014480D" w:rsidP="00FC14EF">
      <w:r w:rsidRPr="0014480D">
        <w:t xml:space="preserve">Na base de dados, esta funcionalidade só tem duas tabelas. A tabela </w:t>
      </w:r>
      <w:proofErr w:type="spellStart"/>
      <w:r w:rsidRPr="0014480D">
        <w:t>daily_questions</w:t>
      </w:r>
      <w:proofErr w:type="spellEnd"/>
      <w:r w:rsidRPr="0014480D">
        <w:t xml:space="preserve"> guarda todas as perguntas que podem aparecer, incluindo o enunciado, as quatro opções de resposta, a resposta correta, a explicação e o tópico da pergunta. A tabela </w:t>
      </w:r>
      <w:proofErr w:type="spellStart"/>
      <w:r w:rsidRPr="0014480D">
        <w:t>user_daily_answers</w:t>
      </w:r>
      <w:proofErr w:type="spellEnd"/>
      <w:r w:rsidRPr="0014480D">
        <w:t xml:space="preserve"> regista as respostas dos utilizadores, associando cada utilizador </w:t>
      </w:r>
      <w:r w:rsidRPr="00FC14EF">
        <w:t>à pergunta respondida e à opção selecionada.</w:t>
      </w:r>
    </w:p>
    <w:p w14:paraId="146730A8" w14:textId="78E093A7" w:rsidR="00FC14EF" w:rsidRPr="00FC14EF" w:rsidRDefault="00FC14EF" w:rsidP="00FC14EF">
      <w:r w:rsidRPr="00FC14EF">
        <w:br w:type="page"/>
      </w:r>
    </w:p>
    <w:p w14:paraId="083E8F47" w14:textId="0B6FF212" w:rsidR="00FC14EF" w:rsidRPr="00FC14EF" w:rsidRDefault="00FC14EF" w:rsidP="00FC14EF">
      <w:pPr>
        <w:pStyle w:val="Heading3"/>
      </w:pPr>
      <w:r>
        <w:lastRenderedPageBreak/>
        <w:t>Versionamento e atualizações</w:t>
      </w:r>
    </w:p>
    <w:p w14:paraId="4FBDFE20" w14:textId="7AB9DCBF" w:rsidR="008F3C32" w:rsidRPr="008F3C32" w:rsidRDefault="008F3C32" w:rsidP="008F3C32">
      <w:r w:rsidRPr="008F3C32">
        <w:t>No fim do desenvolvimento da aplicação, entrando na fase de muitos testes, eu não queria que fosse necessário mandar um novo ficheiro por mensagem de cada vez que fizesse mudanças à aplicação ou corrigisse um erro. Para resolver este problema, foi desenvolvido um sistema de atualização e distribuição de novas versões.</w:t>
      </w:r>
    </w:p>
    <w:p w14:paraId="726D1DC1" w14:textId="386E6FEA" w:rsidR="008F3C32" w:rsidRPr="008F3C32" w:rsidRDefault="008F3C32" w:rsidP="008F3C32">
      <w:r w:rsidRPr="008F3C32">
        <w:t>Isto foi um desafio especialmente grande, pois além de nunca ter trabalhado com nada parecido antes, cada plataforma precisou de um sistema diferente, apesar de terem todos a mesma base. Além disso, tive de trabalhar com executáveis, ficheiros .bat e permissões de Android, o que foi um desafio completamente novo.</w:t>
      </w:r>
    </w:p>
    <w:p w14:paraId="36F589B3" w14:textId="4F16CAC9" w:rsidR="008F3C32" w:rsidRDefault="008F3C32" w:rsidP="008F3C32">
      <w:r w:rsidRPr="008F3C32">
        <w:t>O sistema que foi implementado baseia-se na comparação entre a versão instalada e a versão definida como mais recente no servidor. Sempre que o utilizador inicia a aplicação, é feita uma verificação automática e, se existir uma versão mais recente disponível, aparece ao utilizador a opção de atualizar. Se a versão atual for só inferior à versão mais recente, a atualização é opcional e o utilizador pode continuar a utilizar a aplicação normalmente, mas se a versão atual for inferior à versão definida como mínima, o utilizador é bloqueado do resto da aplicação até aceitar a atualização.</w:t>
      </w:r>
    </w:p>
    <w:p w14:paraId="16718A9C" w14:textId="03552FDD" w:rsidR="008F3C32" w:rsidRPr="008F3C32" w:rsidRDefault="008F3C32" w:rsidP="008F3C32">
      <w:r>
        <w:t>[print da tela de atualizar]</w:t>
      </w:r>
    </w:p>
    <w:p w14:paraId="7F2FCD46" w14:textId="2F1B8DAC" w:rsidR="008F3C32" w:rsidRPr="008F3C32" w:rsidRDefault="008F3C32" w:rsidP="008F3C32">
      <w:r w:rsidRPr="008F3C32">
        <w:t>Para cada plataforma, o processo de publicação de uma nova atualização é ligeiramente diferente.</w:t>
      </w:r>
    </w:p>
    <w:p w14:paraId="0A9AC554" w14:textId="5398FC80" w:rsidR="008F3C32" w:rsidRPr="008F3C32" w:rsidRDefault="008F3C32" w:rsidP="008F3C32">
      <w:r w:rsidRPr="008F3C32">
        <w:t xml:space="preserve">No Android e no Windows, para cada atualização é compilada uma nova versão da aplicação e disponibilizada através do </w:t>
      </w:r>
      <w:proofErr w:type="spellStart"/>
      <w:r w:rsidRPr="008F3C32">
        <w:t>backend</w:t>
      </w:r>
      <w:proofErr w:type="spellEnd"/>
      <w:r w:rsidRPr="008F3C32">
        <w:t xml:space="preserve"> para instalação. No caso do Windows, é também necessário atualizar o instalador para garantir que a versão é corretamente registada no computador.</w:t>
      </w:r>
    </w:p>
    <w:p w14:paraId="447647BB" w14:textId="18D8E369" w:rsidR="008F3C32" w:rsidRPr="008F3C32" w:rsidRDefault="008F3C32" w:rsidP="008F3C32">
      <w:r w:rsidRPr="008F3C32">
        <w:t>Na versão Web, o processo é mais direto, uma vez que não existe instalação local. Após compilar uma nova versão da aplicação, é só publicá-la no serviço de alojamento e fica imediatamente disponível para todos os utilizadores.</w:t>
      </w:r>
    </w:p>
    <w:p w14:paraId="5C4787D8" w14:textId="77777777" w:rsidR="008F3C32" w:rsidRPr="008F3C32" w:rsidRDefault="008F3C32" w:rsidP="008F3C32">
      <w:r w:rsidRPr="008F3C32">
        <w:t>Apesar de ter demorado algum tempo a implementar, este sistema permitiu tornar a manutenção da Seara muito mais organizada e sustentável ao longo do tempo, para além de facilitar a distribuição de novas funcionalidades e correções.</w:t>
      </w:r>
    </w:p>
    <w:p w14:paraId="64FF994F" w14:textId="47567EB4" w:rsidR="00B04660" w:rsidRPr="008F3C32" w:rsidRDefault="008A3E98" w:rsidP="008F3C32">
      <w:r w:rsidRPr="008F3C32">
        <w:br w:type="page"/>
      </w:r>
    </w:p>
    <w:p w14:paraId="471C76F0" w14:textId="77777777" w:rsidR="00B04660" w:rsidRPr="00FC14EF" w:rsidRDefault="00B04660" w:rsidP="008A3E98"/>
    <w:p w14:paraId="7EAC8F44" w14:textId="77777777" w:rsidR="008A3E98" w:rsidRPr="00FC14EF" w:rsidRDefault="008A3E98" w:rsidP="002B124D"/>
    <w:p w14:paraId="2AC19AC1" w14:textId="5158AC1C" w:rsidR="00FC788B" w:rsidRPr="005618CC" w:rsidRDefault="00332ACF" w:rsidP="00FC788B">
      <w:pPr>
        <w:numPr>
          <w:ilvl w:val="0"/>
          <w:numId w:val="6"/>
        </w:numPr>
        <w:tabs>
          <w:tab w:val="num" w:pos="360"/>
        </w:tabs>
        <w:spacing w:after="160" w:line="259" w:lineRule="auto"/>
        <w:contextualSpacing w:val="0"/>
        <w:rPr>
          <w:b/>
          <w:bCs/>
        </w:rPr>
      </w:pPr>
      <w:r w:rsidRPr="00332ACF">
        <w:rPr>
          <w:b/>
          <w:bCs/>
        </w:rPr>
        <w:t>Texto</w:t>
      </w:r>
      <w:r w:rsidR="0075198F">
        <w:rPr>
          <w:b/>
          <w:bCs/>
        </w:rPr>
        <w:t xml:space="preserve">s que podem ser </w:t>
      </w:r>
      <w:r w:rsidR="00FC788B">
        <w:rPr>
          <w:b/>
          <w:bCs/>
        </w:rPr>
        <w:t>uteis, mas</w:t>
      </w:r>
      <w:r w:rsidR="0075198F">
        <w:rPr>
          <w:b/>
          <w:bCs/>
        </w:rPr>
        <w:t xml:space="preserve"> ainda não os meti em lado nenhum</w:t>
      </w:r>
    </w:p>
    <w:p w14:paraId="20F9CD30" w14:textId="77777777" w:rsidR="00332ACF" w:rsidRPr="00332ACF" w:rsidRDefault="00332ACF" w:rsidP="003D0940">
      <w:pPr>
        <w:numPr>
          <w:ilvl w:val="0"/>
          <w:numId w:val="6"/>
        </w:numPr>
        <w:tabs>
          <w:tab w:val="num" w:pos="360"/>
        </w:tabs>
        <w:spacing w:after="160" w:line="259" w:lineRule="auto"/>
        <w:contextualSpacing w:val="0"/>
        <w:rPr>
          <w:b/>
          <w:bCs/>
        </w:rPr>
      </w:pPr>
      <w:r w:rsidRPr="00332ACF">
        <w:rPr>
          <w:b/>
          <w:bCs/>
        </w:rPr>
        <w:t>Arquitetura geral da aplicação</w:t>
      </w:r>
    </w:p>
    <w:p w14:paraId="2A417CB6" w14:textId="77777777" w:rsidR="00332ACF" w:rsidRPr="00332ACF" w:rsidRDefault="00332ACF" w:rsidP="003D0940">
      <w:pPr>
        <w:spacing w:after="160" w:line="259" w:lineRule="auto"/>
        <w:contextualSpacing w:val="0"/>
      </w:pPr>
      <w:r w:rsidRPr="00332ACF">
        <w:t xml:space="preserve">A aplicação Seara está organizada numa arquitetura dividida em três partes principais: </w:t>
      </w:r>
      <w:proofErr w:type="spellStart"/>
      <w:r w:rsidRPr="00332ACF">
        <w:t>frontend</w:t>
      </w:r>
      <w:proofErr w:type="spellEnd"/>
      <w:r w:rsidRPr="00332ACF">
        <w:t xml:space="preserve">, </w:t>
      </w:r>
      <w:proofErr w:type="spellStart"/>
      <w:r w:rsidRPr="00332ACF">
        <w:t>backend</w:t>
      </w:r>
      <w:proofErr w:type="spellEnd"/>
      <w:r w:rsidRPr="00332ACF">
        <w:t xml:space="preserve"> e base de dados.</w:t>
      </w:r>
    </w:p>
    <w:p w14:paraId="2D5A1687" w14:textId="77777777" w:rsidR="00332ACF" w:rsidRPr="00332ACF" w:rsidRDefault="00332ACF" w:rsidP="003D0940">
      <w:pPr>
        <w:spacing w:after="160" w:line="259" w:lineRule="auto"/>
        <w:contextualSpacing w:val="0"/>
      </w:pPr>
      <w:r w:rsidRPr="00332ACF">
        <w:t xml:space="preserve">O </w:t>
      </w:r>
      <w:proofErr w:type="spellStart"/>
      <w:r w:rsidRPr="00332ACF">
        <w:t>frontend</w:t>
      </w:r>
      <w:proofErr w:type="spellEnd"/>
      <w:r w:rsidRPr="00332ACF">
        <w:t xml:space="preserve"> foi desenvolvido em Flutter, utilizando a linguagem </w:t>
      </w:r>
      <w:proofErr w:type="spellStart"/>
      <w:r w:rsidRPr="00332ACF">
        <w:t>Dart</w:t>
      </w:r>
      <w:proofErr w:type="spellEnd"/>
      <w:r w:rsidRPr="00332ACF">
        <w:t xml:space="preserve">. Esta escolha permite criar uma aplicação multiplataforma, capaz de correr em diferentes ambientes, como Android, Web, Windows e outros sistemas suportados pelo Flutter. A interface é composta por ecrãs, </w:t>
      </w:r>
      <w:proofErr w:type="spellStart"/>
      <w:r w:rsidRPr="00332ACF">
        <w:t>widgets</w:t>
      </w:r>
      <w:proofErr w:type="spellEnd"/>
      <w:r w:rsidRPr="00332ACF">
        <w:t xml:space="preserve">, controladores, modelos, serviços e </w:t>
      </w:r>
      <w:proofErr w:type="spellStart"/>
      <w:r w:rsidRPr="00332ACF">
        <w:t>providers</w:t>
      </w:r>
      <w:proofErr w:type="spellEnd"/>
      <w:r w:rsidRPr="00332ACF">
        <w:t>.</w:t>
      </w:r>
    </w:p>
    <w:p w14:paraId="741F0CA9" w14:textId="77777777" w:rsidR="00332ACF" w:rsidRPr="00332ACF" w:rsidRDefault="00332ACF" w:rsidP="003D0940">
      <w:pPr>
        <w:spacing w:after="160" w:line="259" w:lineRule="auto"/>
        <w:contextualSpacing w:val="0"/>
      </w:pPr>
      <w:r w:rsidRPr="00332ACF">
        <w:t xml:space="preserve">O </w:t>
      </w:r>
      <w:proofErr w:type="spellStart"/>
      <w:r w:rsidRPr="00332ACF">
        <w:t>backend</w:t>
      </w:r>
      <w:proofErr w:type="spellEnd"/>
      <w:r w:rsidRPr="00332ACF">
        <w:t xml:space="preserve"> foi desenvolvido em Node.js com Express. A sua função é disponibilizar uma API que recebe pedidos do </w:t>
      </w:r>
      <w:proofErr w:type="spellStart"/>
      <w:r w:rsidRPr="00332ACF">
        <w:t>frontend</w:t>
      </w:r>
      <w:proofErr w:type="spellEnd"/>
      <w:r w:rsidRPr="00332ACF">
        <w:t>, valida dados, comunica com a base de dados e devolve respostas organizadas. Esta camada é essencial para centralizar regras de negócio e proteger o acesso aos dados.</w:t>
      </w:r>
    </w:p>
    <w:p w14:paraId="6635A481" w14:textId="77777777" w:rsidR="00332ACF" w:rsidRPr="00332ACF" w:rsidRDefault="00332ACF" w:rsidP="003D0940">
      <w:pPr>
        <w:spacing w:after="160" w:line="259" w:lineRule="auto"/>
        <w:contextualSpacing w:val="0"/>
      </w:pPr>
      <w:r w:rsidRPr="00332ACF">
        <w:t xml:space="preserve">A base de dados é gerida com </w:t>
      </w:r>
      <w:proofErr w:type="spellStart"/>
      <w:r w:rsidRPr="00332ACF">
        <w:t>PostgreSQL</w:t>
      </w:r>
      <w:proofErr w:type="spellEnd"/>
      <w:r w:rsidRPr="00332ACF">
        <w:t xml:space="preserve"> através do </w:t>
      </w:r>
      <w:proofErr w:type="spellStart"/>
      <w:r w:rsidRPr="00332ACF">
        <w:t>Supabase</w:t>
      </w:r>
      <w:proofErr w:type="spellEnd"/>
      <w:r w:rsidRPr="00332ACF">
        <w:t xml:space="preserve">. O </w:t>
      </w:r>
      <w:proofErr w:type="spellStart"/>
      <w:r w:rsidRPr="00332ACF">
        <w:t>Supabase</w:t>
      </w:r>
      <w:proofErr w:type="spellEnd"/>
      <w:r w:rsidRPr="00332ACF">
        <w:t xml:space="preserve"> funciona como uma plataforma </w:t>
      </w:r>
      <w:proofErr w:type="spellStart"/>
      <w:r w:rsidRPr="00332ACF">
        <w:t>Backend</w:t>
      </w:r>
      <w:proofErr w:type="spellEnd"/>
      <w:r w:rsidRPr="00332ACF">
        <w:t xml:space="preserve"> as a </w:t>
      </w:r>
      <w:proofErr w:type="spellStart"/>
      <w:r w:rsidRPr="00332ACF">
        <w:t>Service</w:t>
      </w:r>
      <w:proofErr w:type="spellEnd"/>
      <w:r w:rsidRPr="00332ACF">
        <w:t>, oferecendo serviços como base de dados, autenticação e armazenamento. Isto permitiu acelerar o desenvolvimento, porque várias funcionalidades importantes já estavam disponíveis de forma integrada.</w:t>
      </w:r>
    </w:p>
    <w:p w14:paraId="32F4E578" w14:textId="77777777" w:rsidR="00332ACF" w:rsidRPr="00332ACF" w:rsidRDefault="00332ACF" w:rsidP="003D0940">
      <w:pPr>
        <w:spacing w:after="160" w:line="259" w:lineRule="auto"/>
        <w:contextualSpacing w:val="0"/>
      </w:pPr>
      <w:r w:rsidRPr="00332ACF">
        <w:t>De forma simplificada, o funcionamento geral da aplicação pode ser representado assim:</w:t>
      </w:r>
    </w:p>
    <w:p w14:paraId="7814090D" w14:textId="77777777" w:rsidR="00332ACF" w:rsidRPr="00332ACF" w:rsidRDefault="00332ACF" w:rsidP="003D0940">
      <w:pPr>
        <w:spacing w:after="160" w:line="259" w:lineRule="auto"/>
        <w:contextualSpacing w:val="0"/>
        <w:jc w:val="left"/>
      </w:pPr>
      <w:r w:rsidRPr="00332ACF">
        <w:t>Utilizador</w:t>
      </w:r>
      <w:r w:rsidRPr="00332ACF">
        <w:br/>
        <w:t xml:space="preserve">   ↓</w:t>
      </w:r>
      <w:r w:rsidRPr="00332ACF">
        <w:br/>
        <w:t>Aplicação Flutter</w:t>
      </w:r>
      <w:r w:rsidRPr="00332ACF">
        <w:br/>
        <w:t xml:space="preserve">   ↓</w:t>
      </w:r>
      <w:r w:rsidRPr="00332ACF">
        <w:br/>
        <w:t>API Node.js / Express</w:t>
      </w:r>
      <w:r w:rsidRPr="00332ACF">
        <w:br/>
        <w:t xml:space="preserve">   ↓</w:t>
      </w:r>
      <w:r w:rsidRPr="00332ACF">
        <w:br/>
      </w:r>
      <w:proofErr w:type="spellStart"/>
      <w:r w:rsidRPr="00332ACF">
        <w:t>Supabase</w:t>
      </w:r>
      <w:proofErr w:type="spellEnd"/>
      <w:r w:rsidRPr="00332ACF">
        <w:t xml:space="preserve"> / </w:t>
      </w:r>
      <w:proofErr w:type="spellStart"/>
      <w:r w:rsidRPr="00332ACF">
        <w:t>PostgreSQL</w:t>
      </w:r>
      <w:proofErr w:type="spellEnd"/>
    </w:p>
    <w:p w14:paraId="33AC3D79" w14:textId="77777777" w:rsidR="00332ACF" w:rsidRPr="00332ACF" w:rsidRDefault="00332ACF" w:rsidP="003D0940">
      <w:pPr>
        <w:spacing w:after="160" w:line="259" w:lineRule="auto"/>
        <w:contextualSpacing w:val="0"/>
      </w:pPr>
      <w:r w:rsidRPr="00332ACF">
        <w:t>[Inserir diagrama simples da arquitetura geral da aplicação]</w:t>
      </w:r>
    </w:p>
    <w:p w14:paraId="71BF0746" w14:textId="77777777" w:rsidR="00332ACF" w:rsidRPr="00332ACF" w:rsidRDefault="00332ACF" w:rsidP="003D0940">
      <w:pPr>
        <w:spacing w:after="160" w:line="259" w:lineRule="auto"/>
        <w:contextualSpacing w:val="0"/>
      </w:pPr>
      <w:r w:rsidRPr="00332ACF">
        <w:t xml:space="preserve">Esta separação torna o projeto mais organizado e facilita a manutenção. Se for necessário alterar a interface, essas alterações podem ser feitas no </w:t>
      </w:r>
      <w:proofErr w:type="spellStart"/>
      <w:r w:rsidRPr="00332ACF">
        <w:t>frontend</w:t>
      </w:r>
      <w:proofErr w:type="spellEnd"/>
      <w:r w:rsidRPr="00332ACF">
        <w:t xml:space="preserve">. Se for necessário mudar regras de negócio, isso pode ser feito no </w:t>
      </w:r>
      <w:proofErr w:type="spellStart"/>
      <w:r w:rsidRPr="00332ACF">
        <w:t>backend</w:t>
      </w:r>
      <w:proofErr w:type="spellEnd"/>
      <w:r w:rsidRPr="00332ACF">
        <w:t>. Se for necessário alterar a estrutura dos dados, essa alteração é feita na base de dados.</w:t>
      </w:r>
    </w:p>
    <w:p w14:paraId="4886EABC" w14:textId="77777777" w:rsidR="00332ACF" w:rsidRPr="00332ACF" w:rsidRDefault="00000000" w:rsidP="003D0940">
      <w:pPr>
        <w:spacing w:after="160" w:line="259" w:lineRule="auto"/>
        <w:contextualSpacing w:val="0"/>
      </w:pPr>
      <w:r>
        <w:pict w14:anchorId="4EEBF9B4">
          <v:rect id="_x0000_i1025" style="width:0;height:1.5pt" o:hralign="center" o:hrstd="t" o:hr="t" fillcolor="#a0a0a0" stroked="f"/>
        </w:pict>
      </w:r>
    </w:p>
    <w:p w14:paraId="38B513C7" w14:textId="0C35B75B" w:rsidR="00332ACF" w:rsidRPr="00332ACF" w:rsidRDefault="00000000" w:rsidP="009C2D37">
      <w:pPr>
        <w:spacing w:after="160" w:line="259" w:lineRule="auto"/>
        <w:contextualSpacing w:val="0"/>
      </w:pPr>
      <w:r>
        <w:pict w14:anchorId="5DA34B60">
          <v:rect id="_x0000_i1026" style="width:0;height:1.5pt" o:hralign="center" o:hrstd="t" o:hr="t" fillcolor="#a0a0a0" stroked="f"/>
        </w:pict>
      </w:r>
    </w:p>
    <w:p w14:paraId="429C3791" w14:textId="77777777" w:rsidR="00332ACF" w:rsidRDefault="00332ACF" w:rsidP="003D0940">
      <w:pPr>
        <w:spacing w:after="160" w:line="259" w:lineRule="auto"/>
        <w:contextualSpacing w:val="0"/>
      </w:pPr>
    </w:p>
    <w:p w14:paraId="2FA48BF5" w14:textId="62774516" w:rsidR="00815129" w:rsidRDefault="00815129" w:rsidP="003D0940">
      <w:pPr>
        <w:spacing w:after="160" w:line="259" w:lineRule="auto"/>
        <w:contextualSpacing w:val="0"/>
      </w:pPr>
      <w:r>
        <w:br w:type="page"/>
      </w:r>
    </w:p>
    <w:p w14:paraId="071B0128" w14:textId="2C6C5BB2" w:rsidR="00815129" w:rsidRDefault="00815129" w:rsidP="003D0940">
      <w:pPr>
        <w:spacing w:after="160" w:line="259" w:lineRule="auto"/>
        <w:contextualSpacing w:val="0"/>
      </w:pPr>
      <w:r>
        <w:lastRenderedPageBreak/>
        <w:br w:type="page"/>
      </w:r>
    </w:p>
    <w:p w14:paraId="54068CF6" w14:textId="77777777" w:rsidR="00746360" w:rsidRPr="00585170" w:rsidRDefault="00746360" w:rsidP="003D0940"/>
    <w:p w14:paraId="2AB9440E" w14:textId="77777777" w:rsidR="009B33F8" w:rsidRPr="00585170" w:rsidRDefault="009B33F8" w:rsidP="003D0940">
      <w:pPr>
        <w:pStyle w:val="Heading1"/>
      </w:pPr>
      <w:bookmarkStart w:id="87" w:name="_Toc178316429"/>
      <w:bookmarkStart w:id="88" w:name="_Toc182491079"/>
      <w:bookmarkStart w:id="89" w:name="_Toc182491449"/>
      <w:bookmarkStart w:id="90" w:name="_Toc182491757"/>
      <w:bookmarkStart w:id="91" w:name="_Toc182491855"/>
      <w:bookmarkStart w:id="92" w:name="_Toc228179551"/>
      <w:r w:rsidRPr="00585170">
        <w:t>Conclusão</w:t>
      </w:r>
      <w:bookmarkEnd w:id="87"/>
      <w:bookmarkEnd w:id="88"/>
      <w:bookmarkEnd w:id="89"/>
      <w:bookmarkEnd w:id="90"/>
      <w:bookmarkEnd w:id="91"/>
      <w:bookmarkEnd w:id="92"/>
    </w:p>
    <w:p w14:paraId="20749D1D" w14:textId="77777777" w:rsidR="009B33F8" w:rsidRPr="00585170" w:rsidRDefault="009B33F8" w:rsidP="003D0940">
      <w:pPr>
        <w:rPr>
          <w:lang w:val="en-US"/>
        </w:rPr>
      </w:pPr>
      <w:proofErr w:type="spellStart"/>
      <w:r w:rsidRPr="00585170">
        <w:t>Lorem</w:t>
      </w:r>
      <w:proofErr w:type="spellEnd"/>
      <w:r w:rsidRPr="00585170">
        <w:t xml:space="preserve"> </w:t>
      </w:r>
      <w:proofErr w:type="spellStart"/>
      <w:r w:rsidRPr="00585170">
        <w:t>ipsum</w:t>
      </w:r>
      <w:proofErr w:type="spellEnd"/>
      <w:r w:rsidRPr="00585170">
        <w:t xml:space="preserve"> </w:t>
      </w:r>
      <w:proofErr w:type="spellStart"/>
      <w:r w:rsidRPr="00585170">
        <w:t>dolor</w:t>
      </w:r>
      <w:proofErr w:type="spellEnd"/>
      <w:r w:rsidRPr="00585170">
        <w:t xml:space="preserve"> </w:t>
      </w:r>
      <w:proofErr w:type="spellStart"/>
      <w:r w:rsidRPr="00585170">
        <w:t>sit</w:t>
      </w:r>
      <w:proofErr w:type="spellEnd"/>
      <w:r w:rsidRPr="00585170">
        <w:t xml:space="preserve"> </w:t>
      </w:r>
      <w:proofErr w:type="spellStart"/>
      <w:r w:rsidRPr="00585170">
        <w:t>amet</w:t>
      </w:r>
      <w:proofErr w:type="spellEnd"/>
      <w:r w:rsidRPr="00585170">
        <w:t xml:space="preserve">, </w:t>
      </w:r>
      <w:proofErr w:type="spellStart"/>
      <w:r w:rsidRPr="00585170">
        <w:t>consectetuer</w:t>
      </w:r>
      <w:proofErr w:type="spellEnd"/>
      <w:r w:rsidRPr="00585170">
        <w:t xml:space="preserve"> </w:t>
      </w:r>
      <w:proofErr w:type="spellStart"/>
      <w:r w:rsidRPr="00585170">
        <w:t>adipiscing</w:t>
      </w:r>
      <w:proofErr w:type="spellEnd"/>
      <w:r w:rsidRPr="00585170">
        <w:t xml:space="preserve"> </w:t>
      </w:r>
      <w:proofErr w:type="spellStart"/>
      <w:r w:rsidRPr="00585170">
        <w:t>elit</w:t>
      </w:r>
      <w:proofErr w:type="spellEnd"/>
      <w:r w:rsidRPr="00585170">
        <w:t xml:space="preserve">. </w:t>
      </w:r>
      <w:proofErr w:type="spellStart"/>
      <w:r w:rsidRPr="00585170">
        <w:t>Maecenas</w:t>
      </w:r>
      <w:proofErr w:type="spellEnd"/>
      <w:r w:rsidRPr="00585170">
        <w:t xml:space="preserve"> </w:t>
      </w:r>
      <w:proofErr w:type="spellStart"/>
      <w:r w:rsidRPr="00585170">
        <w:t>porttitor</w:t>
      </w:r>
      <w:proofErr w:type="spellEnd"/>
      <w:r w:rsidRPr="00585170">
        <w:t xml:space="preserve"> </w:t>
      </w:r>
      <w:proofErr w:type="spellStart"/>
      <w:r w:rsidRPr="00585170">
        <w:t>congue</w:t>
      </w:r>
      <w:proofErr w:type="spellEnd"/>
      <w:r w:rsidRPr="00585170">
        <w:t xml:space="preserve"> massa. </w:t>
      </w:r>
      <w:proofErr w:type="spellStart"/>
      <w:r w:rsidRPr="00585170">
        <w:t>Fusce</w:t>
      </w:r>
      <w:proofErr w:type="spellEnd"/>
      <w:r w:rsidRPr="00585170">
        <w:t xml:space="preserve"> </w:t>
      </w:r>
      <w:proofErr w:type="spellStart"/>
      <w:r w:rsidRPr="00585170">
        <w:t>posuere</w:t>
      </w:r>
      <w:proofErr w:type="spellEnd"/>
      <w:r w:rsidRPr="00585170">
        <w:t xml:space="preserve">, magna </w:t>
      </w:r>
      <w:proofErr w:type="spellStart"/>
      <w:r w:rsidRPr="00585170">
        <w:t>sed</w:t>
      </w:r>
      <w:proofErr w:type="spellEnd"/>
      <w:r w:rsidRPr="00585170">
        <w:t xml:space="preserve"> pulvinar </w:t>
      </w:r>
      <w:proofErr w:type="spellStart"/>
      <w:r w:rsidRPr="00585170">
        <w:t>ultricies</w:t>
      </w:r>
      <w:proofErr w:type="spellEnd"/>
      <w:r w:rsidRPr="00585170">
        <w:t xml:space="preserve">, purus </w:t>
      </w:r>
      <w:proofErr w:type="spellStart"/>
      <w:r w:rsidRPr="00585170">
        <w:t>lectus</w:t>
      </w:r>
      <w:proofErr w:type="spellEnd"/>
      <w:r w:rsidRPr="00585170">
        <w:t xml:space="preserve"> </w:t>
      </w:r>
      <w:proofErr w:type="spellStart"/>
      <w:r w:rsidRPr="00585170">
        <w:t>malesuada</w:t>
      </w:r>
      <w:proofErr w:type="spellEnd"/>
      <w:r w:rsidRPr="00585170">
        <w:t xml:space="preserve"> libero, </w:t>
      </w:r>
      <w:proofErr w:type="spellStart"/>
      <w:r w:rsidRPr="00585170">
        <w:t>sit</w:t>
      </w:r>
      <w:proofErr w:type="spellEnd"/>
      <w:r w:rsidRPr="00585170">
        <w:t xml:space="preserve"> </w:t>
      </w:r>
      <w:proofErr w:type="spellStart"/>
      <w:r w:rsidRPr="00585170">
        <w:t>amet</w:t>
      </w:r>
      <w:proofErr w:type="spellEnd"/>
      <w:r w:rsidRPr="00585170">
        <w:t xml:space="preserve"> </w:t>
      </w:r>
      <w:proofErr w:type="spellStart"/>
      <w:r w:rsidRPr="00585170">
        <w:t>commodo</w:t>
      </w:r>
      <w:proofErr w:type="spellEnd"/>
      <w:r w:rsidRPr="00585170">
        <w:t xml:space="preserve"> </w:t>
      </w:r>
      <w:proofErr w:type="gramStart"/>
      <w:r w:rsidRPr="00585170">
        <w:t>magna eros</w:t>
      </w:r>
      <w:proofErr w:type="gramEnd"/>
      <w:r w:rsidRPr="00585170">
        <w:t xml:space="preserve"> quis urna. </w:t>
      </w:r>
      <w:proofErr w:type="spellStart"/>
      <w:r w:rsidRPr="00585170">
        <w:t>Nunc</w:t>
      </w:r>
      <w:proofErr w:type="spellEnd"/>
      <w:r w:rsidRPr="00585170">
        <w:t xml:space="preserve"> </w:t>
      </w:r>
      <w:proofErr w:type="spellStart"/>
      <w:r w:rsidRPr="00585170">
        <w:t>viverra</w:t>
      </w:r>
      <w:proofErr w:type="spellEnd"/>
      <w:r w:rsidRPr="00585170">
        <w:t xml:space="preserve"> </w:t>
      </w:r>
      <w:proofErr w:type="spellStart"/>
      <w:r w:rsidRPr="00585170">
        <w:t>imperdiet</w:t>
      </w:r>
      <w:proofErr w:type="spellEnd"/>
      <w:r w:rsidRPr="00585170">
        <w:t xml:space="preserve"> </w:t>
      </w:r>
      <w:proofErr w:type="spellStart"/>
      <w:r w:rsidRPr="00585170">
        <w:t>enim</w:t>
      </w:r>
      <w:proofErr w:type="spellEnd"/>
      <w:r w:rsidRPr="00585170">
        <w:t xml:space="preserve">. </w:t>
      </w:r>
      <w:proofErr w:type="spellStart"/>
      <w:r w:rsidRPr="00585170">
        <w:t>Fusce</w:t>
      </w:r>
      <w:proofErr w:type="spellEnd"/>
      <w:r w:rsidRPr="00585170">
        <w:t xml:space="preserve"> est. </w:t>
      </w:r>
      <w:proofErr w:type="spellStart"/>
      <w:r w:rsidRPr="00585170">
        <w:t>Vivamus</w:t>
      </w:r>
      <w:proofErr w:type="spellEnd"/>
      <w:r w:rsidRPr="00585170">
        <w:t xml:space="preserve"> a </w:t>
      </w:r>
      <w:proofErr w:type="spellStart"/>
      <w:r w:rsidRPr="00585170">
        <w:t>tellus</w:t>
      </w:r>
      <w:proofErr w:type="spellEnd"/>
      <w:r w:rsidRPr="00585170">
        <w:t xml:space="preserve">. </w:t>
      </w:r>
      <w:proofErr w:type="spellStart"/>
      <w:r w:rsidRPr="00585170">
        <w:t>Pellentesque</w:t>
      </w:r>
      <w:proofErr w:type="spellEnd"/>
      <w:r w:rsidRPr="00585170">
        <w:t xml:space="preserve"> </w:t>
      </w:r>
      <w:proofErr w:type="spellStart"/>
      <w:r w:rsidRPr="00585170">
        <w:t>habitant</w:t>
      </w:r>
      <w:proofErr w:type="spellEnd"/>
      <w:r w:rsidRPr="00585170">
        <w:t xml:space="preserve"> </w:t>
      </w:r>
      <w:proofErr w:type="spellStart"/>
      <w:r w:rsidRPr="00585170">
        <w:t>morbi</w:t>
      </w:r>
      <w:proofErr w:type="spellEnd"/>
      <w:r w:rsidRPr="00585170">
        <w:t xml:space="preserve"> </w:t>
      </w:r>
      <w:proofErr w:type="spellStart"/>
      <w:r w:rsidRPr="00585170">
        <w:t>tristique</w:t>
      </w:r>
      <w:proofErr w:type="spellEnd"/>
      <w:r w:rsidRPr="00585170">
        <w:t xml:space="preserve"> </w:t>
      </w:r>
      <w:proofErr w:type="spellStart"/>
      <w:r w:rsidRPr="00585170">
        <w:t>senectus</w:t>
      </w:r>
      <w:proofErr w:type="spellEnd"/>
      <w:r w:rsidRPr="00585170">
        <w:t xml:space="preserve"> </w:t>
      </w:r>
      <w:proofErr w:type="spellStart"/>
      <w:r w:rsidRPr="00585170">
        <w:t>et</w:t>
      </w:r>
      <w:proofErr w:type="spellEnd"/>
      <w:r w:rsidRPr="00585170">
        <w:t xml:space="preserve"> </w:t>
      </w:r>
      <w:proofErr w:type="spellStart"/>
      <w:r w:rsidRPr="00585170">
        <w:t>netus</w:t>
      </w:r>
      <w:proofErr w:type="spellEnd"/>
      <w:r w:rsidRPr="00585170">
        <w:t xml:space="preserve"> </w:t>
      </w:r>
      <w:proofErr w:type="spellStart"/>
      <w:r w:rsidRPr="00585170">
        <w:t>et</w:t>
      </w:r>
      <w:proofErr w:type="spellEnd"/>
      <w:r w:rsidRPr="00585170">
        <w:t xml:space="preserve"> </w:t>
      </w:r>
      <w:proofErr w:type="spellStart"/>
      <w:r w:rsidRPr="00585170">
        <w:t>malesuada</w:t>
      </w:r>
      <w:proofErr w:type="spellEnd"/>
      <w:r w:rsidRPr="00585170">
        <w:t xml:space="preserve"> </w:t>
      </w:r>
      <w:proofErr w:type="spellStart"/>
      <w:r w:rsidRPr="00585170">
        <w:t>fames</w:t>
      </w:r>
      <w:proofErr w:type="spellEnd"/>
      <w:r w:rsidRPr="00585170">
        <w:t xml:space="preserve"> ac </w:t>
      </w:r>
      <w:proofErr w:type="spellStart"/>
      <w:r w:rsidRPr="00585170">
        <w:t>turpis</w:t>
      </w:r>
      <w:proofErr w:type="spellEnd"/>
      <w:r w:rsidRPr="00585170">
        <w:t xml:space="preserve"> egestas. </w:t>
      </w:r>
      <w:r w:rsidRPr="00585170">
        <w:rPr>
          <w:lang w:val="en-US"/>
        </w:rPr>
        <w:t xml:space="preserve">Proin pharetra </w:t>
      </w:r>
      <w:proofErr w:type="spellStart"/>
      <w:r w:rsidRPr="00585170">
        <w:rPr>
          <w:lang w:val="en-US"/>
        </w:rPr>
        <w:t>nonummy</w:t>
      </w:r>
      <w:proofErr w:type="spellEnd"/>
      <w:r w:rsidRPr="00585170">
        <w:rPr>
          <w:lang w:val="en-US"/>
        </w:rPr>
        <w:t xml:space="preserve"> </w:t>
      </w:r>
      <w:proofErr w:type="spellStart"/>
      <w:r w:rsidRPr="00585170">
        <w:rPr>
          <w:lang w:val="en-US"/>
        </w:rPr>
        <w:t>pede</w:t>
      </w:r>
      <w:proofErr w:type="spellEnd"/>
      <w:r w:rsidRPr="00585170">
        <w:rPr>
          <w:lang w:val="en-US"/>
        </w:rPr>
        <w:t xml:space="preserve">. Mauris et </w:t>
      </w:r>
      <w:proofErr w:type="spellStart"/>
      <w:r w:rsidRPr="00585170">
        <w:rPr>
          <w:lang w:val="en-US"/>
        </w:rPr>
        <w:t>orci</w:t>
      </w:r>
      <w:proofErr w:type="spellEnd"/>
      <w:r w:rsidRPr="00585170">
        <w:rPr>
          <w:lang w:val="en-US"/>
        </w:rPr>
        <w:t>. Aenean nec lorem.</w:t>
      </w:r>
    </w:p>
    <w:p w14:paraId="34BC2037" w14:textId="77777777" w:rsidR="009B33F8" w:rsidRPr="00585170" w:rsidRDefault="009B33F8" w:rsidP="003D0940">
      <w:r w:rsidRPr="00585170">
        <w:rPr>
          <w:lang w:val="en-US"/>
        </w:rPr>
        <w:t xml:space="preserve">Donec </w:t>
      </w:r>
      <w:proofErr w:type="spellStart"/>
      <w:r w:rsidRPr="00585170">
        <w:rPr>
          <w:lang w:val="en-US"/>
        </w:rPr>
        <w:t>ut</w:t>
      </w:r>
      <w:proofErr w:type="spellEnd"/>
      <w:r w:rsidRPr="00585170">
        <w:rPr>
          <w:lang w:val="en-US"/>
        </w:rPr>
        <w:t xml:space="preserve"> est in </w:t>
      </w:r>
      <w:proofErr w:type="spellStart"/>
      <w:r w:rsidRPr="00585170">
        <w:rPr>
          <w:lang w:val="en-US"/>
        </w:rPr>
        <w:t>lectus</w:t>
      </w:r>
      <w:proofErr w:type="spellEnd"/>
      <w:r w:rsidRPr="00585170">
        <w:rPr>
          <w:lang w:val="en-US"/>
        </w:rPr>
        <w:t xml:space="preserve"> </w:t>
      </w:r>
      <w:proofErr w:type="spellStart"/>
      <w:r w:rsidRPr="00585170">
        <w:rPr>
          <w:lang w:val="en-US"/>
        </w:rPr>
        <w:t>consequat</w:t>
      </w:r>
      <w:proofErr w:type="spellEnd"/>
      <w:r w:rsidRPr="00585170">
        <w:rPr>
          <w:lang w:val="en-US"/>
        </w:rPr>
        <w:t xml:space="preserve"> </w:t>
      </w:r>
      <w:proofErr w:type="spellStart"/>
      <w:r w:rsidRPr="00585170">
        <w:rPr>
          <w:lang w:val="en-US"/>
        </w:rPr>
        <w:t>consequat</w:t>
      </w:r>
      <w:proofErr w:type="spellEnd"/>
      <w:r w:rsidRPr="00585170">
        <w:rPr>
          <w:lang w:val="en-US"/>
        </w:rPr>
        <w:t xml:space="preserve">. </w:t>
      </w:r>
      <w:proofErr w:type="spellStart"/>
      <w:r w:rsidRPr="00585170">
        <w:t>Etiam</w:t>
      </w:r>
      <w:proofErr w:type="spellEnd"/>
      <w:r w:rsidRPr="00585170">
        <w:t xml:space="preserve"> </w:t>
      </w:r>
      <w:proofErr w:type="spellStart"/>
      <w:r w:rsidRPr="00585170">
        <w:t>eget</w:t>
      </w:r>
      <w:proofErr w:type="spellEnd"/>
      <w:r w:rsidRPr="00585170">
        <w:t xml:space="preserve"> </w:t>
      </w:r>
      <w:proofErr w:type="spellStart"/>
      <w:r w:rsidRPr="00585170">
        <w:t>dui</w:t>
      </w:r>
      <w:proofErr w:type="spellEnd"/>
      <w:r w:rsidRPr="00585170">
        <w:t xml:space="preserve">. </w:t>
      </w:r>
      <w:proofErr w:type="spellStart"/>
      <w:r w:rsidRPr="00585170">
        <w:t>Aliquam</w:t>
      </w:r>
      <w:proofErr w:type="spellEnd"/>
      <w:r w:rsidRPr="00585170">
        <w:t xml:space="preserve"> </w:t>
      </w:r>
      <w:proofErr w:type="spellStart"/>
      <w:r w:rsidRPr="00585170">
        <w:t>erat</w:t>
      </w:r>
      <w:proofErr w:type="spellEnd"/>
      <w:r w:rsidRPr="00585170">
        <w:t xml:space="preserve"> </w:t>
      </w:r>
      <w:proofErr w:type="spellStart"/>
      <w:r w:rsidRPr="00585170">
        <w:t>volutpat</w:t>
      </w:r>
      <w:proofErr w:type="spellEnd"/>
      <w:r w:rsidRPr="00585170">
        <w:t xml:space="preserve">. </w:t>
      </w:r>
      <w:r w:rsidRPr="00CB7D0B">
        <w:rPr>
          <w:lang w:val="en-US"/>
        </w:rPr>
        <w:t xml:space="preserve">Sed at lorem in nunc </w:t>
      </w:r>
      <w:proofErr w:type="spellStart"/>
      <w:r w:rsidRPr="00CB7D0B">
        <w:rPr>
          <w:lang w:val="en-US"/>
        </w:rPr>
        <w:t>por</w:t>
      </w:r>
      <w:proofErr w:type="spellEnd"/>
      <w:r w:rsidRPr="00CB7D0B">
        <w:rPr>
          <w:lang w:val="en-US"/>
        </w:rPr>
        <w:t xml:space="preserve">-ta </w:t>
      </w:r>
      <w:proofErr w:type="spellStart"/>
      <w:r w:rsidRPr="00CB7D0B">
        <w:rPr>
          <w:lang w:val="en-US"/>
        </w:rPr>
        <w:t>tristique</w:t>
      </w:r>
      <w:proofErr w:type="spellEnd"/>
      <w:r w:rsidRPr="00CB7D0B">
        <w:rPr>
          <w:lang w:val="en-US"/>
        </w:rPr>
        <w:t xml:space="preserve">. Proin nec </w:t>
      </w:r>
      <w:proofErr w:type="spellStart"/>
      <w:r w:rsidRPr="00CB7D0B">
        <w:rPr>
          <w:lang w:val="en-US"/>
        </w:rPr>
        <w:t>augue</w:t>
      </w:r>
      <w:proofErr w:type="spellEnd"/>
      <w:r w:rsidRPr="00CB7D0B">
        <w:rPr>
          <w:lang w:val="en-US"/>
        </w:rPr>
        <w:t xml:space="preserve">. </w:t>
      </w:r>
      <w:proofErr w:type="spellStart"/>
      <w:r w:rsidRPr="00585170">
        <w:t>Quisque</w:t>
      </w:r>
      <w:proofErr w:type="spellEnd"/>
      <w:r w:rsidRPr="00585170">
        <w:t xml:space="preserve"> </w:t>
      </w:r>
      <w:proofErr w:type="spellStart"/>
      <w:r w:rsidRPr="00585170">
        <w:t>aliquam</w:t>
      </w:r>
      <w:proofErr w:type="spellEnd"/>
      <w:r w:rsidRPr="00585170">
        <w:t xml:space="preserve"> </w:t>
      </w:r>
      <w:proofErr w:type="spellStart"/>
      <w:r w:rsidRPr="00585170">
        <w:t>tempor</w:t>
      </w:r>
      <w:proofErr w:type="spellEnd"/>
      <w:r w:rsidRPr="00585170">
        <w:t xml:space="preserve"> magna. </w:t>
      </w:r>
      <w:proofErr w:type="spellStart"/>
      <w:r w:rsidRPr="00585170">
        <w:t>Pellentesque</w:t>
      </w:r>
      <w:proofErr w:type="spellEnd"/>
      <w:r w:rsidRPr="00585170">
        <w:t xml:space="preserve"> </w:t>
      </w:r>
      <w:proofErr w:type="spellStart"/>
      <w:r w:rsidRPr="00585170">
        <w:t>habitant</w:t>
      </w:r>
      <w:proofErr w:type="spellEnd"/>
      <w:r w:rsidRPr="00585170">
        <w:t xml:space="preserve"> </w:t>
      </w:r>
      <w:proofErr w:type="spellStart"/>
      <w:r w:rsidRPr="00585170">
        <w:t>morbi</w:t>
      </w:r>
      <w:proofErr w:type="spellEnd"/>
      <w:r w:rsidRPr="00585170">
        <w:t xml:space="preserve"> </w:t>
      </w:r>
      <w:proofErr w:type="spellStart"/>
      <w:r w:rsidRPr="00585170">
        <w:t>tristique</w:t>
      </w:r>
      <w:proofErr w:type="spellEnd"/>
      <w:r w:rsidRPr="00585170">
        <w:t xml:space="preserve"> </w:t>
      </w:r>
      <w:proofErr w:type="spellStart"/>
      <w:r w:rsidRPr="00585170">
        <w:t>senectus</w:t>
      </w:r>
      <w:proofErr w:type="spellEnd"/>
      <w:r w:rsidRPr="00585170">
        <w:t xml:space="preserve"> </w:t>
      </w:r>
      <w:proofErr w:type="spellStart"/>
      <w:r w:rsidRPr="00585170">
        <w:t>et</w:t>
      </w:r>
      <w:proofErr w:type="spellEnd"/>
      <w:r w:rsidRPr="00585170">
        <w:t xml:space="preserve"> </w:t>
      </w:r>
      <w:proofErr w:type="spellStart"/>
      <w:r w:rsidRPr="00585170">
        <w:t>netus</w:t>
      </w:r>
      <w:proofErr w:type="spellEnd"/>
      <w:r w:rsidRPr="00585170">
        <w:t xml:space="preserve"> </w:t>
      </w:r>
      <w:proofErr w:type="spellStart"/>
      <w:r w:rsidRPr="00585170">
        <w:t>et</w:t>
      </w:r>
      <w:proofErr w:type="spellEnd"/>
      <w:r w:rsidRPr="00585170">
        <w:t xml:space="preserve"> </w:t>
      </w:r>
      <w:proofErr w:type="spellStart"/>
      <w:r w:rsidRPr="00585170">
        <w:t>malesuada</w:t>
      </w:r>
      <w:proofErr w:type="spellEnd"/>
      <w:r w:rsidRPr="00585170">
        <w:t xml:space="preserve"> </w:t>
      </w:r>
      <w:proofErr w:type="spellStart"/>
      <w:r w:rsidRPr="00585170">
        <w:t>fames</w:t>
      </w:r>
      <w:proofErr w:type="spellEnd"/>
      <w:r w:rsidRPr="00585170">
        <w:t xml:space="preserve"> ac </w:t>
      </w:r>
      <w:proofErr w:type="spellStart"/>
      <w:r w:rsidRPr="00585170">
        <w:t>turpis</w:t>
      </w:r>
      <w:proofErr w:type="spellEnd"/>
      <w:r w:rsidRPr="00585170">
        <w:t xml:space="preserve"> egestas. </w:t>
      </w:r>
      <w:proofErr w:type="spellStart"/>
      <w:r w:rsidRPr="00585170">
        <w:t>Nunc</w:t>
      </w:r>
      <w:proofErr w:type="spellEnd"/>
      <w:r w:rsidRPr="00585170">
        <w:t xml:space="preserve"> ac magna. </w:t>
      </w:r>
      <w:proofErr w:type="spellStart"/>
      <w:r w:rsidRPr="00585170">
        <w:t>Maecenas</w:t>
      </w:r>
      <w:proofErr w:type="spellEnd"/>
      <w:r w:rsidRPr="00585170">
        <w:t xml:space="preserve"> odio </w:t>
      </w:r>
      <w:proofErr w:type="spellStart"/>
      <w:r w:rsidRPr="00585170">
        <w:t>dolor</w:t>
      </w:r>
      <w:proofErr w:type="spellEnd"/>
      <w:r w:rsidRPr="00585170">
        <w:t xml:space="preserve">, </w:t>
      </w:r>
      <w:proofErr w:type="spellStart"/>
      <w:r w:rsidRPr="00585170">
        <w:t>vulputate</w:t>
      </w:r>
      <w:proofErr w:type="spellEnd"/>
      <w:r w:rsidRPr="00585170">
        <w:t xml:space="preserve"> </w:t>
      </w:r>
      <w:proofErr w:type="spellStart"/>
      <w:r w:rsidRPr="00585170">
        <w:t>vel</w:t>
      </w:r>
      <w:proofErr w:type="spellEnd"/>
      <w:r w:rsidRPr="00585170">
        <w:t xml:space="preserve">, </w:t>
      </w:r>
      <w:proofErr w:type="spellStart"/>
      <w:r w:rsidRPr="00585170">
        <w:t>auctor</w:t>
      </w:r>
      <w:proofErr w:type="spellEnd"/>
      <w:r w:rsidRPr="00585170">
        <w:t xml:space="preserve"> ac, </w:t>
      </w:r>
      <w:proofErr w:type="spellStart"/>
      <w:r w:rsidRPr="00585170">
        <w:t>accumsan</w:t>
      </w:r>
      <w:proofErr w:type="spellEnd"/>
      <w:r w:rsidRPr="00585170">
        <w:t xml:space="preserve"> id, </w:t>
      </w:r>
      <w:proofErr w:type="spellStart"/>
      <w:r w:rsidRPr="00585170">
        <w:t>felis</w:t>
      </w:r>
      <w:proofErr w:type="spellEnd"/>
      <w:r w:rsidRPr="00585170">
        <w:t xml:space="preserve">. </w:t>
      </w:r>
      <w:proofErr w:type="spellStart"/>
      <w:r w:rsidRPr="00585170">
        <w:t>Pellentesque</w:t>
      </w:r>
      <w:proofErr w:type="spellEnd"/>
      <w:r w:rsidRPr="00585170">
        <w:t xml:space="preserve"> </w:t>
      </w:r>
      <w:proofErr w:type="spellStart"/>
      <w:r w:rsidRPr="00585170">
        <w:t>cursus</w:t>
      </w:r>
      <w:proofErr w:type="spellEnd"/>
      <w:r w:rsidRPr="00585170">
        <w:t xml:space="preserve"> </w:t>
      </w:r>
      <w:proofErr w:type="spellStart"/>
      <w:r w:rsidRPr="00585170">
        <w:t>sagittis</w:t>
      </w:r>
      <w:proofErr w:type="spellEnd"/>
      <w:r w:rsidRPr="00585170">
        <w:t xml:space="preserve"> </w:t>
      </w:r>
      <w:proofErr w:type="spellStart"/>
      <w:r w:rsidRPr="00585170">
        <w:t>felis</w:t>
      </w:r>
      <w:proofErr w:type="spellEnd"/>
      <w:r w:rsidRPr="00585170">
        <w:t>.</w:t>
      </w:r>
    </w:p>
    <w:p w14:paraId="302CA26E" w14:textId="77777777" w:rsidR="009B33F8" w:rsidRPr="00585170" w:rsidRDefault="009B33F8" w:rsidP="003D0940"/>
    <w:p w14:paraId="3B6019E2" w14:textId="77777777" w:rsidR="009B33F8" w:rsidRPr="00585170" w:rsidRDefault="009B33F8" w:rsidP="003D0940">
      <w:pPr>
        <w:rPr>
          <w:highlight w:val="yellow"/>
        </w:rPr>
      </w:pPr>
      <w:r w:rsidRPr="00585170">
        <w:rPr>
          <w:highlight w:val="yellow"/>
        </w:rPr>
        <w:t>— Apagar —</w:t>
      </w:r>
    </w:p>
    <w:p w14:paraId="70CDD2F8" w14:textId="77777777" w:rsidR="009B33F8" w:rsidRPr="00585170" w:rsidRDefault="009B33F8" w:rsidP="003D0940">
      <w:pPr>
        <w:pStyle w:val="ListParagraph"/>
        <w:numPr>
          <w:ilvl w:val="0"/>
          <w:numId w:val="4"/>
        </w:numPr>
        <w:rPr>
          <w:highlight w:val="yellow"/>
        </w:rPr>
      </w:pPr>
      <w:r w:rsidRPr="00585170">
        <w:rPr>
          <w:highlight w:val="yellow"/>
        </w:rPr>
        <w:t>Pode ser apresentada sob a forma parcial, por exemplo no final de cada capítulo. Tal não invalida a existência de uma conclusão geral que não deve repetir as conclusões parcelares já apresentadas ao longo do trabalho.</w:t>
      </w:r>
    </w:p>
    <w:p w14:paraId="232370C7" w14:textId="77777777" w:rsidR="009B33F8" w:rsidRPr="00585170" w:rsidRDefault="009B33F8" w:rsidP="003D0940">
      <w:pPr>
        <w:pStyle w:val="ListParagraph"/>
        <w:numPr>
          <w:ilvl w:val="0"/>
          <w:numId w:val="4"/>
        </w:numPr>
        <w:rPr>
          <w:highlight w:val="yellow"/>
        </w:rPr>
      </w:pPr>
      <w:r w:rsidRPr="00585170">
        <w:rPr>
          <w:highlight w:val="yellow"/>
        </w:rPr>
        <w:t>É elaborada na conclusão dos estudos, representa a síntese do trabalho, sendo clara e breve (máximo 1/10 das páginas do corpo do trabalho).</w:t>
      </w:r>
    </w:p>
    <w:p w14:paraId="21AA3F5D" w14:textId="77777777" w:rsidR="009B33F8" w:rsidRPr="00585170" w:rsidRDefault="009B33F8" w:rsidP="003D0940">
      <w:pPr>
        <w:pStyle w:val="ListParagraph"/>
        <w:numPr>
          <w:ilvl w:val="0"/>
          <w:numId w:val="4"/>
        </w:numPr>
        <w:rPr>
          <w:highlight w:val="yellow"/>
        </w:rPr>
      </w:pPr>
      <w:r w:rsidRPr="00585170">
        <w:rPr>
          <w:highlight w:val="yellow"/>
        </w:rPr>
        <w:t>Está intimamente relacionada com a introdução fornecendo respostas às questões aí levantadas, apresentando as conclusões e os resultados.</w:t>
      </w:r>
    </w:p>
    <w:p w14:paraId="1B4D87B0" w14:textId="77777777" w:rsidR="009B33F8" w:rsidRPr="00585170" w:rsidRDefault="009B33F8" w:rsidP="003D0940">
      <w:pPr>
        <w:pStyle w:val="ListParagraph"/>
        <w:numPr>
          <w:ilvl w:val="0"/>
          <w:numId w:val="4"/>
        </w:numPr>
        <w:rPr>
          <w:highlight w:val="yellow"/>
        </w:rPr>
      </w:pPr>
      <w:r w:rsidRPr="00585170">
        <w:rPr>
          <w:highlight w:val="yellow"/>
        </w:rPr>
        <w:t>Contém um balanço dos objetivos (referindo os que foram alcançados e os que ficaram por cumprir), bem como das dúvidas, das indicações e dos constrangimentos surgidos ao longo da sua elaboração.</w:t>
      </w:r>
    </w:p>
    <w:p w14:paraId="085B278F" w14:textId="77777777" w:rsidR="009B33F8" w:rsidRPr="00585170" w:rsidRDefault="009B33F8" w:rsidP="003D0940">
      <w:pPr>
        <w:pStyle w:val="ListParagraph"/>
        <w:numPr>
          <w:ilvl w:val="0"/>
          <w:numId w:val="4"/>
        </w:numPr>
        <w:rPr>
          <w:highlight w:val="yellow"/>
        </w:rPr>
      </w:pPr>
      <w:r w:rsidRPr="00585170">
        <w:rPr>
          <w:highlight w:val="yellow"/>
        </w:rPr>
        <w:t>Inclui as consequências dos resultados para a resolução dos problemas e as perspetivas para investigações futuras.</w:t>
      </w:r>
    </w:p>
    <w:p w14:paraId="2C094A67" w14:textId="77777777" w:rsidR="009B33F8" w:rsidRPr="00585170" w:rsidRDefault="009B33F8" w:rsidP="003D0940">
      <w:pPr>
        <w:pStyle w:val="ListParagraph"/>
        <w:numPr>
          <w:ilvl w:val="0"/>
          <w:numId w:val="4"/>
        </w:numPr>
        <w:rPr>
          <w:highlight w:val="yellow"/>
        </w:rPr>
      </w:pPr>
      <w:r w:rsidRPr="00585170">
        <w:rPr>
          <w:highlight w:val="yellow"/>
        </w:rPr>
        <w:t>Não se usam citações e nem referências bibliográficas.</w:t>
      </w:r>
    </w:p>
    <w:p w14:paraId="7B7826C2" w14:textId="77777777" w:rsidR="00746360" w:rsidRPr="00585170" w:rsidRDefault="00746360" w:rsidP="003D0940">
      <w:r w:rsidRPr="00585170">
        <w:br w:type="page"/>
      </w:r>
    </w:p>
    <w:p w14:paraId="4B73DC68" w14:textId="77777777" w:rsidR="009B33F8" w:rsidRPr="00585170" w:rsidRDefault="009B33F8" w:rsidP="003D0940">
      <w:pPr>
        <w:pStyle w:val="Heading1"/>
      </w:pPr>
      <w:bookmarkStart w:id="93" w:name="_Toc178316430"/>
      <w:bookmarkStart w:id="94" w:name="_Toc182491080"/>
      <w:bookmarkStart w:id="95" w:name="_Toc182491450"/>
      <w:bookmarkStart w:id="96" w:name="_Toc182491758"/>
      <w:bookmarkStart w:id="97" w:name="_Toc182491856"/>
      <w:bookmarkStart w:id="98" w:name="_Toc228179552"/>
      <w:r w:rsidRPr="00585170">
        <w:lastRenderedPageBreak/>
        <w:t>Referências bibliográficas</w:t>
      </w:r>
      <w:bookmarkEnd w:id="93"/>
      <w:bookmarkEnd w:id="94"/>
      <w:bookmarkEnd w:id="95"/>
      <w:bookmarkEnd w:id="96"/>
      <w:bookmarkEnd w:id="97"/>
      <w:bookmarkEnd w:id="98"/>
    </w:p>
    <w:p w14:paraId="36DB6C68" w14:textId="77777777" w:rsidR="00746360" w:rsidRPr="00585170" w:rsidRDefault="00746360" w:rsidP="003D0940">
      <w:r w:rsidRPr="00585170">
        <w:t xml:space="preserve">Almeida, A. C. P. de. (2019). </w:t>
      </w:r>
      <w:r w:rsidRPr="00585170">
        <w:rPr>
          <w:i/>
          <w:iCs/>
        </w:rPr>
        <w:t>Implementação de uma academia de conhecimento em contexto industrial: Uma proposta metodológica</w:t>
      </w:r>
      <w:r w:rsidRPr="00585170">
        <w:t xml:space="preserve"> [Tese de Mestrado, Universidade de Aveiro]. Repositório Institucional da Universidade de Aveiro. </w:t>
      </w:r>
      <w:hyperlink r:id="rId36" w:history="1">
        <w:r w:rsidRPr="00585170">
          <w:rPr>
            <w:rStyle w:val="Hyperlink"/>
          </w:rPr>
          <w:t>https://ria.ua.pt/handle/10773/26809</w:t>
        </w:r>
      </w:hyperlink>
    </w:p>
    <w:p w14:paraId="1ADA9778" w14:textId="77777777" w:rsidR="00746360" w:rsidRPr="00585170" w:rsidRDefault="00746360" w:rsidP="003D0940">
      <w:pPr>
        <w:rPr>
          <w:lang w:val="en-US"/>
        </w:rPr>
      </w:pPr>
      <w:r w:rsidRPr="00585170">
        <w:rPr>
          <w:lang w:val="en-US"/>
        </w:rPr>
        <w:t>Ashwin, P. (2006). Changing higher education: The development of learning and teaching. Routledge.</w:t>
      </w:r>
    </w:p>
    <w:p w14:paraId="4EF18739" w14:textId="77777777" w:rsidR="00746360" w:rsidRPr="00585170" w:rsidRDefault="00746360" w:rsidP="003D0940">
      <w:pPr>
        <w:rPr>
          <w:lang w:val="en-US"/>
        </w:rPr>
      </w:pPr>
      <w:r w:rsidRPr="00585170">
        <w:rPr>
          <w:lang w:val="en-US"/>
        </w:rPr>
        <w:t xml:space="preserve">Barlow, D. H. (2014). </w:t>
      </w:r>
      <w:r w:rsidRPr="00585170">
        <w:rPr>
          <w:i/>
          <w:iCs/>
          <w:lang w:val="en-US"/>
        </w:rPr>
        <w:t>Clinical handbook of psychological disorders: A step-by-step treatment manual</w:t>
      </w:r>
      <w:r w:rsidRPr="00585170">
        <w:rPr>
          <w:lang w:val="en-US"/>
        </w:rPr>
        <w:t xml:space="preserve">. The Guilford Press. </w:t>
      </w:r>
      <w:hyperlink r:id="rId37" w:history="1">
        <w:r w:rsidRPr="00585170">
          <w:rPr>
            <w:rStyle w:val="Hyperlink"/>
            <w:lang w:val="en-US"/>
          </w:rPr>
          <w:t>http://books.google.pt/books?id=FCTyAgAAQBAJ</w:t>
        </w:r>
      </w:hyperlink>
    </w:p>
    <w:p w14:paraId="22DD6B21" w14:textId="77777777" w:rsidR="00746360" w:rsidRPr="006443F1" w:rsidRDefault="00746360" w:rsidP="003D0940">
      <w:pPr>
        <w:rPr>
          <w:lang w:val="en-US"/>
        </w:rPr>
      </w:pPr>
      <w:r w:rsidRPr="00585170">
        <w:rPr>
          <w:lang w:val="en-US"/>
        </w:rPr>
        <w:t xml:space="preserve">Craik, F., &amp; Lockhart, R. (1972). </w:t>
      </w:r>
      <w:r w:rsidRPr="00585170">
        <w:rPr>
          <w:i/>
          <w:iCs/>
          <w:lang w:val="en-US"/>
        </w:rPr>
        <w:t>Levels of processing: A framework for memory research. Journal of Verbal Learning and Verbal Behavior</w:t>
      </w:r>
      <w:r w:rsidRPr="00585170">
        <w:rPr>
          <w:lang w:val="en-US"/>
        </w:rPr>
        <w:t xml:space="preserve">, </w:t>
      </w:r>
      <w:r w:rsidRPr="00585170">
        <w:rPr>
          <w:i/>
          <w:iCs/>
          <w:lang w:val="en-US"/>
        </w:rPr>
        <w:t>11</w:t>
      </w:r>
      <w:r w:rsidRPr="00585170">
        <w:rPr>
          <w:lang w:val="en-US"/>
        </w:rPr>
        <w:t xml:space="preserve">(6), 671-684. </w:t>
      </w:r>
      <w:hyperlink r:id="rId38" w:history="1">
        <w:r w:rsidRPr="006443F1">
          <w:rPr>
            <w:rStyle w:val="Hyperlink"/>
            <w:lang w:val="en-US"/>
          </w:rPr>
          <w:t>https://d0i.0rg/l 0.1016/S0022- 5371(72)80001-X</w:t>
        </w:r>
      </w:hyperlink>
    </w:p>
    <w:p w14:paraId="2363872A" w14:textId="77777777" w:rsidR="00746360" w:rsidRPr="00585170" w:rsidRDefault="00746360" w:rsidP="003D0940">
      <w:pPr>
        <w:rPr>
          <w:lang w:val="en-US"/>
        </w:rPr>
      </w:pPr>
      <w:r w:rsidRPr="00585170">
        <w:t xml:space="preserve">Despacho </w:t>
      </w:r>
      <w:proofErr w:type="spellStart"/>
      <w:r w:rsidRPr="00585170">
        <w:t>n.°</w:t>
      </w:r>
      <w:proofErr w:type="spellEnd"/>
      <w:r w:rsidRPr="00585170">
        <w:t xml:space="preserve"> 17169/2011 do Ministério da Educação e Ciência. (2011). Diário da República: II série, </w:t>
      </w:r>
      <w:proofErr w:type="spellStart"/>
      <w:r w:rsidRPr="00585170">
        <w:t>n.°</w:t>
      </w:r>
      <w:proofErr w:type="spellEnd"/>
      <w:r w:rsidRPr="00585170">
        <w:t xml:space="preserve"> 245. </w:t>
      </w:r>
      <w:hyperlink r:id="rId39" w:history="1">
        <w:r w:rsidRPr="00585170">
          <w:rPr>
            <w:rStyle w:val="Hyperlink"/>
            <w:lang w:val="en-US"/>
          </w:rPr>
          <w:t>https://dre.pt/application/file/1010956</w:t>
        </w:r>
      </w:hyperlink>
    </w:p>
    <w:p w14:paraId="3C45163F" w14:textId="77777777" w:rsidR="00746360" w:rsidRPr="00585170" w:rsidRDefault="00746360" w:rsidP="003D0940">
      <w:pPr>
        <w:rPr>
          <w:lang w:val="en-US"/>
        </w:rPr>
      </w:pPr>
      <w:r w:rsidRPr="00585170">
        <w:rPr>
          <w:lang w:val="en-US"/>
        </w:rPr>
        <w:t xml:space="preserve">Giovanetti, F. (2019, </w:t>
      </w:r>
      <w:proofErr w:type="spellStart"/>
      <w:r w:rsidRPr="00585170">
        <w:rPr>
          <w:lang w:val="en-US"/>
        </w:rPr>
        <w:t>novembro</w:t>
      </w:r>
      <w:proofErr w:type="spellEnd"/>
      <w:r w:rsidRPr="00585170">
        <w:rPr>
          <w:lang w:val="en-US"/>
        </w:rPr>
        <w:t xml:space="preserve"> 16). </w:t>
      </w:r>
      <w:r w:rsidRPr="00585170">
        <w:rPr>
          <w:i/>
          <w:iCs/>
          <w:lang w:val="en-US"/>
        </w:rPr>
        <w:t xml:space="preserve">Why </w:t>
      </w:r>
      <w:proofErr w:type="gramStart"/>
      <w:r w:rsidRPr="00585170">
        <w:rPr>
          <w:i/>
          <w:iCs/>
          <w:lang w:val="en-US"/>
        </w:rPr>
        <w:t>we are</w:t>
      </w:r>
      <w:proofErr w:type="gramEnd"/>
      <w:r w:rsidRPr="00585170">
        <w:rPr>
          <w:i/>
          <w:iCs/>
          <w:lang w:val="en-US"/>
        </w:rPr>
        <w:t xml:space="preserve"> so obsessed with personality types</w:t>
      </w:r>
      <w:r w:rsidRPr="00585170">
        <w:rPr>
          <w:lang w:val="en-US"/>
        </w:rPr>
        <w:t xml:space="preserve">. Medium. </w:t>
      </w:r>
      <w:hyperlink r:id="rId40" w:history="1">
        <w:r w:rsidRPr="00585170">
          <w:rPr>
            <w:rStyle w:val="Hyperlink"/>
            <w:lang w:val="en-US"/>
          </w:rPr>
          <w:t>https://medium.com/the-business-of-wellness/why-we-are- so-obsessed-with-personality-types-577450f9aee9</w:t>
        </w:r>
      </w:hyperlink>
    </w:p>
    <w:p w14:paraId="41734D5F" w14:textId="77777777" w:rsidR="00746360" w:rsidRPr="00585170" w:rsidRDefault="00746360" w:rsidP="003D0940">
      <w:r w:rsidRPr="00585170">
        <w:t xml:space="preserve">Universidade de Aveiro. (2020). </w:t>
      </w:r>
      <w:r w:rsidRPr="00585170">
        <w:rPr>
          <w:i/>
          <w:iCs/>
        </w:rPr>
        <w:t>Apoio ao ensino</w:t>
      </w:r>
      <w:r w:rsidRPr="00585170">
        <w:t xml:space="preserve">. </w:t>
      </w:r>
      <w:hyperlink r:id="rId41" w:history="1">
        <w:r w:rsidRPr="00585170">
          <w:rPr>
            <w:rStyle w:val="Hyperlink"/>
          </w:rPr>
          <w:t>https://www.ua.pt/pt/apoio- ensino</w:t>
        </w:r>
      </w:hyperlink>
    </w:p>
    <w:p w14:paraId="7F6C1138" w14:textId="77777777" w:rsidR="009B33F8" w:rsidRDefault="009B33F8" w:rsidP="003D0940"/>
    <w:p w14:paraId="6FDD9E22" w14:textId="77777777" w:rsidR="004A460D" w:rsidRPr="00585170" w:rsidRDefault="004A460D" w:rsidP="003D0940"/>
    <w:p w14:paraId="240863E2" w14:textId="77777777" w:rsidR="009B33F8" w:rsidRPr="00585170" w:rsidRDefault="009B33F8" w:rsidP="003D0940">
      <w:pPr>
        <w:rPr>
          <w:highlight w:val="yellow"/>
        </w:rPr>
      </w:pPr>
      <w:r w:rsidRPr="00585170">
        <w:rPr>
          <w:highlight w:val="yellow"/>
        </w:rPr>
        <w:t>— Apagar —</w:t>
      </w:r>
    </w:p>
    <w:p w14:paraId="70EC8D5F" w14:textId="77777777" w:rsidR="009B33F8" w:rsidRPr="00585170" w:rsidRDefault="009B33F8" w:rsidP="003D0940">
      <w:pPr>
        <w:rPr>
          <w:highlight w:val="yellow"/>
        </w:rPr>
      </w:pPr>
      <w:r w:rsidRPr="00585170">
        <w:rPr>
          <w:highlight w:val="yellow"/>
        </w:rPr>
        <w:t>Para a realização da lista de referências bibliográficas devem ser seguidas as seguintes indicações:</w:t>
      </w:r>
    </w:p>
    <w:p w14:paraId="3DF85F29" w14:textId="77777777" w:rsidR="009B33F8" w:rsidRPr="00585170" w:rsidRDefault="009B33F8" w:rsidP="003D0940">
      <w:pPr>
        <w:pStyle w:val="ListParagraph"/>
        <w:numPr>
          <w:ilvl w:val="0"/>
          <w:numId w:val="5"/>
        </w:numPr>
        <w:rPr>
          <w:highlight w:val="yellow"/>
        </w:rPr>
      </w:pPr>
      <w:r w:rsidRPr="00585170">
        <w:rPr>
          <w:highlight w:val="yellow"/>
        </w:rPr>
        <w:t>A lista de referências bibliográficas deve figurar no final do documento, antes do glossário e dos apêndices/anexos (caso existam), e respeitar um formato apresentação (normas APA).</w:t>
      </w:r>
    </w:p>
    <w:p w14:paraId="7C67863A" w14:textId="77777777" w:rsidR="009B33F8" w:rsidRPr="00585170" w:rsidRDefault="009B33F8" w:rsidP="003D0940">
      <w:pPr>
        <w:pStyle w:val="ListParagraph"/>
        <w:numPr>
          <w:ilvl w:val="0"/>
          <w:numId w:val="5"/>
        </w:numPr>
        <w:rPr>
          <w:highlight w:val="yellow"/>
        </w:rPr>
      </w:pPr>
      <w:r w:rsidRPr="00585170">
        <w:rPr>
          <w:highlight w:val="yellow"/>
        </w:rPr>
        <w:t>A lista de referências bibliográficas deve ser organizada por ordem alfabética do apelido do primeiro autor de cada uma das referências.</w:t>
      </w:r>
    </w:p>
    <w:p w14:paraId="2A955336" w14:textId="77777777" w:rsidR="009B33F8" w:rsidRPr="00585170" w:rsidRDefault="009B33F8" w:rsidP="003D0940">
      <w:pPr>
        <w:pStyle w:val="ListParagraph"/>
        <w:numPr>
          <w:ilvl w:val="0"/>
          <w:numId w:val="5"/>
        </w:numPr>
        <w:rPr>
          <w:highlight w:val="yellow"/>
        </w:rPr>
      </w:pPr>
      <w:r w:rsidRPr="00585170">
        <w:rPr>
          <w:highlight w:val="yellow"/>
        </w:rPr>
        <w:t xml:space="preserve">Apenas figuram na lista de referências bibliográficas os documentos citados ao longo do texto, a não ser que a sua menção seja de particular importância. Neste caso faz-se a distinção entre </w:t>
      </w:r>
      <w:r w:rsidRPr="00585170">
        <w:rPr>
          <w:b/>
          <w:bCs/>
          <w:highlight w:val="yellow"/>
        </w:rPr>
        <w:t>Bibliografia</w:t>
      </w:r>
      <w:r w:rsidRPr="00585170">
        <w:rPr>
          <w:highlight w:val="yellow"/>
        </w:rPr>
        <w:t xml:space="preserve"> (lista de todas as fontes consultadas durante o trabalho de pesquisa) e </w:t>
      </w:r>
      <w:r w:rsidRPr="00585170">
        <w:rPr>
          <w:b/>
          <w:bCs/>
          <w:highlight w:val="yellow"/>
        </w:rPr>
        <w:t>Referências bibliográficas</w:t>
      </w:r>
      <w:r w:rsidRPr="00585170">
        <w:rPr>
          <w:highlight w:val="yellow"/>
        </w:rPr>
        <w:t xml:space="preserve"> (lista de fontes citadas no relatório).</w:t>
      </w:r>
    </w:p>
    <w:p w14:paraId="3DA60713" w14:textId="77777777" w:rsidR="009B33F8" w:rsidRPr="00585170" w:rsidRDefault="009B33F8" w:rsidP="003D0940">
      <w:pPr>
        <w:pStyle w:val="ListParagraph"/>
        <w:numPr>
          <w:ilvl w:val="0"/>
          <w:numId w:val="5"/>
        </w:numPr>
        <w:rPr>
          <w:highlight w:val="yellow"/>
        </w:rPr>
      </w:pPr>
      <w:r w:rsidRPr="00585170">
        <w:rPr>
          <w:highlight w:val="yellow"/>
        </w:rPr>
        <w:t>Todas as entradas de citações no texto devem corresponder a uma referência bibliográfica.</w:t>
      </w:r>
    </w:p>
    <w:p w14:paraId="256A302E" w14:textId="77777777" w:rsidR="009B33F8" w:rsidRPr="00585170" w:rsidRDefault="009B33F8" w:rsidP="003D0940">
      <w:pPr>
        <w:pStyle w:val="ListParagraph"/>
        <w:numPr>
          <w:ilvl w:val="0"/>
          <w:numId w:val="5"/>
        </w:numPr>
        <w:rPr>
          <w:highlight w:val="yellow"/>
        </w:rPr>
      </w:pPr>
      <w:r w:rsidRPr="00585170">
        <w:rPr>
          <w:highlight w:val="yellow"/>
        </w:rPr>
        <w:t>Não devem referir-se dicionários a não ser que sejam especializados.</w:t>
      </w:r>
    </w:p>
    <w:p w14:paraId="75C72B1A" w14:textId="77777777" w:rsidR="004A460D" w:rsidRDefault="004A460D" w:rsidP="003D0940"/>
    <w:p w14:paraId="74CD6ED7" w14:textId="77777777" w:rsidR="004A460D" w:rsidRDefault="004A460D" w:rsidP="003D0940">
      <w:pPr>
        <w:sectPr w:rsidR="004A460D" w:rsidSect="001A20AE">
          <w:footerReference w:type="default" r:id="rId42"/>
          <w:type w:val="oddPage"/>
          <w:pgSz w:w="11906" w:h="16838" w:code="9"/>
          <w:pgMar w:top="1701" w:right="1418" w:bottom="1701" w:left="1418" w:header="709" w:footer="113" w:gutter="0"/>
          <w:cols w:space="708"/>
          <w:docGrid w:linePitch="360"/>
        </w:sectPr>
      </w:pPr>
    </w:p>
    <w:p w14:paraId="08222B9D" w14:textId="77777777" w:rsidR="009B33F8" w:rsidRPr="00585170" w:rsidRDefault="009B33F8" w:rsidP="003D0940">
      <w:pPr>
        <w:pStyle w:val="Heading1"/>
      </w:pPr>
      <w:bookmarkStart w:id="99" w:name="_Toc178316431"/>
      <w:bookmarkStart w:id="100" w:name="_Toc182491081"/>
      <w:bookmarkStart w:id="101" w:name="_Toc182491451"/>
      <w:bookmarkStart w:id="102" w:name="_Toc182491759"/>
      <w:bookmarkStart w:id="103" w:name="_Toc182491857"/>
      <w:bookmarkStart w:id="104" w:name="_Toc228179553"/>
      <w:r w:rsidRPr="00585170">
        <w:lastRenderedPageBreak/>
        <w:t>Glossário</w:t>
      </w:r>
      <w:bookmarkEnd w:id="99"/>
      <w:bookmarkEnd w:id="100"/>
      <w:bookmarkEnd w:id="101"/>
      <w:bookmarkEnd w:id="102"/>
      <w:bookmarkEnd w:id="103"/>
      <w:bookmarkEnd w:id="104"/>
    </w:p>
    <w:p w14:paraId="21EFE31B" w14:textId="77777777" w:rsidR="009B33F8" w:rsidRPr="00585170" w:rsidRDefault="009B33F8" w:rsidP="003D0940">
      <w:proofErr w:type="spellStart"/>
      <w:r w:rsidRPr="00585170">
        <w:rPr>
          <w:b/>
          <w:bCs/>
        </w:rPr>
        <w:t>Lorem</w:t>
      </w:r>
      <w:proofErr w:type="spellEnd"/>
      <w:r w:rsidRPr="00585170">
        <w:rPr>
          <w:b/>
          <w:bCs/>
        </w:rPr>
        <w:t>:</w:t>
      </w:r>
      <w:r w:rsidRPr="00585170">
        <w:t xml:space="preserve"> </w:t>
      </w:r>
      <w:proofErr w:type="spellStart"/>
      <w:r w:rsidRPr="00585170">
        <w:t>Ipsum</w:t>
      </w:r>
      <w:proofErr w:type="spellEnd"/>
      <w:r w:rsidRPr="00585170">
        <w:t xml:space="preserve"> </w:t>
      </w:r>
      <w:proofErr w:type="spellStart"/>
      <w:r w:rsidRPr="00585170">
        <w:t>dolor</w:t>
      </w:r>
      <w:proofErr w:type="spellEnd"/>
      <w:r w:rsidRPr="00585170">
        <w:t xml:space="preserve"> </w:t>
      </w:r>
      <w:proofErr w:type="spellStart"/>
      <w:r w:rsidRPr="00585170">
        <w:t>sit</w:t>
      </w:r>
      <w:proofErr w:type="spellEnd"/>
      <w:r w:rsidRPr="00585170">
        <w:t xml:space="preserve"> </w:t>
      </w:r>
      <w:proofErr w:type="spellStart"/>
      <w:r w:rsidRPr="00585170">
        <w:t>amet</w:t>
      </w:r>
      <w:proofErr w:type="spellEnd"/>
      <w:r w:rsidRPr="00585170">
        <w:t xml:space="preserve">, </w:t>
      </w:r>
      <w:proofErr w:type="spellStart"/>
      <w:r w:rsidRPr="00585170">
        <w:t>consectetuer</w:t>
      </w:r>
      <w:proofErr w:type="spellEnd"/>
      <w:r w:rsidRPr="00585170">
        <w:t xml:space="preserve"> </w:t>
      </w:r>
      <w:proofErr w:type="spellStart"/>
      <w:r w:rsidRPr="00585170">
        <w:t>adipiscing</w:t>
      </w:r>
      <w:proofErr w:type="spellEnd"/>
      <w:r w:rsidRPr="00585170">
        <w:t xml:space="preserve"> </w:t>
      </w:r>
      <w:proofErr w:type="spellStart"/>
      <w:r w:rsidRPr="00585170">
        <w:t>elit</w:t>
      </w:r>
      <w:proofErr w:type="spellEnd"/>
      <w:r w:rsidRPr="00585170">
        <w:t>.</w:t>
      </w:r>
    </w:p>
    <w:p w14:paraId="0AE837B6" w14:textId="77777777" w:rsidR="009B33F8" w:rsidRPr="00585170" w:rsidRDefault="009B33F8" w:rsidP="003D0940">
      <w:proofErr w:type="spellStart"/>
      <w:r w:rsidRPr="00585170">
        <w:rPr>
          <w:b/>
          <w:bCs/>
        </w:rPr>
        <w:t>Maecenas</w:t>
      </w:r>
      <w:proofErr w:type="spellEnd"/>
      <w:r w:rsidRPr="00585170">
        <w:rPr>
          <w:b/>
          <w:bCs/>
        </w:rPr>
        <w:t>:</w:t>
      </w:r>
      <w:r w:rsidRPr="00585170">
        <w:t xml:space="preserve"> </w:t>
      </w:r>
      <w:proofErr w:type="spellStart"/>
      <w:r w:rsidRPr="00585170">
        <w:t>Fusce</w:t>
      </w:r>
      <w:proofErr w:type="spellEnd"/>
      <w:r w:rsidRPr="00585170">
        <w:t xml:space="preserve"> </w:t>
      </w:r>
      <w:proofErr w:type="spellStart"/>
      <w:r w:rsidRPr="00585170">
        <w:t>posuere</w:t>
      </w:r>
      <w:proofErr w:type="spellEnd"/>
      <w:r w:rsidRPr="00585170">
        <w:t xml:space="preserve">, magna </w:t>
      </w:r>
      <w:proofErr w:type="spellStart"/>
      <w:r w:rsidRPr="00585170">
        <w:t>sed</w:t>
      </w:r>
      <w:proofErr w:type="spellEnd"/>
      <w:r w:rsidRPr="00585170">
        <w:t xml:space="preserve"> pulvinar </w:t>
      </w:r>
      <w:proofErr w:type="spellStart"/>
      <w:r w:rsidRPr="00585170">
        <w:t>ultricies</w:t>
      </w:r>
      <w:proofErr w:type="spellEnd"/>
      <w:r w:rsidRPr="00585170">
        <w:t xml:space="preserve">, purus </w:t>
      </w:r>
      <w:proofErr w:type="spellStart"/>
      <w:r w:rsidRPr="00585170">
        <w:t>lectus</w:t>
      </w:r>
      <w:proofErr w:type="spellEnd"/>
      <w:r w:rsidRPr="00585170">
        <w:t xml:space="preserve"> </w:t>
      </w:r>
      <w:proofErr w:type="spellStart"/>
      <w:r w:rsidRPr="00585170">
        <w:t>malesuada</w:t>
      </w:r>
      <w:proofErr w:type="spellEnd"/>
      <w:r w:rsidRPr="00585170">
        <w:t xml:space="preserve"> libero, </w:t>
      </w:r>
      <w:proofErr w:type="spellStart"/>
      <w:r w:rsidRPr="00585170">
        <w:t>sit</w:t>
      </w:r>
      <w:proofErr w:type="spellEnd"/>
      <w:r w:rsidRPr="00585170">
        <w:t xml:space="preserve"> </w:t>
      </w:r>
      <w:proofErr w:type="spellStart"/>
      <w:r w:rsidRPr="00585170">
        <w:t>amet</w:t>
      </w:r>
      <w:proofErr w:type="spellEnd"/>
      <w:r w:rsidRPr="00585170">
        <w:t xml:space="preserve"> </w:t>
      </w:r>
      <w:proofErr w:type="spellStart"/>
      <w:r w:rsidRPr="00585170">
        <w:t>commodo</w:t>
      </w:r>
      <w:proofErr w:type="spellEnd"/>
      <w:r w:rsidRPr="00585170">
        <w:t xml:space="preserve"> </w:t>
      </w:r>
      <w:proofErr w:type="gramStart"/>
      <w:r w:rsidRPr="00585170">
        <w:t>magna eros</w:t>
      </w:r>
      <w:proofErr w:type="gramEnd"/>
      <w:r w:rsidRPr="00585170">
        <w:t xml:space="preserve"> quis urna.</w:t>
      </w:r>
    </w:p>
    <w:p w14:paraId="09ADFDBD" w14:textId="77777777" w:rsidR="009B33F8" w:rsidRPr="00585170" w:rsidRDefault="009B33F8" w:rsidP="003D0940">
      <w:proofErr w:type="spellStart"/>
      <w:r w:rsidRPr="00585170">
        <w:rPr>
          <w:b/>
          <w:bCs/>
        </w:rPr>
        <w:t>Pellentesque</w:t>
      </w:r>
      <w:proofErr w:type="spellEnd"/>
      <w:r w:rsidRPr="00585170">
        <w:rPr>
          <w:b/>
          <w:bCs/>
        </w:rPr>
        <w:t>:</w:t>
      </w:r>
      <w:r w:rsidRPr="00585170">
        <w:t xml:space="preserve"> </w:t>
      </w:r>
      <w:proofErr w:type="spellStart"/>
      <w:r w:rsidRPr="00585170">
        <w:t>Habitant</w:t>
      </w:r>
      <w:proofErr w:type="spellEnd"/>
      <w:r w:rsidRPr="00585170">
        <w:t xml:space="preserve"> </w:t>
      </w:r>
      <w:proofErr w:type="spellStart"/>
      <w:r w:rsidRPr="00585170">
        <w:t>morbi</w:t>
      </w:r>
      <w:proofErr w:type="spellEnd"/>
      <w:r w:rsidRPr="00585170">
        <w:t xml:space="preserve"> </w:t>
      </w:r>
      <w:proofErr w:type="spellStart"/>
      <w:r w:rsidRPr="00585170">
        <w:t>tristique</w:t>
      </w:r>
      <w:proofErr w:type="spellEnd"/>
      <w:r w:rsidRPr="00585170">
        <w:t xml:space="preserve"> </w:t>
      </w:r>
      <w:proofErr w:type="spellStart"/>
      <w:r w:rsidRPr="00585170">
        <w:t>senectus</w:t>
      </w:r>
      <w:proofErr w:type="spellEnd"/>
      <w:r w:rsidRPr="00585170">
        <w:t xml:space="preserve"> </w:t>
      </w:r>
      <w:proofErr w:type="spellStart"/>
      <w:r w:rsidRPr="00585170">
        <w:t>et</w:t>
      </w:r>
      <w:proofErr w:type="spellEnd"/>
      <w:r w:rsidRPr="00585170">
        <w:t xml:space="preserve"> </w:t>
      </w:r>
      <w:proofErr w:type="spellStart"/>
      <w:r w:rsidRPr="00585170">
        <w:t>netus</w:t>
      </w:r>
      <w:proofErr w:type="spellEnd"/>
      <w:r w:rsidRPr="00585170">
        <w:t xml:space="preserve"> </w:t>
      </w:r>
      <w:proofErr w:type="spellStart"/>
      <w:r w:rsidRPr="00585170">
        <w:t>et</w:t>
      </w:r>
      <w:proofErr w:type="spellEnd"/>
      <w:r w:rsidRPr="00585170">
        <w:t xml:space="preserve"> </w:t>
      </w:r>
      <w:proofErr w:type="spellStart"/>
      <w:r w:rsidRPr="00585170">
        <w:t>malesuada</w:t>
      </w:r>
      <w:proofErr w:type="spellEnd"/>
      <w:r w:rsidRPr="00585170">
        <w:t xml:space="preserve"> </w:t>
      </w:r>
      <w:proofErr w:type="spellStart"/>
      <w:r w:rsidRPr="00585170">
        <w:t>fames</w:t>
      </w:r>
      <w:proofErr w:type="spellEnd"/>
      <w:r w:rsidRPr="00585170">
        <w:t xml:space="preserve"> ac </w:t>
      </w:r>
      <w:proofErr w:type="spellStart"/>
      <w:r w:rsidRPr="00585170">
        <w:t>turpis</w:t>
      </w:r>
      <w:proofErr w:type="spellEnd"/>
      <w:r w:rsidRPr="00585170">
        <w:t xml:space="preserve"> egestas.</w:t>
      </w:r>
    </w:p>
    <w:p w14:paraId="72EBED1C" w14:textId="77777777" w:rsidR="009B33F8" w:rsidRPr="00585170" w:rsidRDefault="009B33F8" w:rsidP="003D0940"/>
    <w:p w14:paraId="5FF446E0" w14:textId="77777777" w:rsidR="009B33F8" w:rsidRPr="00585170" w:rsidRDefault="009B33F8" w:rsidP="003D0940">
      <w:pPr>
        <w:rPr>
          <w:highlight w:val="yellow"/>
        </w:rPr>
      </w:pPr>
      <w:r w:rsidRPr="00585170">
        <w:rPr>
          <w:highlight w:val="yellow"/>
        </w:rPr>
        <w:t>— Apagar —</w:t>
      </w:r>
    </w:p>
    <w:p w14:paraId="394FFB62" w14:textId="77777777" w:rsidR="009B33F8" w:rsidRPr="00585170" w:rsidRDefault="009B33F8" w:rsidP="003D0940">
      <w:pPr>
        <w:rPr>
          <w:highlight w:val="yellow"/>
        </w:rPr>
      </w:pPr>
      <w:r w:rsidRPr="00585170">
        <w:rPr>
          <w:highlight w:val="yellow"/>
        </w:rPr>
        <w:t>Relação em ordem alfabética de palavras ou expressões técnicas de uso restrito, acompanhadas das respetivas definições.</w:t>
      </w:r>
    </w:p>
    <w:p w14:paraId="4C6BA9AE" w14:textId="77777777" w:rsidR="009B33F8" w:rsidRPr="00585170" w:rsidRDefault="009B33F8" w:rsidP="003D0940">
      <w:r w:rsidRPr="00585170">
        <w:rPr>
          <w:highlight w:val="yellow"/>
        </w:rPr>
        <w:t>Não é obrigatório inserir.</w:t>
      </w:r>
    </w:p>
    <w:p w14:paraId="59595233" w14:textId="77777777" w:rsidR="001A666F" w:rsidRDefault="001A666F" w:rsidP="003D0940"/>
    <w:p w14:paraId="52B34E23" w14:textId="77777777" w:rsidR="001A666F" w:rsidRDefault="001A666F" w:rsidP="003D0940">
      <w:pPr>
        <w:sectPr w:rsidR="001A666F" w:rsidSect="001A20AE">
          <w:type w:val="oddPage"/>
          <w:pgSz w:w="11906" w:h="16838" w:code="9"/>
          <w:pgMar w:top="1701" w:right="1418" w:bottom="1701" w:left="1418" w:header="709" w:footer="113" w:gutter="0"/>
          <w:cols w:space="708"/>
          <w:docGrid w:linePitch="360"/>
        </w:sectPr>
      </w:pPr>
    </w:p>
    <w:p w14:paraId="43C965DD" w14:textId="77777777" w:rsidR="009B33F8" w:rsidRPr="00585170" w:rsidRDefault="009B33F8" w:rsidP="003D0940">
      <w:pPr>
        <w:pStyle w:val="Heading1"/>
      </w:pPr>
      <w:bookmarkStart w:id="105" w:name="_Toc178316432"/>
      <w:bookmarkStart w:id="106" w:name="_Toc182491082"/>
      <w:bookmarkStart w:id="107" w:name="_Toc182491452"/>
      <w:bookmarkStart w:id="108" w:name="_Toc182491760"/>
      <w:bookmarkStart w:id="109" w:name="_Toc182491858"/>
      <w:bookmarkStart w:id="110" w:name="_Toc228179554"/>
      <w:r w:rsidRPr="00585170">
        <w:lastRenderedPageBreak/>
        <w:t>Apêndices/Anexos</w:t>
      </w:r>
      <w:bookmarkEnd w:id="105"/>
      <w:bookmarkEnd w:id="106"/>
      <w:bookmarkEnd w:id="107"/>
      <w:bookmarkEnd w:id="108"/>
      <w:bookmarkEnd w:id="109"/>
      <w:bookmarkEnd w:id="110"/>
    </w:p>
    <w:p w14:paraId="20559E43" w14:textId="77777777" w:rsidR="009B33F8" w:rsidRPr="00585170" w:rsidRDefault="009B33F8" w:rsidP="003D0940">
      <w:pPr>
        <w:rPr>
          <w:highlight w:val="yellow"/>
        </w:rPr>
      </w:pPr>
      <w:r w:rsidRPr="00585170">
        <w:rPr>
          <w:highlight w:val="yellow"/>
        </w:rPr>
        <w:t>— Apagar —</w:t>
      </w:r>
    </w:p>
    <w:p w14:paraId="0FA5350D" w14:textId="77777777" w:rsidR="009B33F8" w:rsidRPr="00585170" w:rsidRDefault="009B33F8" w:rsidP="003D0940">
      <w:pPr>
        <w:rPr>
          <w:highlight w:val="yellow"/>
        </w:rPr>
      </w:pPr>
      <w:r w:rsidRPr="00585170">
        <w:rPr>
          <w:highlight w:val="yellow"/>
        </w:rPr>
        <w:t xml:space="preserve">O apêndice funciona como um texto de prolongamento da obra e </w:t>
      </w:r>
      <w:r w:rsidRPr="00585170">
        <w:rPr>
          <w:highlight w:val="yellow"/>
          <w:u w:val="single"/>
        </w:rPr>
        <w:t>é da autoria do autor da obra</w:t>
      </w:r>
      <w:r w:rsidRPr="00585170">
        <w:rPr>
          <w:highlight w:val="yellow"/>
        </w:rPr>
        <w:t>.</w:t>
      </w:r>
    </w:p>
    <w:p w14:paraId="4FF0FCDA" w14:textId="77777777" w:rsidR="009B33F8" w:rsidRPr="00585170" w:rsidRDefault="009B33F8" w:rsidP="003D0940">
      <w:pPr>
        <w:rPr>
          <w:highlight w:val="yellow"/>
        </w:rPr>
      </w:pPr>
      <w:r w:rsidRPr="00585170">
        <w:rPr>
          <w:highlight w:val="yellow"/>
        </w:rPr>
        <w:t xml:space="preserve">O anexo é a compilação de dados, gráficos, ilustrações e outros elementos </w:t>
      </w:r>
      <w:r w:rsidRPr="00585170">
        <w:rPr>
          <w:highlight w:val="yellow"/>
          <w:u w:val="single"/>
        </w:rPr>
        <w:t>que não são da responsabilidade do autor</w:t>
      </w:r>
      <w:r w:rsidRPr="00585170">
        <w:rPr>
          <w:highlight w:val="yellow"/>
        </w:rPr>
        <w:t xml:space="preserve"> da obra.</w:t>
      </w:r>
    </w:p>
    <w:p w14:paraId="6B211BD2" w14:textId="77777777" w:rsidR="00B331F9" w:rsidRPr="00585170" w:rsidRDefault="009B33F8" w:rsidP="003D0940">
      <w:r w:rsidRPr="00585170">
        <w:rPr>
          <w:highlight w:val="yellow"/>
        </w:rPr>
        <w:t>Não é obrigatório inserir.</w:t>
      </w:r>
    </w:p>
    <w:sectPr w:rsidR="00B331F9" w:rsidRPr="00585170" w:rsidSect="001A20AE">
      <w:type w:val="oddPage"/>
      <w:pgSz w:w="11906" w:h="16838" w:code="9"/>
      <w:pgMar w:top="1701" w:right="1418" w:bottom="1701" w:left="1418"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4739D" w14:textId="77777777" w:rsidR="004C2621" w:rsidRDefault="004C2621" w:rsidP="00815129">
      <w:r>
        <w:separator/>
      </w:r>
    </w:p>
  </w:endnote>
  <w:endnote w:type="continuationSeparator" w:id="0">
    <w:p w14:paraId="6C16390A" w14:textId="77777777" w:rsidR="004C2621" w:rsidRDefault="004C2621" w:rsidP="00815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3774" w14:textId="77777777" w:rsidR="001A20AE" w:rsidRPr="00AB5866" w:rsidRDefault="001A20AE" w:rsidP="00815129">
    <w:pPr>
      <w:pStyle w:val="Footer"/>
    </w:pPr>
  </w:p>
  <w:tbl>
    <w:tblPr>
      <w:tblStyle w:val="TableGrid"/>
      <w:tblW w:w="1048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
      <w:gridCol w:w="2268"/>
      <w:gridCol w:w="1984"/>
      <w:gridCol w:w="5953"/>
    </w:tblGrid>
    <w:tr w:rsidR="00A949A8" w:rsidRPr="001722F7" w14:paraId="31A0A428" w14:textId="77777777">
      <w:trPr>
        <w:cantSplit/>
        <w:trHeight w:val="794"/>
      </w:trPr>
      <w:tc>
        <w:tcPr>
          <w:tcW w:w="283" w:type="dxa"/>
          <w:tcMar>
            <w:left w:w="0" w:type="dxa"/>
            <w:right w:w="0" w:type="dxa"/>
          </w:tcMar>
          <w:textDirection w:val="btLr"/>
        </w:tcPr>
        <w:p w14:paraId="6ACD4105" w14:textId="77777777" w:rsidR="001A20AE" w:rsidRPr="00694B29" w:rsidRDefault="001A20AE" w:rsidP="00815129">
          <w:pPr>
            <w:pStyle w:val="Footer"/>
            <w:rPr>
              <w:noProof/>
            </w:rPr>
          </w:pPr>
          <w:r w:rsidRPr="00694B29">
            <w:rPr>
              <w:noProof/>
            </w:rPr>
            <w:t>MOD</w:t>
          </w:r>
          <w:r>
            <w:rPr>
              <w:noProof/>
            </w:rPr>
            <w:t>274</w:t>
          </w:r>
          <w:r w:rsidRPr="00694B29">
            <w:rPr>
              <w:noProof/>
            </w:rPr>
            <w:t>.</w:t>
          </w:r>
          <w:r w:rsidR="009A4568">
            <w:rPr>
              <w:noProof/>
            </w:rPr>
            <w:t>4</w:t>
          </w:r>
        </w:p>
      </w:tc>
      <w:tc>
        <w:tcPr>
          <w:tcW w:w="2268" w:type="dxa"/>
          <w:tcMar>
            <w:left w:w="0" w:type="dxa"/>
            <w:right w:w="0" w:type="dxa"/>
          </w:tcMar>
          <w:vAlign w:val="bottom"/>
        </w:tcPr>
        <w:p w14:paraId="5F443B99" w14:textId="77777777" w:rsidR="001A20AE" w:rsidRPr="001722F7" w:rsidRDefault="001A20AE" w:rsidP="00815129">
          <w:pPr>
            <w:pStyle w:val="Footer"/>
          </w:pPr>
          <w:r>
            <w:rPr>
              <w:noProof/>
            </w:rPr>
            <w:drawing>
              <wp:inline distT="0" distB="0" distL="0" distR="0" wp14:anchorId="4EC00A1B" wp14:editId="38508F4B">
                <wp:extent cx="900000" cy="425263"/>
                <wp:effectExtent l="0" t="0" r="0" b="0"/>
                <wp:docPr id="747242422" name="Imagem 1" descr="Uma imagem com texto, Tipo de letra,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564" name="Imagem 1" descr="Uma imagem com texto, Tipo de letra, Gráficos, logó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00000" cy="425263"/>
                        </a:xfrm>
                        <a:prstGeom prst="rect">
                          <a:avLst/>
                        </a:prstGeom>
                      </pic:spPr>
                    </pic:pic>
                  </a:graphicData>
                </a:graphic>
              </wp:inline>
            </w:drawing>
          </w:r>
        </w:p>
      </w:tc>
      <w:tc>
        <w:tcPr>
          <w:tcW w:w="1984" w:type="dxa"/>
          <w:vAlign w:val="bottom"/>
        </w:tcPr>
        <w:p w14:paraId="57AF543E" w14:textId="77777777" w:rsidR="001A20AE" w:rsidRPr="001722F7" w:rsidRDefault="001A20AE" w:rsidP="00815129">
          <w:pPr>
            <w:pStyle w:val="Footer"/>
            <w:rPr>
              <w:sz w:val="18"/>
              <w:szCs w:val="20"/>
            </w:rPr>
          </w:pPr>
          <w:r>
            <w:rPr>
              <w:noProof/>
            </w:rPr>
            <w:drawing>
              <wp:inline distT="0" distB="0" distL="0" distR="0" wp14:anchorId="0595EFCA" wp14:editId="641CCD0E">
                <wp:extent cx="864000" cy="315361"/>
                <wp:effectExtent l="0" t="0" r="0" b="8890"/>
                <wp:docPr id="1900057224" name="Imagem 1" descr="Uma imagem com Tipo de letra, Gráficos, logótipo,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5118" name="Imagem 1" descr="Uma imagem com Tipo de letra, Gráficos, logótipo, design gráfico&#10;&#10;Descrição gerada automaticamente"/>
                        <pic:cNvPicPr/>
                      </pic:nvPicPr>
                      <pic:blipFill>
                        <a:blip r:embed="rId2"/>
                        <a:stretch>
                          <a:fillRect/>
                        </a:stretch>
                      </pic:blipFill>
                      <pic:spPr>
                        <a:xfrm>
                          <a:off x="0" y="0"/>
                          <a:ext cx="864000" cy="315361"/>
                        </a:xfrm>
                        <a:prstGeom prst="rect">
                          <a:avLst/>
                        </a:prstGeom>
                      </pic:spPr>
                    </pic:pic>
                  </a:graphicData>
                </a:graphic>
              </wp:inline>
            </w:drawing>
          </w:r>
        </w:p>
      </w:tc>
      <w:tc>
        <w:tcPr>
          <w:tcW w:w="5953" w:type="dxa"/>
          <w:tcMar>
            <w:right w:w="0" w:type="dxa"/>
          </w:tcMar>
          <w:vAlign w:val="bottom"/>
        </w:tcPr>
        <w:p w14:paraId="7C3FAB6E" w14:textId="77777777" w:rsidR="001A20AE" w:rsidRPr="001722F7" w:rsidRDefault="001A20AE" w:rsidP="00815129">
          <w:pPr>
            <w:pStyle w:val="Footer"/>
            <w:rPr>
              <w:sz w:val="18"/>
              <w:szCs w:val="20"/>
            </w:rPr>
          </w:pPr>
          <w:r>
            <w:rPr>
              <w:noProof/>
            </w:rPr>
            <w:drawing>
              <wp:inline distT="0" distB="0" distL="0" distR="0" wp14:anchorId="3FF38686" wp14:editId="7C7CA6DB">
                <wp:extent cx="3646416" cy="316800"/>
                <wp:effectExtent l="0" t="0" r="0" b="7620"/>
                <wp:docPr id="83756404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065" name="Imagem 520060065"/>
                        <pic:cNvPicPr/>
                      </pic:nvPicPr>
                      <pic:blipFill>
                        <a:blip r:embed="rId3"/>
                        <a:stretch>
                          <a:fillRect/>
                        </a:stretch>
                      </pic:blipFill>
                      <pic:spPr>
                        <a:xfrm>
                          <a:off x="0" y="0"/>
                          <a:ext cx="3646416" cy="316800"/>
                        </a:xfrm>
                        <a:prstGeom prst="rect">
                          <a:avLst/>
                        </a:prstGeom>
                      </pic:spPr>
                    </pic:pic>
                  </a:graphicData>
                </a:graphic>
              </wp:inline>
            </w:drawing>
          </w:r>
        </w:p>
      </w:tc>
    </w:tr>
  </w:tbl>
  <w:p w14:paraId="7AC65C7B" w14:textId="77777777" w:rsidR="001A20AE" w:rsidRPr="00226165" w:rsidRDefault="001A20AE" w:rsidP="00815129">
    <w:pPr>
      <w:pStyle w:val="Footer"/>
    </w:pPr>
    <w:r w:rsidRPr="00226165">
      <w:rPr>
        <w:noProof/>
      </w:rPr>
      <w:drawing>
        <wp:anchor distT="0" distB="0" distL="114300" distR="114300" simplePos="0" relativeHeight="251658240" behindDoc="1" locked="0" layoutInCell="1" allowOverlap="1" wp14:anchorId="551A1A24" wp14:editId="6569B736">
          <wp:simplePos x="0" y="0"/>
          <wp:positionH relativeFrom="margin">
            <wp:posOffset>3853180</wp:posOffset>
          </wp:positionH>
          <wp:positionV relativeFrom="page">
            <wp:posOffset>7884795</wp:posOffset>
          </wp:positionV>
          <wp:extent cx="2807970" cy="2807970"/>
          <wp:effectExtent l="0" t="0" r="0" b="0"/>
          <wp:wrapNone/>
          <wp:docPr id="1419470675" name="Imagem 29" descr="ColégioGaia_PapelCart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Gaia_PapelCarta-0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62318" t="73368" r="1513" b="873"/>
                  <a:stretch/>
                </pic:blipFill>
                <pic:spPr bwMode="auto">
                  <a:xfrm>
                    <a:off x="0" y="0"/>
                    <a:ext cx="2807970" cy="2807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27965" w14:textId="77777777" w:rsidR="00EE41D8" w:rsidRPr="00FD5781" w:rsidRDefault="00EE41D8" w:rsidP="00815129">
    <w:pPr>
      <w:pStyle w:val="Footer"/>
    </w:pPr>
    <w:r>
      <w:fldChar w:fldCharType="begin"/>
    </w:r>
    <w:r>
      <w:instrText xml:space="preserve"> PAGE  \* roman  \* MERGEFORMAT </w:instrText>
    </w:r>
    <w:r>
      <w:fldChar w:fldCharType="separate"/>
    </w:r>
    <w:r w:rsidR="00272A8A">
      <w:rPr>
        <w:noProof/>
      </w:rPr>
      <w:t>viii</w:t>
    </w:r>
    <w:r>
      <w:fldChar w:fldCharType="end"/>
    </w:r>
  </w:p>
  <w:tbl>
    <w:tblPr>
      <w:tblStyle w:val="TableGrid"/>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7654"/>
      <w:gridCol w:w="283"/>
    </w:tblGrid>
    <w:tr w:rsidR="00EE41D8" w:rsidRPr="00FD5781" w14:paraId="1E95EF21" w14:textId="77777777" w:rsidTr="00A810CE">
      <w:trPr>
        <w:cantSplit/>
        <w:trHeight w:val="794"/>
        <w:jc w:val="center"/>
      </w:trPr>
      <w:tc>
        <w:tcPr>
          <w:tcW w:w="3118" w:type="dxa"/>
          <w:vAlign w:val="bottom"/>
        </w:tcPr>
        <w:p w14:paraId="6427D85A" w14:textId="77777777" w:rsidR="00EE41D8" w:rsidRPr="00FD5781" w:rsidRDefault="00EE41D8" w:rsidP="00815129">
          <w:pPr>
            <w:pStyle w:val="Footer"/>
          </w:pPr>
          <w:r w:rsidRPr="00FD5781">
            <w:rPr>
              <w:noProof/>
              <w:lang w:eastAsia="pt-PT"/>
            </w:rPr>
            <w:drawing>
              <wp:inline distT="0" distB="0" distL="0" distR="0" wp14:anchorId="23A66E2E" wp14:editId="42DDB334">
                <wp:extent cx="1785600" cy="360000"/>
                <wp:effectExtent l="0" t="0" r="5715" b="2540"/>
                <wp:docPr id="1350706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600" cy="360000"/>
                        </a:xfrm>
                        <a:prstGeom prst="rect">
                          <a:avLst/>
                        </a:prstGeom>
                      </pic:spPr>
                    </pic:pic>
                  </a:graphicData>
                </a:graphic>
              </wp:inline>
            </w:drawing>
          </w:r>
        </w:p>
      </w:tc>
      <w:tc>
        <w:tcPr>
          <w:tcW w:w="7654" w:type="dxa"/>
          <w:vAlign w:val="bottom"/>
        </w:tcPr>
        <w:p w14:paraId="67A3EB88" w14:textId="77777777" w:rsidR="00EE41D8" w:rsidRPr="00FD5781" w:rsidRDefault="00EE41D8" w:rsidP="00815129">
          <w:pPr>
            <w:pStyle w:val="Footer"/>
          </w:pPr>
          <w:r w:rsidRPr="00FD5781">
            <w:rPr>
              <w:noProof/>
              <w:lang w:eastAsia="pt-PT"/>
            </w:rPr>
            <w:t xml:space="preserve"> </w:t>
          </w:r>
          <w:r w:rsidRPr="00FD5781">
            <w:rPr>
              <w:noProof/>
              <w:lang w:eastAsia="pt-PT"/>
            </w:rPr>
            <w:drawing>
              <wp:inline distT="0" distB="0" distL="0" distR="0" wp14:anchorId="4E309939" wp14:editId="3972F68D">
                <wp:extent cx="662400" cy="255600"/>
                <wp:effectExtent l="0" t="0" r="4445" b="0"/>
                <wp:docPr id="5778139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rp_curt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2400" cy="255600"/>
                        </a:xfrm>
                        <a:prstGeom prst="rect">
                          <a:avLst/>
                        </a:prstGeom>
                      </pic:spPr>
                    </pic:pic>
                  </a:graphicData>
                </a:graphic>
              </wp:inline>
            </w:drawing>
          </w:r>
        </w:p>
      </w:tc>
      <w:tc>
        <w:tcPr>
          <w:tcW w:w="283" w:type="dxa"/>
          <w:tcMar>
            <w:left w:w="0" w:type="dxa"/>
            <w:right w:w="0" w:type="dxa"/>
          </w:tcMar>
          <w:textDirection w:val="btLr"/>
          <w:vAlign w:val="bottom"/>
        </w:tcPr>
        <w:p w14:paraId="168F9D65" w14:textId="77777777" w:rsidR="00EE41D8" w:rsidRPr="00FD5781" w:rsidRDefault="00EE41D8" w:rsidP="00815129">
          <w:pPr>
            <w:pStyle w:val="Footer"/>
            <w:rPr>
              <w:noProof/>
              <w:sz w:val="18"/>
              <w:lang w:eastAsia="pt-PT"/>
            </w:rPr>
          </w:pPr>
          <w:r w:rsidRPr="00FD5781">
            <w:rPr>
              <w:noProof/>
            </w:rPr>
            <w:t>R</w:t>
          </w:r>
          <w:r w:rsidR="00F33A65">
            <w:rPr>
              <w:noProof/>
            </w:rPr>
            <w:t>E</w:t>
          </w:r>
          <w:r>
            <w:rPr>
              <w:noProof/>
            </w:rPr>
            <w:t>/</w:t>
          </w:r>
          <w:r w:rsidR="00F33A65">
            <w:rPr>
              <w:noProof/>
            </w:rPr>
            <w:t>FCT</w:t>
          </w:r>
          <w:r w:rsidRPr="00FD5781">
            <w:rPr>
              <w:noProof/>
            </w:rPr>
            <w:t>.0</w:t>
          </w:r>
          <w:r w:rsidR="00F33A65">
            <w:rPr>
              <w:noProof/>
            </w:rPr>
            <w:t>1</w:t>
          </w:r>
        </w:p>
      </w:tc>
    </w:tr>
  </w:tbl>
  <w:p w14:paraId="79038ABE" w14:textId="77777777" w:rsidR="00EE41D8" w:rsidRPr="00FD5781" w:rsidRDefault="00EE41D8" w:rsidP="008151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EAC8" w14:textId="77777777" w:rsidR="001A20AE" w:rsidRPr="00AB5866" w:rsidRDefault="00C749C5" w:rsidP="00815129">
    <w:pPr>
      <w:pStyle w:val="Footer"/>
    </w:pPr>
    <w:r>
      <w:fldChar w:fldCharType="begin"/>
    </w:r>
    <w:r>
      <w:instrText xml:space="preserve"> PAGE  \* roman  \* MERGEFORMAT </w:instrText>
    </w:r>
    <w:r>
      <w:fldChar w:fldCharType="separate"/>
    </w:r>
    <w:r>
      <w:rPr>
        <w:noProof/>
      </w:rPr>
      <w:t>iii</w:t>
    </w:r>
    <w:r>
      <w:fldChar w:fldCharType="end"/>
    </w:r>
  </w:p>
  <w:tbl>
    <w:tblPr>
      <w:tblStyle w:val="TableGrid"/>
      <w:tblW w:w="1048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
      <w:gridCol w:w="2268"/>
      <w:gridCol w:w="1984"/>
      <w:gridCol w:w="5953"/>
    </w:tblGrid>
    <w:tr w:rsidR="00A949A8" w:rsidRPr="001722F7" w14:paraId="2DEC68FB" w14:textId="77777777">
      <w:trPr>
        <w:cantSplit/>
        <w:trHeight w:val="794"/>
      </w:trPr>
      <w:tc>
        <w:tcPr>
          <w:tcW w:w="283" w:type="dxa"/>
          <w:tcMar>
            <w:left w:w="0" w:type="dxa"/>
            <w:right w:w="0" w:type="dxa"/>
          </w:tcMar>
          <w:textDirection w:val="btLr"/>
        </w:tcPr>
        <w:p w14:paraId="6C32BF23" w14:textId="77777777" w:rsidR="001A20AE" w:rsidRPr="00694B29" w:rsidRDefault="001A20AE" w:rsidP="00815129">
          <w:pPr>
            <w:pStyle w:val="Footer"/>
            <w:rPr>
              <w:noProof/>
            </w:rPr>
          </w:pPr>
          <w:r w:rsidRPr="00694B29">
            <w:rPr>
              <w:noProof/>
            </w:rPr>
            <w:t>MOD</w:t>
          </w:r>
          <w:r>
            <w:rPr>
              <w:noProof/>
            </w:rPr>
            <w:t>274</w:t>
          </w:r>
          <w:r w:rsidRPr="00694B29">
            <w:rPr>
              <w:noProof/>
            </w:rPr>
            <w:t>.</w:t>
          </w:r>
          <w:r w:rsidR="009A4568">
            <w:rPr>
              <w:noProof/>
            </w:rPr>
            <w:t>4</w:t>
          </w:r>
        </w:p>
      </w:tc>
      <w:tc>
        <w:tcPr>
          <w:tcW w:w="2268" w:type="dxa"/>
          <w:tcMar>
            <w:left w:w="0" w:type="dxa"/>
            <w:right w:w="0" w:type="dxa"/>
          </w:tcMar>
          <w:vAlign w:val="bottom"/>
        </w:tcPr>
        <w:p w14:paraId="71DBA2AA" w14:textId="77777777" w:rsidR="001A20AE" w:rsidRPr="001722F7" w:rsidRDefault="001A20AE" w:rsidP="00815129">
          <w:pPr>
            <w:pStyle w:val="Footer"/>
          </w:pPr>
          <w:r>
            <w:rPr>
              <w:noProof/>
            </w:rPr>
            <w:drawing>
              <wp:inline distT="0" distB="0" distL="0" distR="0" wp14:anchorId="0A6946B5" wp14:editId="03CA4C2C">
                <wp:extent cx="900000" cy="425263"/>
                <wp:effectExtent l="0" t="0" r="0" b="0"/>
                <wp:docPr id="1930083387" name="Imagem 1" descr="Uma imagem com texto, Tipo de letra,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564" name="Imagem 1" descr="Uma imagem com texto, Tipo de letra, Gráficos, logó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00000" cy="425263"/>
                        </a:xfrm>
                        <a:prstGeom prst="rect">
                          <a:avLst/>
                        </a:prstGeom>
                      </pic:spPr>
                    </pic:pic>
                  </a:graphicData>
                </a:graphic>
              </wp:inline>
            </w:drawing>
          </w:r>
        </w:p>
      </w:tc>
      <w:tc>
        <w:tcPr>
          <w:tcW w:w="1984" w:type="dxa"/>
          <w:vAlign w:val="bottom"/>
        </w:tcPr>
        <w:p w14:paraId="11FC44D4" w14:textId="77777777" w:rsidR="001A20AE" w:rsidRPr="001722F7" w:rsidRDefault="001A20AE" w:rsidP="00815129">
          <w:pPr>
            <w:pStyle w:val="Footer"/>
            <w:rPr>
              <w:sz w:val="18"/>
              <w:szCs w:val="20"/>
            </w:rPr>
          </w:pPr>
          <w:r>
            <w:rPr>
              <w:noProof/>
            </w:rPr>
            <w:drawing>
              <wp:inline distT="0" distB="0" distL="0" distR="0" wp14:anchorId="02D8F33A" wp14:editId="57F7B73C">
                <wp:extent cx="864000" cy="315361"/>
                <wp:effectExtent l="0" t="0" r="0" b="8890"/>
                <wp:docPr id="475600550" name="Imagem 1" descr="Uma imagem com Tipo de letra, Gráficos, logótipo,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5118" name="Imagem 1" descr="Uma imagem com Tipo de letra, Gráficos, logótipo, design gráfico&#10;&#10;Descrição gerada automaticamente"/>
                        <pic:cNvPicPr/>
                      </pic:nvPicPr>
                      <pic:blipFill>
                        <a:blip r:embed="rId2"/>
                        <a:stretch>
                          <a:fillRect/>
                        </a:stretch>
                      </pic:blipFill>
                      <pic:spPr>
                        <a:xfrm>
                          <a:off x="0" y="0"/>
                          <a:ext cx="864000" cy="315361"/>
                        </a:xfrm>
                        <a:prstGeom prst="rect">
                          <a:avLst/>
                        </a:prstGeom>
                      </pic:spPr>
                    </pic:pic>
                  </a:graphicData>
                </a:graphic>
              </wp:inline>
            </w:drawing>
          </w:r>
        </w:p>
      </w:tc>
      <w:tc>
        <w:tcPr>
          <w:tcW w:w="5953" w:type="dxa"/>
          <w:tcMar>
            <w:right w:w="0" w:type="dxa"/>
          </w:tcMar>
          <w:vAlign w:val="bottom"/>
        </w:tcPr>
        <w:p w14:paraId="15E9303E" w14:textId="77777777" w:rsidR="001A20AE" w:rsidRPr="001722F7" w:rsidRDefault="001A20AE" w:rsidP="00815129">
          <w:pPr>
            <w:pStyle w:val="Footer"/>
            <w:rPr>
              <w:sz w:val="18"/>
              <w:szCs w:val="20"/>
            </w:rPr>
          </w:pPr>
          <w:r>
            <w:rPr>
              <w:noProof/>
            </w:rPr>
            <w:drawing>
              <wp:inline distT="0" distB="0" distL="0" distR="0" wp14:anchorId="553D575C" wp14:editId="2D4D37BE">
                <wp:extent cx="3646416" cy="316800"/>
                <wp:effectExtent l="0" t="0" r="0" b="7620"/>
                <wp:docPr id="135330365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065" name="Imagem 520060065"/>
                        <pic:cNvPicPr/>
                      </pic:nvPicPr>
                      <pic:blipFill>
                        <a:blip r:embed="rId3"/>
                        <a:stretch>
                          <a:fillRect/>
                        </a:stretch>
                      </pic:blipFill>
                      <pic:spPr>
                        <a:xfrm>
                          <a:off x="0" y="0"/>
                          <a:ext cx="3646416" cy="316800"/>
                        </a:xfrm>
                        <a:prstGeom prst="rect">
                          <a:avLst/>
                        </a:prstGeom>
                      </pic:spPr>
                    </pic:pic>
                  </a:graphicData>
                </a:graphic>
              </wp:inline>
            </w:drawing>
          </w:r>
        </w:p>
      </w:tc>
    </w:tr>
  </w:tbl>
  <w:p w14:paraId="61843056" w14:textId="77777777" w:rsidR="001A20AE" w:rsidRPr="00226165" w:rsidRDefault="001A20AE" w:rsidP="008151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CF18E" w14:textId="77777777" w:rsidR="003B266B" w:rsidRPr="00FD5781" w:rsidRDefault="003B266B" w:rsidP="00815129">
    <w:pPr>
      <w:pStyle w:val="Footer"/>
    </w:pPr>
    <w:r>
      <w:fldChar w:fldCharType="begin"/>
    </w:r>
    <w:r>
      <w:instrText xml:space="preserve"> PAGE  \* roman  \* MERGEFORMAT </w:instrText>
    </w:r>
    <w:r>
      <w:fldChar w:fldCharType="separate"/>
    </w:r>
    <w:r>
      <w:rPr>
        <w:noProof/>
      </w:rPr>
      <w:t>viii</w:t>
    </w:r>
    <w:r>
      <w:fldChar w:fldCharType="end"/>
    </w:r>
  </w:p>
  <w:tbl>
    <w:tblPr>
      <w:tblStyle w:val="TableGrid"/>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7654"/>
      <w:gridCol w:w="283"/>
    </w:tblGrid>
    <w:tr w:rsidR="003B266B" w:rsidRPr="00FD5781" w14:paraId="15F3B119" w14:textId="77777777" w:rsidTr="00A810CE">
      <w:trPr>
        <w:cantSplit/>
        <w:trHeight w:val="794"/>
        <w:jc w:val="center"/>
      </w:trPr>
      <w:tc>
        <w:tcPr>
          <w:tcW w:w="3118" w:type="dxa"/>
          <w:vAlign w:val="bottom"/>
        </w:tcPr>
        <w:p w14:paraId="2A3BCDF9" w14:textId="77777777" w:rsidR="003B266B" w:rsidRPr="00FD5781" w:rsidRDefault="003B266B" w:rsidP="00815129">
          <w:pPr>
            <w:pStyle w:val="Footer"/>
          </w:pPr>
          <w:r w:rsidRPr="00FD5781">
            <w:rPr>
              <w:noProof/>
              <w:lang w:eastAsia="pt-PT"/>
            </w:rPr>
            <w:drawing>
              <wp:inline distT="0" distB="0" distL="0" distR="0" wp14:anchorId="06604D44" wp14:editId="3780E9FE">
                <wp:extent cx="1785600" cy="360000"/>
                <wp:effectExtent l="0" t="0" r="5715" b="2540"/>
                <wp:docPr id="364123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600" cy="360000"/>
                        </a:xfrm>
                        <a:prstGeom prst="rect">
                          <a:avLst/>
                        </a:prstGeom>
                      </pic:spPr>
                    </pic:pic>
                  </a:graphicData>
                </a:graphic>
              </wp:inline>
            </w:drawing>
          </w:r>
        </w:p>
      </w:tc>
      <w:tc>
        <w:tcPr>
          <w:tcW w:w="7654" w:type="dxa"/>
          <w:vAlign w:val="bottom"/>
        </w:tcPr>
        <w:p w14:paraId="535986D3" w14:textId="77777777" w:rsidR="003B266B" w:rsidRPr="00FD5781" w:rsidRDefault="003B266B" w:rsidP="00815129">
          <w:pPr>
            <w:pStyle w:val="Footer"/>
          </w:pPr>
          <w:r w:rsidRPr="00FD5781">
            <w:rPr>
              <w:noProof/>
              <w:lang w:eastAsia="pt-PT"/>
            </w:rPr>
            <w:t xml:space="preserve"> </w:t>
          </w:r>
          <w:r w:rsidRPr="00FD5781">
            <w:rPr>
              <w:noProof/>
              <w:lang w:eastAsia="pt-PT"/>
            </w:rPr>
            <w:drawing>
              <wp:inline distT="0" distB="0" distL="0" distR="0" wp14:anchorId="679D8944" wp14:editId="21A7E74C">
                <wp:extent cx="662400" cy="255600"/>
                <wp:effectExtent l="0" t="0" r="4445" b="0"/>
                <wp:docPr id="6733771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rp_curt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2400" cy="255600"/>
                        </a:xfrm>
                        <a:prstGeom prst="rect">
                          <a:avLst/>
                        </a:prstGeom>
                      </pic:spPr>
                    </pic:pic>
                  </a:graphicData>
                </a:graphic>
              </wp:inline>
            </w:drawing>
          </w:r>
        </w:p>
      </w:tc>
      <w:tc>
        <w:tcPr>
          <w:tcW w:w="283" w:type="dxa"/>
          <w:tcMar>
            <w:left w:w="0" w:type="dxa"/>
            <w:right w:w="0" w:type="dxa"/>
          </w:tcMar>
          <w:textDirection w:val="btLr"/>
          <w:vAlign w:val="bottom"/>
        </w:tcPr>
        <w:p w14:paraId="2C961D6D" w14:textId="77777777" w:rsidR="003B266B" w:rsidRPr="00FD5781" w:rsidRDefault="003B266B" w:rsidP="00815129">
          <w:pPr>
            <w:pStyle w:val="Footer"/>
            <w:rPr>
              <w:noProof/>
              <w:sz w:val="18"/>
              <w:lang w:eastAsia="pt-PT"/>
            </w:rPr>
          </w:pPr>
          <w:r w:rsidRPr="00FD5781">
            <w:rPr>
              <w:noProof/>
            </w:rPr>
            <w:t>R</w:t>
          </w:r>
          <w:r>
            <w:rPr>
              <w:noProof/>
            </w:rPr>
            <w:t>E/FCT</w:t>
          </w:r>
          <w:r w:rsidRPr="00FD5781">
            <w:rPr>
              <w:noProof/>
            </w:rPr>
            <w:t>.0</w:t>
          </w:r>
          <w:r>
            <w:rPr>
              <w:noProof/>
            </w:rPr>
            <w:t>1</w:t>
          </w:r>
        </w:p>
      </w:tc>
    </w:tr>
  </w:tbl>
  <w:p w14:paraId="40DDBF09" w14:textId="77777777" w:rsidR="003B266B" w:rsidRPr="00FD5781" w:rsidRDefault="003B266B" w:rsidP="0081512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57DC" w14:textId="77777777" w:rsidR="00EE41D8" w:rsidRPr="00FD5781" w:rsidRDefault="00EE41D8" w:rsidP="00815129">
    <w:pPr>
      <w:pStyle w:val="Footer"/>
    </w:pPr>
    <w:r w:rsidRPr="00FD5781">
      <w:fldChar w:fldCharType="begin"/>
    </w:r>
    <w:r w:rsidRPr="00FD5781">
      <w:instrText xml:space="preserve"> PAGE  \* Arabic  \* MERGEFORMAT </w:instrText>
    </w:r>
    <w:r w:rsidRPr="00FD5781">
      <w:fldChar w:fldCharType="separate"/>
    </w:r>
    <w:r w:rsidR="00272A8A">
      <w:rPr>
        <w:noProof/>
      </w:rPr>
      <w:t>22</w:t>
    </w:r>
    <w:r w:rsidRPr="00FD5781">
      <w:fldChar w:fldCharType="end"/>
    </w:r>
  </w:p>
  <w:tbl>
    <w:tblPr>
      <w:tblStyle w:val="TableGrid"/>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7654"/>
      <w:gridCol w:w="283"/>
    </w:tblGrid>
    <w:tr w:rsidR="00EE41D8" w:rsidRPr="00FD5781" w14:paraId="124D9CC7" w14:textId="77777777" w:rsidTr="00A810CE">
      <w:trPr>
        <w:cantSplit/>
        <w:trHeight w:val="794"/>
        <w:jc w:val="center"/>
      </w:trPr>
      <w:tc>
        <w:tcPr>
          <w:tcW w:w="3118" w:type="dxa"/>
          <w:vAlign w:val="bottom"/>
        </w:tcPr>
        <w:p w14:paraId="4AB97C0C" w14:textId="77777777" w:rsidR="00EE41D8" w:rsidRPr="00FD5781" w:rsidRDefault="00EE41D8" w:rsidP="00815129">
          <w:pPr>
            <w:pStyle w:val="Footer"/>
          </w:pPr>
          <w:r w:rsidRPr="00FD5781">
            <w:rPr>
              <w:noProof/>
              <w:lang w:eastAsia="pt-PT"/>
            </w:rPr>
            <w:drawing>
              <wp:inline distT="0" distB="0" distL="0" distR="0" wp14:anchorId="4161102C" wp14:editId="43B63F5A">
                <wp:extent cx="1785600" cy="360000"/>
                <wp:effectExtent l="0" t="0" r="5715" b="2540"/>
                <wp:docPr id="1637740875" name="Imagem 99104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C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5600" cy="360000"/>
                        </a:xfrm>
                        <a:prstGeom prst="rect">
                          <a:avLst/>
                        </a:prstGeom>
                      </pic:spPr>
                    </pic:pic>
                  </a:graphicData>
                </a:graphic>
              </wp:inline>
            </w:drawing>
          </w:r>
        </w:p>
      </w:tc>
      <w:tc>
        <w:tcPr>
          <w:tcW w:w="7654" w:type="dxa"/>
          <w:vAlign w:val="bottom"/>
        </w:tcPr>
        <w:p w14:paraId="48D8AC21" w14:textId="77777777" w:rsidR="00EE41D8" w:rsidRPr="00FD5781" w:rsidRDefault="00EE41D8" w:rsidP="00815129">
          <w:pPr>
            <w:pStyle w:val="Footer"/>
          </w:pPr>
          <w:r w:rsidRPr="00FD5781">
            <w:rPr>
              <w:noProof/>
              <w:lang w:eastAsia="pt-PT"/>
            </w:rPr>
            <w:t xml:space="preserve"> </w:t>
          </w:r>
          <w:r w:rsidRPr="00FD5781">
            <w:rPr>
              <w:noProof/>
              <w:lang w:eastAsia="pt-PT"/>
            </w:rPr>
            <w:drawing>
              <wp:inline distT="0" distB="0" distL="0" distR="0" wp14:anchorId="41A93198" wp14:editId="12E05C27">
                <wp:extent cx="662400" cy="255600"/>
                <wp:effectExtent l="0" t="0" r="4445" b="0"/>
                <wp:docPr id="1243930800" name="Imagem 650096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_rp_curt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62400" cy="255600"/>
                        </a:xfrm>
                        <a:prstGeom prst="rect">
                          <a:avLst/>
                        </a:prstGeom>
                      </pic:spPr>
                    </pic:pic>
                  </a:graphicData>
                </a:graphic>
              </wp:inline>
            </w:drawing>
          </w:r>
        </w:p>
      </w:tc>
      <w:tc>
        <w:tcPr>
          <w:tcW w:w="283" w:type="dxa"/>
          <w:tcMar>
            <w:left w:w="0" w:type="dxa"/>
            <w:right w:w="0" w:type="dxa"/>
          </w:tcMar>
          <w:textDirection w:val="btLr"/>
          <w:vAlign w:val="bottom"/>
        </w:tcPr>
        <w:p w14:paraId="3B504AAD" w14:textId="77777777" w:rsidR="00EE41D8" w:rsidRPr="00FD5781" w:rsidRDefault="00EE41D8" w:rsidP="00815129">
          <w:pPr>
            <w:pStyle w:val="Footer"/>
            <w:rPr>
              <w:noProof/>
              <w:sz w:val="18"/>
              <w:lang w:eastAsia="pt-PT"/>
            </w:rPr>
          </w:pPr>
          <w:r w:rsidRPr="00FD5781">
            <w:rPr>
              <w:noProof/>
            </w:rPr>
            <w:t>R</w:t>
          </w:r>
          <w:r w:rsidR="00D833BD">
            <w:rPr>
              <w:noProof/>
            </w:rPr>
            <w:t>E</w:t>
          </w:r>
          <w:r>
            <w:rPr>
              <w:noProof/>
            </w:rPr>
            <w:t>/</w:t>
          </w:r>
          <w:r w:rsidR="00D833BD">
            <w:rPr>
              <w:noProof/>
            </w:rPr>
            <w:t>FCT</w:t>
          </w:r>
          <w:r w:rsidRPr="00FD5781">
            <w:rPr>
              <w:noProof/>
            </w:rPr>
            <w:t>.0</w:t>
          </w:r>
          <w:r w:rsidR="00D833BD">
            <w:rPr>
              <w:noProof/>
            </w:rPr>
            <w:t>1</w:t>
          </w:r>
        </w:p>
      </w:tc>
    </w:tr>
  </w:tbl>
  <w:p w14:paraId="46842E2C" w14:textId="77777777" w:rsidR="00EE41D8" w:rsidRPr="00FD5781" w:rsidRDefault="00EE41D8" w:rsidP="0081512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36CD" w14:textId="77777777" w:rsidR="00C749C5" w:rsidRPr="00AB5866" w:rsidRDefault="00C749C5" w:rsidP="00815129">
    <w:pPr>
      <w:pStyle w:val="Footer"/>
    </w:pPr>
    <w:r w:rsidRPr="00AB5866">
      <w:fldChar w:fldCharType="begin"/>
    </w:r>
    <w:r w:rsidRPr="00AB5866">
      <w:instrText xml:space="preserve"> PAGE  \* Arabic  \* MERGEFORMAT </w:instrText>
    </w:r>
    <w:r w:rsidRPr="00AB5866">
      <w:fldChar w:fldCharType="separate"/>
    </w:r>
    <w:r>
      <w:t>1</w:t>
    </w:r>
    <w:r w:rsidRPr="00AB5866">
      <w:fldChar w:fldCharType="end"/>
    </w:r>
  </w:p>
  <w:tbl>
    <w:tblPr>
      <w:tblStyle w:val="TableGrid"/>
      <w:tblW w:w="1048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
      <w:gridCol w:w="2268"/>
      <w:gridCol w:w="1984"/>
      <w:gridCol w:w="5953"/>
    </w:tblGrid>
    <w:tr w:rsidR="00A949A8" w:rsidRPr="001722F7" w14:paraId="4AB3A142" w14:textId="77777777">
      <w:trPr>
        <w:cantSplit/>
        <w:trHeight w:val="794"/>
      </w:trPr>
      <w:tc>
        <w:tcPr>
          <w:tcW w:w="283" w:type="dxa"/>
          <w:tcMar>
            <w:left w:w="0" w:type="dxa"/>
            <w:right w:w="0" w:type="dxa"/>
          </w:tcMar>
          <w:textDirection w:val="btLr"/>
        </w:tcPr>
        <w:p w14:paraId="20B412B8" w14:textId="77777777" w:rsidR="00C749C5" w:rsidRPr="00694B29" w:rsidRDefault="00C749C5" w:rsidP="00815129">
          <w:pPr>
            <w:pStyle w:val="Footer"/>
            <w:rPr>
              <w:noProof/>
            </w:rPr>
          </w:pPr>
          <w:r w:rsidRPr="00694B29">
            <w:rPr>
              <w:noProof/>
            </w:rPr>
            <w:t>MOD</w:t>
          </w:r>
          <w:r>
            <w:rPr>
              <w:noProof/>
            </w:rPr>
            <w:t>274</w:t>
          </w:r>
          <w:r w:rsidRPr="00694B29">
            <w:rPr>
              <w:noProof/>
            </w:rPr>
            <w:t>.</w:t>
          </w:r>
          <w:r w:rsidR="009A4568">
            <w:rPr>
              <w:noProof/>
            </w:rPr>
            <w:t>4</w:t>
          </w:r>
        </w:p>
      </w:tc>
      <w:tc>
        <w:tcPr>
          <w:tcW w:w="2268" w:type="dxa"/>
          <w:tcMar>
            <w:left w:w="0" w:type="dxa"/>
            <w:right w:w="0" w:type="dxa"/>
          </w:tcMar>
          <w:vAlign w:val="bottom"/>
        </w:tcPr>
        <w:p w14:paraId="373ED1D2" w14:textId="77777777" w:rsidR="00C749C5" w:rsidRPr="001722F7" w:rsidRDefault="00C749C5" w:rsidP="00815129">
          <w:pPr>
            <w:pStyle w:val="Footer"/>
          </w:pPr>
          <w:r>
            <w:rPr>
              <w:noProof/>
            </w:rPr>
            <w:drawing>
              <wp:inline distT="0" distB="0" distL="0" distR="0" wp14:anchorId="443C0608" wp14:editId="4DC02DC8">
                <wp:extent cx="900000" cy="425263"/>
                <wp:effectExtent l="0" t="0" r="0" b="0"/>
                <wp:docPr id="724533832" name="Imagem 1" descr="Uma imagem com texto, Tipo de letra, Gráficos, logó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1564" name="Imagem 1" descr="Uma imagem com texto, Tipo de letra, Gráficos, logó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900000" cy="425263"/>
                        </a:xfrm>
                        <a:prstGeom prst="rect">
                          <a:avLst/>
                        </a:prstGeom>
                      </pic:spPr>
                    </pic:pic>
                  </a:graphicData>
                </a:graphic>
              </wp:inline>
            </w:drawing>
          </w:r>
        </w:p>
      </w:tc>
      <w:tc>
        <w:tcPr>
          <w:tcW w:w="1984" w:type="dxa"/>
          <w:vAlign w:val="bottom"/>
        </w:tcPr>
        <w:p w14:paraId="000428E1" w14:textId="77777777" w:rsidR="00C749C5" w:rsidRPr="001722F7" w:rsidRDefault="00C749C5" w:rsidP="00815129">
          <w:pPr>
            <w:pStyle w:val="Footer"/>
            <w:rPr>
              <w:sz w:val="18"/>
              <w:szCs w:val="20"/>
            </w:rPr>
          </w:pPr>
          <w:r>
            <w:rPr>
              <w:noProof/>
            </w:rPr>
            <w:drawing>
              <wp:inline distT="0" distB="0" distL="0" distR="0" wp14:anchorId="60A9396E" wp14:editId="570D20C1">
                <wp:extent cx="864000" cy="315361"/>
                <wp:effectExtent l="0" t="0" r="0" b="8890"/>
                <wp:docPr id="1529807176" name="Imagem 1" descr="Uma imagem com Tipo de letra, Gráficos, logótipo, design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5118" name="Imagem 1" descr="Uma imagem com Tipo de letra, Gráficos, logótipo, design gráfico&#10;&#10;Descrição gerada automaticamente"/>
                        <pic:cNvPicPr/>
                      </pic:nvPicPr>
                      <pic:blipFill>
                        <a:blip r:embed="rId2"/>
                        <a:stretch>
                          <a:fillRect/>
                        </a:stretch>
                      </pic:blipFill>
                      <pic:spPr>
                        <a:xfrm>
                          <a:off x="0" y="0"/>
                          <a:ext cx="864000" cy="315361"/>
                        </a:xfrm>
                        <a:prstGeom prst="rect">
                          <a:avLst/>
                        </a:prstGeom>
                      </pic:spPr>
                    </pic:pic>
                  </a:graphicData>
                </a:graphic>
              </wp:inline>
            </w:drawing>
          </w:r>
        </w:p>
      </w:tc>
      <w:tc>
        <w:tcPr>
          <w:tcW w:w="5953" w:type="dxa"/>
          <w:tcMar>
            <w:right w:w="0" w:type="dxa"/>
          </w:tcMar>
          <w:vAlign w:val="bottom"/>
        </w:tcPr>
        <w:p w14:paraId="3AA0ED12" w14:textId="77777777" w:rsidR="00C749C5" w:rsidRPr="001722F7" w:rsidRDefault="00C749C5" w:rsidP="00815129">
          <w:pPr>
            <w:pStyle w:val="Footer"/>
            <w:rPr>
              <w:sz w:val="18"/>
              <w:szCs w:val="20"/>
            </w:rPr>
          </w:pPr>
          <w:r>
            <w:rPr>
              <w:noProof/>
            </w:rPr>
            <w:drawing>
              <wp:inline distT="0" distB="0" distL="0" distR="0" wp14:anchorId="2DAE6641" wp14:editId="169592CC">
                <wp:extent cx="3646416" cy="316800"/>
                <wp:effectExtent l="0" t="0" r="0" b="7620"/>
                <wp:docPr id="206612616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0065" name="Imagem 520060065"/>
                        <pic:cNvPicPr/>
                      </pic:nvPicPr>
                      <pic:blipFill>
                        <a:blip r:embed="rId3"/>
                        <a:stretch>
                          <a:fillRect/>
                        </a:stretch>
                      </pic:blipFill>
                      <pic:spPr>
                        <a:xfrm>
                          <a:off x="0" y="0"/>
                          <a:ext cx="3646416" cy="316800"/>
                        </a:xfrm>
                        <a:prstGeom prst="rect">
                          <a:avLst/>
                        </a:prstGeom>
                      </pic:spPr>
                    </pic:pic>
                  </a:graphicData>
                </a:graphic>
              </wp:inline>
            </w:drawing>
          </w:r>
        </w:p>
      </w:tc>
    </w:tr>
  </w:tbl>
  <w:p w14:paraId="683E40E2" w14:textId="77777777" w:rsidR="00C749C5" w:rsidRPr="00226165" w:rsidRDefault="00C749C5" w:rsidP="0081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59D02" w14:textId="77777777" w:rsidR="004C2621" w:rsidRDefault="004C2621" w:rsidP="00815129">
      <w:r>
        <w:separator/>
      </w:r>
    </w:p>
  </w:footnote>
  <w:footnote w:type="continuationSeparator" w:id="0">
    <w:p w14:paraId="6E7117CB" w14:textId="77777777" w:rsidR="004C2621" w:rsidRDefault="004C2621" w:rsidP="008151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E5B85" w14:textId="77777777" w:rsidR="00EE41D8" w:rsidRPr="00145836" w:rsidRDefault="00EE41D8" w:rsidP="00815129">
    <w:pPr>
      <w:pStyle w:val="Footer"/>
    </w:pPr>
    <w:r>
      <w:t xml:space="preserve">Regulamento </w:t>
    </w:r>
    <w:r w:rsidR="000C580D">
      <w:t>específico da formação em contexto de trabalho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4759" w14:textId="77777777" w:rsidR="00EE41D8" w:rsidRPr="00145836" w:rsidRDefault="00C36315" w:rsidP="00815129">
    <w:pPr>
      <w:pStyle w:val="Footer"/>
    </w:pPr>
    <w:r>
      <w:t xml:space="preserve">Relatório da </w:t>
    </w:r>
    <w:r w:rsidR="00501571">
      <w:t>prova de aptidão profissional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26404" w14:textId="77777777" w:rsidR="00EE41D8" w:rsidRDefault="00EE41D8" w:rsidP="008151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4846" w14:textId="77777777" w:rsidR="003B266B" w:rsidRPr="00145836" w:rsidRDefault="003B266B" w:rsidP="00815129">
    <w:pPr>
      <w:pStyle w:val="Footer"/>
    </w:pPr>
    <w:r>
      <w:t>Regulamento específico da formação em contexto de trabalho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A1EB" w14:textId="77777777" w:rsidR="003B266B" w:rsidRDefault="003B266B" w:rsidP="008151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310"/>
    <w:multiLevelType w:val="hybridMultilevel"/>
    <w:tmpl w:val="60725F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7A739F0"/>
    <w:multiLevelType w:val="hybridMultilevel"/>
    <w:tmpl w:val="B3CAFF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8EF6919"/>
    <w:multiLevelType w:val="hybridMultilevel"/>
    <w:tmpl w:val="59021084"/>
    <w:lvl w:ilvl="0" w:tplc="370EA692">
      <w:start w:val="1"/>
      <w:numFmt w:val="bullet"/>
      <w:lvlText w:val=""/>
      <w:lvlJc w:val="left"/>
      <w:pPr>
        <w:ind w:left="1080" w:hanging="360"/>
      </w:pPr>
      <w:rPr>
        <w:rFonts w:ascii="Symbol" w:hAnsi="Symbol" w:hint="default"/>
        <w:sz w:val="20"/>
        <w:szCs w:val="20"/>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 w15:restartNumberingAfterBreak="0">
    <w:nsid w:val="15384278"/>
    <w:multiLevelType w:val="hybridMultilevel"/>
    <w:tmpl w:val="671E7A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6EB5831"/>
    <w:multiLevelType w:val="hybridMultilevel"/>
    <w:tmpl w:val="0E64885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E6005B1"/>
    <w:multiLevelType w:val="hybridMultilevel"/>
    <w:tmpl w:val="204EB7CE"/>
    <w:lvl w:ilvl="0" w:tplc="370EA692">
      <w:start w:val="1"/>
      <w:numFmt w:val="bullet"/>
      <w:lvlText w:val=""/>
      <w:lvlJc w:val="left"/>
      <w:pPr>
        <w:ind w:left="720" w:hanging="360"/>
      </w:pPr>
      <w:rPr>
        <w:rFonts w:ascii="Symbol" w:hAnsi="Symbol" w:hint="default"/>
        <w:sz w:val="20"/>
        <w:szCs w:val="2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3EF466B"/>
    <w:multiLevelType w:val="hybridMultilevel"/>
    <w:tmpl w:val="9476EB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7741B62"/>
    <w:multiLevelType w:val="hybridMultilevel"/>
    <w:tmpl w:val="D0806ECA"/>
    <w:lvl w:ilvl="0" w:tplc="370EA692">
      <w:start w:val="1"/>
      <w:numFmt w:val="bullet"/>
      <w:lvlText w:val=""/>
      <w:lvlJc w:val="left"/>
      <w:pPr>
        <w:ind w:left="1065" w:hanging="705"/>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D0369DF"/>
    <w:multiLevelType w:val="hybridMultilevel"/>
    <w:tmpl w:val="D868C4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41E111F7"/>
    <w:multiLevelType w:val="hybridMultilevel"/>
    <w:tmpl w:val="DE4834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443B4952"/>
    <w:multiLevelType w:val="hybridMultilevel"/>
    <w:tmpl w:val="366E6EBE"/>
    <w:lvl w:ilvl="0" w:tplc="370EA692">
      <w:start w:val="1"/>
      <w:numFmt w:val="bullet"/>
      <w:lvlText w:val=""/>
      <w:lvlJc w:val="left"/>
      <w:pPr>
        <w:ind w:left="1065" w:hanging="705"/>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877371B"/>
    <w:multiLevelType w:val="multilevel"/>
    <w:tmpl w:val="FB349B56"/>
    <w:lvl w:ilvl="0">
      <w:start w:val="1"/>
      <w:numFmt w:val="decimal"/>
      <w:pStyle w:val="Heading1"/>
      <w:suff w:val="space"/>
      <w:lvlText w:val="%1)"/>
      <w:lvlJc w:val="left"/>
      <w:pPr>
        <w:ind w:left="0" w:firstLine="0"/>
      </w:pPr>
      <w:rPr>
        <w:rFonts w:hint="default"/>
        <w:b/>
        <w:bCs/>
      </w:rPr>
    </w:lvl>
    <w:lvl w:ilvl="1">
      <w:start w:val="1"/>
      <w:numFmt w:val="decimal"/>
      <w:pStyle w:val="Heading2"/>
      <w:suff w:val="space"/>
      <w:lvlText w:val="%1.%2)"/>
      <w:lvlJc w:val="left"/>
      <w:pPr>
        <w:ind w:left="0" w:firstLine="0"/>
      </w:pPr>
      <w:rPr>
        <w:rFonts w:hint="default"/>
        <w:b/>
        <w:bCs/>
        <w:i w:val="0"/>
        <w:iCs/>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4AB95363"/>
    <w:multiLevelType w:val="hybridMultilevel"/>
    <w:tmpl w:val="6C00DCD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C4C1A65"/>
    <w:multiLevelType w:val="hybridMultilevel"/>
    <w:tmpl w:val="AAEA86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F39659A"/>
    <w:multiLevelType w:val="hybridMultilevel"/>
    <w:tmpl w:val="413E4B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D681010"/>
    <w:multiLevelType w:val="hybridMultilevel"/>
    <w:tmpl w:val="AD7C0832"/>
    <w:lvl w:ilvl="0" w:tplc="370EA692">
      <w:start w:val="1"/>
      <w:numFmt w:val="bullet"/>
      <w:lvlText w:val=""/>
      <w:lvlJc w:val="left"/>
      <w:pPr>
        <w:ind w:left="1004" w:hanging="360"/>
      </w:pPr>
      <w:rPr>
        <w:rFonts w:ascii="Symbol" w:hAnsi="Symbol" w:hint="default"/>
        <w:sz w:val="20"/>
        <w:szCs w:val="20"/>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16" w15:restartNumberingAfterBreak="0">
    <w:nsid w:val="759E79F9"/>
    <w:multiLevelType w:val="hybridMultilevel"/>
    <w:tmpl w:val="3CA4BD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7B681628"/>
    <w:multiLevelType w:val="hybridMultilevel"/>
    <w:tmpl w:val="563474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706251302">
    <w:abstractNumId w:val="15"/>
  </w:num>
  <w:num w:numId="2" w16cid:durableId="1023364817">
    <w:abstractNumId w:val="7"/>
  </w:num>
  <w:num w:numId="3" w16cid:durableId="370765314">
    <w:abstractNumId w:val="10"/>
  </w:num>
  <w:num w:numId="4" w16cid:durableId="610817122">
    <w:abstractNumId w:val="2"/>
  </w:num>
  <w:num w:numId="5" w16cid:durableId="1628127563">
    <w:abstractNumId w:val="5"/>
  </w:num>
  <w:num w:numId="6" w16cid:durableId="1793986018">
    <w:abstractNumId w:val="11"/>
  </w:num>
  <w:num w:numId="7" w16cid:durableId="1220164081">
    <w:abstractNumId w:val="3"/>
  </w:num>
  <w:num w:numId="8" w16cid:durableId="157775725">
    <w:abstractNumId w:val="14"/>
  </w:num>
  <w:num w:numId="9" w16cid:durableId="1412197257">
    <w:abstractNumId w:val="8"/>
  </w:num>
  <w:num w:numId="10" w16cid:durableId="936131937">
    <w:abstractNumId w:val="0"/>
  </w:num>
  <w:num w:numId="11" w16cid:durableId="1676763727">
    <w:abstractNumId w:val="12"/>
  </w:num>
  <w:num w:numId="12" w16cid:durableId="1794522476">
    <w:abstractNumId w:val="6"/>
  </w:num>
  <w:num w:numId="13" w16cid:durableId="306668435">
    <w:abstractNumId w:val="13"/>
  </w:num>
  <w:num w:numId="14" w16cid:durableId="480080095">
    <w:abstractNumId w:val="16"/>
  </w:num>
  <w:num w:numId="15" w16cid:durableId="252781371">
    <w:abstractNumId w:val="9"/>
  </w:num>
  <w:num w:numId="16" w16cid:durableId="1694306044">
    <w:abstractNumId w:val="17"/>
  </w:num>
  <w:num w:numId="17" w16cid:durableId="678775015">
    <w:abstractNumId w:val="1"/>
  </w:num>
  <w:num w:numId="18" w16cid:durableId="1003781879">
    <w:abstractNumId w:val="4"/>
  </w:num>
  <w:num w:numId="19" w16cid:durableId="84609809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attachedTemplate r:id="rId1"/>
  <w:documentProtection w:edit="forms" w:enforcement="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D0B"/>
    <w:rsid w:val="0000684E"/>
    <w:rsid w:val="00006A12"/>
    <w:rsid w:val="00006F24"/>
    <w:rsid w:val="00011161"/>
    <w:rsid w:val="00013903"/>
    <w:rsid w:val="00013F8C"/>
    <w:rsid w:val="0001643C"/>
    <w:rsid w:val="00016B8D"/>
    <w:rsid w:val="00023E8E"/>
    <w:rsid w:val="0002485C"/>
    <w:rsid w:val="00024FCC"/>
    <w:rsid w:val="00025E60"/>
    <w:rsid w:val="00025E6C"/>
    <w:rsid w:val="000300B6"/>
    <w:rsid w:val="0003205C"/>
    <w:rsid w:val="000323EB"/>
    <w:rsid w:val="00032B13"/>
    <w:rsid w:val="00034220"/>
    <w:rsid w:val="00035497"/>
    <w:rsid w:val="00036413"/>
    <w:rsid w:val="00040B77"/>
    <w:rsid w:val="000429BC"/>
    <w:rsid w:val="00044080"/>
    <w:rsid w:val="000500A4"/>
    <w:rsid w:val="00050E59"/>
    <w:rsid w:val="00051288"/>
    <w:rsid w:val="0005165F"/>
    <w:rsid w:val="00051DF2"/>
    <w:rsid w:val="00052367"/>
    <w:rsid w:val="00052592"/>
    <w:rsid w:val="000576F8"/>
    <w:rsid w:val="00062A06"/>
    <w:rsid w:val="00065F57"/>
    <w:rsid w:val="00067001"/>
    <w:rsid w:val="0007195B"/>
    <w:rsid w:val="00072132"/>
    <w:rsid w:val="00081C6B"/>
    <w:rsid w:val="000846ED"/>
    <w:rsid w:val="000853E5"/>
    <w:rsid w:val="00086C13"/>
    <w:rsid w:val="00092815"/>
    <w:rsid w:val="00092C82"/>
    <w:rsid w:val="00096C6B"/>
    <w:rsid w:val="000A1291"/>
    <w:rsid w:val="000A3747"/>
    <w:rsid w:val="000A401F"/>
    <w:rsid w:val="000A5652"/>
    <w:rsid w:val="000A71FC"/>
    <w:rsid w:val="000B0F38"/>
    <w:rsid w:val="000B126A"/>
    <w:rsid w:val="000B1C14"/>
    <w:rsid w:val="000B505F"/>
    <w:rsid w:val="000B7364"/>
    <w:rsid w:val="000C2E81"/>
    <w:rsid w:val="000C3169"/>
    <w:rsid w:val="000C580D"/>
    <w:rsid w:val="000C771E"/>
    <w:rsid w:val="000D412E"/>
    <w:rsid w:val="000D57EA"/>
    <w:rsid w:val="000E0F4E"/>
    <w:rsid w:val="000E299F"/>
    <w:rsid w:val="000E46D9"/>
    <w:rsid w:val="000E4BEE"/>
    <w:rsid w:val="000E7770"/>
    <w:rsid w:val="000F23DA"/>
    <w:rsid w:val="000F3283"/>
    <w:rsid w:val="000F3B0F"/>
    <w:rsid w:val="000F4B98"/>
    <w:rsid w:val="000F56BD"/>
    <w:rsid w:val="00102B22"/>
    <w:rsid w:val="00104328"/>
    <w:rsid w:val="00114086"/>
    <w:rsid w:val="00114759"/>
    <w:rsid w:val="001179B7"/>
    <w:rsid w:val="00122876"/>
    <w:rsid w:val="00122EFC"/>
    <w:rsid w:val="001241C9"/>
    <w:rsid w:val="001258B3"/>
    <w:rsid w:val="00125C47"/>
    <w:rsid w:val="001266A3"/>
    <w:rsid w:val="00127BDB"/>
    <w:rsid w:val="00130156"/>
    <w:rsid w:val="00134ABA"/>
    <w:rsid w:val="001351A1"/>
    <w:rsid w:val="0013706B"/>
    <w:rsid w:val="001370C6"/>
    <w:rsid w:val="00137C1B"/>
    <w:rsid w:val="0014146C"/>
    <w:rsid w:val="001418E8"/>
    <w:rsid w:val="00143888"/>
    <w:rsid w:val="0014388A"/>
    <w:rsid w:val="00143E16"/>
    <w:rsid w:val="0014480D"/>
    <w:rsid w:val="00145667"/>
    <w:rsid w:val="00146655"/>
    <w:rsid w:val="001540A5"/>
    <w:rsid w:val="0015417E"/>
    <w:rsid w:val="00154929"/>
    <w:rsid w:val="00155A96"/>
    <w:rsid w:val="00155B95"/>
    <w:rsid w:val="00155C09"/>
    <w:rsid w:val="00157030"/>
    <w:rsid w:val="00164878"/>
    <w:rsid w:val="0016589F"/>
    <w:rsid w:val="00170705"/>
    <w:rsid w:val="00171763"/>
    <w:rsid w:val="00172FA1"/>
    <w:rsid w:val="001751CD"/>
    <w:rsid w:val="00175D2B"/>
    <w:rsid w:val="001768D9"/>
    <w:rsid w:val="00176B82"/>
    <w:rsid w:val="001770FE"/>
    <w:rsid w:val="001779B2"/>
    <w:rsid w:val="001803C3"/>
    <w:rsid w:val="00180581"/>
    <w:rsid w:val="00181F05"/>
    <w:rsid w:val="00182CD5"/>
    <w:rsid w:val="00184764"/>
    <w:rsid w:val="00190AEA"/>
    <w:rsid w:val="00193523"/>
    <w:rsid w:val="00196518"/>
    <w:rsid w:val="00197779"/>
    <w:rsid w:val="00197E64"/>
    <w:rsid w:val="001A018A"/>
    <w:rsid w:val="001A20AE"/>
    <w:rsid w:val="001A3EC4"/>
    <w:rsid w:val="001A456F"/>
    <w:rsid w:val="001A596D"/>
    <w:rsid w:val="001A666F"/>
    <w:rsid w:val="001B0407"/>
    <w:rsid w:val="001B34F8"/>
    <w:rsid w:val="001B4BF2"/>
    <w:rsid w:val="001B62B1"/>
    <w:rsid w:val="001B6E83"/>
    <w:rsid w:val="001C441B"/>
    <w:rsid w:val="001C5710"/>
    <w:rsid w:val="001C635E"/>
    <w:rsid w:val="001C6586"/>
    <w:rsid w:val="001D3463"/>
    <w:rsid w:val="001D5054"/>
    <w:rsid w:val="001D65EA"/>
    <w:rsid w:val="001D663C"/>
    <w:rsid w:val="001D6D0E"/>
    <w:rsid w:val="001E035F"/>
    <w:rsid w:val="001E0EA3"/>
    <w:rsid w:val="001E14F3"/>
    <w:rsid w:val="001E2CE1"/>
    <w:rsid w:val="001E3D82"/>
    <w:rsid w:val="001E4A9D"/>
    <w:rsid w:val="001F149F"/>
    <w:rsid w:val="001F1D31"/>
    <w:rsid w:val="001F2732"/>
    <w:rsid w:val="001F48D6"/>
    <w:rsid w:val="001F5353"/>
    <w:rsid w:val="001F61BA"/>
    <w:rsid w:val="00200C7C"/>
    <w:rsid w:val="00201793"/>
    <w:rsid w:val="00204E8E"/>
    <w:rsid w:val="00205CB8"/>
    <w:rsid w:val="00205F41"/>
    <w:rsid w:val="002067C1"/>
    <w:rsid w:val="00206D4D"/>
    <w:rsid w:val="00207F71"/>
    <w:rsid w:val="002117EE"/>
    <w:rsid w:val="00213C84"/>
    <w:rsid w:val="002145F0"/>
    <w:rsid w:val="0021469D"/>
    <w:rsid w:val="0021730C"/>
    <w:rsid w:val="00221B39"/>
    <w:rsid w:val="00222C61"/>
    <w:rsid w:val="0022506E"/>
    <w:rsid w:val="00226B3F"/>
    <w:rsid w:val="00231B19"/>
    <w:rsid w:val="00232137"/>
    <w:rsid w:val="00233B5A"/>
    <w:rsid w:val="0023421C"/>
    <w:rsid w:val="00234823"/>
    <w:rsid w:val="00234BE1"/>
    <w:rsid w:val="00237B86"/>
    <w:rsid w:val="00241460"/>
    <w:rsid w:val="00241A44"/>
    <w:rsid w:val="002431AF"/>
    <w:rsid w:val="002435C3"/>
    <w:rsid w:val="002436F7"/>
    <w:rsid w:val="002436F8"/>
    <w:rsid w:val="00247211"/>
    <w:rsid w:val="00247E34"/>
    <w:rsid w:val="0025066D"/>
    <w:rsid w:val="00250C30"/>
    <w:rsid w:val="00254619"/>
    <w:rsid w:val="0025499F"/>
    <w:rsid w:val="00255AF0"/>
    <w:rsid w:val="00260C24"/>
    <w:rsid w:val="00260C51"/>
    <w:rsid w:val="002645EB"/>
    <w:rsid w:val="002646CE"/>
    <w:rsid w:val="002671DE"/>
    <w:rsid w:val="00267575"/>
    <w:rsid w:val="00272A8A"/>
    <w:rsid w:val="002734A9"/>
    <w:rsid w:val="00274155"/>
    <w:rsid w:val="002741A1"/>
    <w:rsid w:val="0027521B"/>
    <w:rsid w:val="002762D3"/>
    <w:rsid w:val="00280524"/>
    <w:rsid w:val="00280D1E"/>
    <w:rsid w:val="0028193A"/>
    <w:rsid w:val="00282E3C"/>
    <w:rsid w:val="002852A7"/>
    <w:rsid w:val="0028739C"/>
    <w:rsid w:val="002913B8"/>
    <w:rsid w:val="0029152C"/>
    <w:rsid w:val="00293102"/>
    <w:rsid w:val="00293D83"/>
    <w:rsid w:val="00293E17"/>
    <w:rsid w:val="00294FE3"/>
    <w:rsid w:val="00296408"/>
    <w:rsid w:val="00297A85"/>
    <w:rsid w:val="002A0381"/>
    <w:rsid w:val="002A06F1"/>
    <w:rsid w:val="002A14E7"/>
    <w:rsid w:val="002B0803"/>
    <w:rsid w:val="002B0EF5"/>
    <w:rsid w:val="002B124D"/>
    <w:rsid w:val="002B28E6"/>
    <w:rsid w:val="002B3F35"/>
    <w:rsid w:val="002B47C4"/>
    <w:rsid w:val="002B5E9F"/>
    <w:rsid w:val="002B66DA"/>
    <w:rsid w:val="002B7163"/>
    <w:rsid w:val="002B788C"/>
    <w:rsid w:val="002C2787"/>
    <w:rsid w:val="002C3434"/>
    <w:rsid w:val="002C3E06"/>
    <w:rsid w:val="002C3FDF"/>
    <w:rsid w:val="002C52D8"/>
    <w:rsid w:val="002C5887"/>
    <w:rsid w:val="002C7F24"/>
    <w:rsid w:val="002D0FC8"/>
    <w:rsid w:val="002D2073"/>
    <w:rsid w:val="002D6E15"/>
    <w:rsid w:val="002E0CA3"/>
    <w:rsid w:val="002E6190"/>
    <w:rsid w:val="002E6468"/>
    <w:rsid w:val="002E6482"/>
    <w:rsid w:val="002F0327"/>
    <w:rsid w:val="002F05FA"/>
    <w:rsid w:val="002F193F"/>
    <w:rsid w:val="002F2F29"/>
    <w:rsid w:val="002F417B"/>
    <w:rsid w:val="002F5500"/>
    <w:rsid w:val="002F57EE"/>
    <w:rsid w:val="002F5B3F"/>
    <w:rsid w:val="0030046D"/>
    <w:rsid w:val="00301717"/>
    <w:rsid w:val="00301D34"/>
    <w:rsid w:val="0030415E"/>
    <w:rsid w:val="00306421"/>
    <w:rsid w:val="003068B6"/>
    <w:rsid w:val="003100F6"/>
    <w:rsid w:val="0031052C"/>
    <w:rsid w:val="003107E0"/>
    <w:rsid w:val="00311958"/>
    <w:rsid w:val="00311D43"/>
    <w:rsid w:val="003122E9"/>
    <w:rsid w:val="003134FE"/>
    <w:rsid w:val="00315737"/>
    <w:rsid w:val="003161C0"/>
    <w:rsid w:val="003162A5"/>
    <w:rsid w:val="00317774"/>
    <w:rsid w:val="00320E6E"/>
    <w:rsid w:val="003210E9"/>
    <w:rsid w:val="00321A8B"/>
    <w:rsid w:val="003237A4"/>
    <w:rsid w:val="0033108F"/>
    <w:rsid w:val="00332ACF"/>
    <w:rsid w:val="00333759"/>
    <w:rsid w:val="00335800"/>
    <w:rsid w:val="00336AA1"/>
    <w:rsid w:val="00337171"/>
    <w:rsid w:val="00343107"/>
    <w:rsid w:val="003431DF"/>
    <w:rsid w:val="003444FE"/>
    <w:rsid w:val="00344A13"/>
    <w:rsid w:val="00350123"/>
    <w:rsid w:val="00354716"/>
    <w:rsid w:val="003558CF"/>
    <w:rsid w:val="00355DA1"/>
    <w:rsid w:val="00357E57"/>
    <w:rsid w:val="00360704"/>
    <w:rsid w:val="003645CA"/>
    <w:rsid w:val="00367BAF"/>
    <w:rsid w:val="003704F6"/>
    <w:rsid w:val="00370D0A"/>
    <w:rsid w:val="00370DA2"/>
    <w:rsid w:val="00370E60"/>
    <w:rsid w:val="003725D4"/>
    <w:rsid w:val="00373987"/>
    <w:rsid w:val="00374789"/>
    <w:rsid w:val="00380291"/>
    <w:rsid w:val="0038352E"/>
    <w:rsid w:val="00385D27"/>
    <w:rsid w:val="00385FC3"/>
    <w:rsid w:val="0038710F"/>
    <w:rsid w:val="003875E9"/>
    <w:rsid w:val="00387BCF"/>
    <w:rsid w:val="00391C3A"/>
    <w:rsid w:val="00391CCA"/>
    <w:rsid w:val="0039702F"/>
    <w:rsid w:val="00397A30"/>
    <w:rsid w:val="00397AF9"/>
    <w:rsid w:val="003A0ED4"/>
    <w:rsid w:val="003A3C88"/>
    <w:rsid w:val="003A42C7"/>
    <w:rsid w:val="003A4D6E"/>
    <w:rsid w:val="003A5E6A"/>
    <w:rsid w:val="003A6B5E"/>
    <w:rsid w:val="003A6D56"/>
    <w:rsid w:val="003A7260"/>
    <w:rsid w:val="003B1F44"/>
    <w:rsid w:val="003B218E"/>
    <w:rsid w:val="003B266B"/>
    <w:rsid w:val="003B2A57"/>
    <w:rsid w:val="003B3BB5"/>
    <w:rsid w:val="003B4767"/>
    <w:rsid w:val="003B5730"/>
    <w:rsid w:val="003B57CB"/>
    <w:rsid w:val="003B6DFF"/>
    <w:rsid w:val="003C028B"/>
    <w:rsid w:val="003C1347"/>
    <w:rsid w:val="003C24FB"/>
    <w:rsid w:val="003C2D24"/>
    <w:rsid w:val="003C38BB"/>
    <w:rsid w:val="003C3BD7"/>
    <w:rsid w:val="003D0940"/>
    <w:rsid w:val="003D37B5"/>
    <w:rsid w:val="003D5B2A"/>
    <w:rsid w:val="003D6749"/>
    <w:rsid w:val="003D73C1"/>
    <w:rsid w:val="003D7BB5"/>
    <w:rsid w:val="003E44A1"/>
    <w:rsid w:val="003E5CED"/>
    <w:rsid w:val="003E6828"/>
    <w:rsid w:val="003E70D0"/>
    <w:rsid w:val="003F0738"/>
    <w:rsid w:val="003F1F28"/>
    <w:rsid w:val="003F63B2"/>
    <w:rsid w:val="00400114"/>
    <w:rsid w:val="004006A3"/>
    <w:rsid w:val="00405014"/>
    <w:rsid w:val="0040535F"/>
    <w:rsid w:val="00407AB5"/>
    <w:rsid w:val="00411747"/>
    <w:rsid w:val="00411D60"/>
    <w:rsid w:val="00412A3C"/>
    <w:rsid w:val="00412E1C"/>
    <w:rsid w:val="00413998"/>
    <w:rsid w:val="00421AE9"/>
    <w:rsid w:val="004227FE"/>
    <w:rsid w:val="00422DC5"/>
    <w:rsid w:val="00425AE3"/>
    <w:rsid w:val="00426A74"/>
    <w:rsid w:val="004273BE"/>
    <w:rsid w:val="00432371"/>
    <w:rsid w:val="004325D8"/>
    <w:rsid w:val="0043567E"/>
    <w:rsid w:val="00436264"/>
    <w:rsid w:val="00437206"/>
    <w:rsid w:val="00440060"/>
    <w:rsid w:val="00441463"/>
    <w:rsid w:val="00441875"/>
    <w:rsid w:val="00442F80"/>
    <w:rsid w:val="00445145"/>
    <w:rsid w:val="004453C3"/>
    <w:rsid w:val="0044542E"/>
    <w:rsid w:val="00450371"/>
    <w:rsid w:val="0045270D"/>
    <w:rsid w:val="00452C41"/>
    <w:rsid w:val="00454609"/>
    <w:rsid w:val="00457259"/>
    <w:rsid w:val="004606EF"/>
    <w:rsid w:val="00462C2A"/>
    <w:rsid w:val="00462DB5"/>
    <w:rsid w:val="00464573"/>
    <w:rsid w:val="0046664F"/>
    <w:rsid w:val="004672A1"/>
    <w:rsid w:val="004701E0"/>
    <w:rsid w:val="004706D8"/>
    <w:rsid w:val="00470767"/>
    <w:rsid w:val="00471538"/>
    <w:rsid w:val="00471EA4"/>
    <w:rsid w:val="00472E4B"/>
    <w:rsid w:val="00473359"/>
    <w:rsid w:val="004744D1"/>
    <w:rsid w:val="004765A6"/>
    <w:rsid w:val="00480CA1"/>
    <w:rsid w:val="00481109"/>
    <w:rsid w:val="004831C6"/>
    <w:rsid w:val="00484E01"/>
    <w:rsid w:val="00485B87"/>
    <w:rsid w:val="00486FE7"/>
    <w:rsid w:val="004946E9"/>
    <w:rsid w:val="00496110"/>
    <w:rsid w:val="00496500"/>
    <w:rsid w:val="004A0A00"/>
    <w:rsid w:val="004A2065"/>
    <w:rsid w:val="004A3CF7"/>
    <w:rsid w:val="004A460D"/>
    <w:rsid w:val="004A6058"/>
    <w:rsid w:val="004B2F88"/>
    <w:rsid w:val="004B4D23"/>
    <w:rsid w:val="004B711B"/>
    <w:rsid w:val="004C2621"/>
    <w:rsid w:val="004C3F3D"/>
    <w:rsid w:val="004C4590"/>
    <w:rsid w:val="004C5652"/>
    <w:rsid w:val="004D1EF0"/>
    <w:rsid w:val="004D2C5D"/>
    <w:rsid w:val="004D4D37"/>
    <w:rsid w:val="004E50A0"/>
    <w:rsid w:val="004F46EA"/>
    <w:rsid w:val="004F54A8"/>
    <w:rsid w:val="004F59F9"/>
    <w:rsid w:val="004F78D5"/>
    <w:rsid w:val="00501571"/>
    <w:rsid w:val="0050546F"/>
    <w:rsid w:val="00506CD8"/>
    <w:rsid w:val="00510762"/>
    <w:rsid w:val="00510C88"/>
    <w:rsid w:val="00510F14"/>
    <w:rsid w:val="00512AC5"/>
    <w:rsid w:val="005139FB"/>
    <w:rsid w:val="00516D67"/>
    <w:rsid w:val="00520BF1"/>
    <w:rsid w:val="00522AB5"/>
    <w:rsid w:val="00522F3C"/>
    <w:rsid w:val="005238CB"/>
    <w:rsid w:val="00533F6C"/>
    <w:rsid w:val="0053422D"/>
    <w:rsid w:val="005364C0"/>
    <w:rsid w:val="00536FEB"/>
    <w:rsid w:val="005453C7"/>
    <w:rsid w:val="0054566A"/>
    <w:rsid w:val="00545E00"/>
    <w:rsid w:val="0054608E"/>
    <w:rsid w:val="00546BCF"/>
    <w:rsid w:val="00546EEA"/>
    <w:rsid w:val="00550041"/>
    <w:rsid w:val="00550CC6"/>
    <w:rsid w:val="00552319"/>
    <w:rsid w:val="00552ABD"/>
    <w:rsid w:val="005541AE"/>
    <w:rsid w:val="005553E0"/>
    <w:rsid w:val="00556794"/>
    <w:rsid w:val="00560B66"/>
    <w:rsid w:val="005613CE"/>
    <w:rsid w:val="005618CC"/>
    <w:rsid w:val="0056280E"/>
    <w:rsid w:val="00564831"/>
    <w:rsid w:val="00566054"/>
    <w:rsid w:val="005725A6"/>
    <w:rsid w:val="0057545D"/>
    <w:rsid w:val="005759D5"/>
    <w:rsid w:val="005776BD"/>
    <w:rsid w:val="00582B3B"/>
    <w:rsid w:val="00583D56"/>
    <w:rsid w:val="00585137"/>
    <w:rsid w:val="00585170"/>
    <w:rsid w:val="005857F8"/>
    <w:rsid w:val="00585DD0"/>
    <w:rsid w:val="00586A0A"/>
    <w:rsid w:val="005905AE"/>
    <w:rsid w:val="00590901"/>
    <w:rsid w:val="0059391B"/>
    <w:rsid w:val="00593F21"/>
    <w:rsid w:val="00597085"/>
    <w:rsid w:val="005A0339"/>
    <w:rsid w:val="005A1062"/>
    <w:rsid w:val="005A205A"/>
    <w:rsid w:val="005A20A8"/>
    <w:rsid w:val="005A238E"/>
    <w:rsid w:val="005A32A4"/>
    <w:rsid w:val="005A3AC0"/>
    <w:rsid w:val="005A4B0D"/>
    <w:rsid w:val="005A5ACE"/>
    <w:rsid w:val="005A5B51"/>
    <w:rsid w:val="005A5F7B"/>
    <w:rsid w:val="005A76C6"/>
    <w:rsid w:val="005B0BA9"/>
    <w:rsid w:val="005B105B"/>
    <w:rsid w:val="005B24D1"/>
    <w:rsid w:val="005B31D2"/>
    <w:rsid w:val="005B3CB3"/>
    <w:rsid w:val="005B426F"/>
    <w:rsid w:val="005B5A96"/>
    <w:rsid w:val="005B62D1"/>
    <w:rsid w:val="005B6932"/>
    <w:rsid w:val="005B7E47"/>
    <w:rsid w:val="005C1822"/>
    <w:rsid w:val="005C193B"/>
    <w:rsid w:val="005C1E60"/>
    <w:rsid w:val="005C1F0B"/>
    <w:rsid w:val="005C1F79"/>
    <w:rsid w:val="005C2557"/>
    <w:rsid w:val="005C2F77"/>
    <w:rsid w:val="005C3903"/>
    <w:rsid w:val="005C4501"/>
    <w:rsid w:val="005C6415"/>
    <w:rsid w:val="005D138C"/>
    <w:rsid w:val="005D165D"/>
    <w:rsid w:val="005D1FC7"/>
    <w:rsid w:val="005D2C1D"/>
    <w:rsid w:val="005D4684"/>
    <w:rsid w:val="005D742E"/>
    <w:rsid w:val="005E31C9"/>
    <w:rsid w:val="005E3901"/>
    <w:rsid w:val="005E6560"/>
    <w:rsid w:val="005F154F"/>
    <w:rsid w:val="005F1B84"/>
    <w:rsid w:val="005F3C5C"/>
    <w:rsid w:val="005F577A"/>
    <w:rsid w:val="005F5A2A"/>
    <w:rsid w:val="005F7AA4"/>
    <w:rsid w:val="005F7E93"/>
    <w:rsid w:val="00600B35"/>
    <w:rsid w:val="00603E27"/>
    <w:rsid w:val="00603E31"/>
    <w:rsid w:val="00607B89"/>
    <w:rsid w:val="006164EA"/>
    <w:rsid w:val="0062134B"/>
    <w:rsid w:val="00622675"/>
    <w:rsid w:val="006231F2"/>
    <w:rsid w:val="006269E8"/>
    <w:rsid w:val="006303FA"/>
    <w:rsid w:val="006309E0"/>
    <w:rsid w:val="00631C0F"/>
    <w:rsid w:val="00634EFF"/>
    <w:rsid w:val="006358D1"/>
    <w:rsid w:val="00635E4B"/>
    <w:rsid w:val="006365B5"/>
    <w:rsid w:val="006443F1"/>
    <w:rsid w:val="006452F6"/>
    <w:rsid w:val="00645615"/>
    <w:rsid w:val="00646871"/>
    <w:rsid w:val="0065330E"/>
    <w:rsid w:val="00653ACB"/>
    <w:rsid w:val="00655B18"/>
    <w:rsid w:val="00657B08"/>
    <w:rsid w:val="00670F7E"/>
    <w:rsid w:val="006727B1"/>
    <w:rsid w:val="00674D2B"/>
    <w:rsid w:val="006772C7"/>
    <w:rsid w:val="006772DF"/>
    <w:rsid w:val="00680913"/>
    <w:rsid w:val="00683A7C"/>
    <w:rsid w:val="00685C89"/>
    <w:rsid w:val="0068615D"/>
    <w:rsid w:val="006866FB"/>
    <w:rsid w:val="00686D38"/>
    <w:rsid w:val="00691328"/>
    <w:rsid w:val="0069234A"/>
    <w:rsid w:val="006947BA"/>
    <w:rsid w:val="006978B6"/>
    <w:rsid w:val="006A1239"/>
    <w:rsid w:val="006A1F8D"/>
    <w:rsid w:val="006A2EDD"/>
    <w:rsid w:val="006A3C0E"/>
    <w:rsid w:val="006A55E5"/>
    <w:rsid w:val="006A64FA"/>
    <w:rsid w:val="006B18C3"/>
    <w:rsid w:val="006B2F59"/>
    <w:rsid w:val="006B2F76"/>
    <w:rsid w:val="006B4347"/>
    <w:rsid w:val="006B5DB6"/>
    <w:rsid w:val="006B61FA"/>
    <w:rsid w:val="006B6C02"/>
    <w:rsid w:val="006C0821"/>
    <w:rsid w:val="006C5159"/>
    <w:rsid w:val="006C5266"/>
    <w:rsid w:val="006C76FF"/>
    <w:rsid w:val="006C7E3D"/>
    <w:rsid w:val="006D056F"/>
    <w:rsid w:val="006D1C6C"/>
    <w:rsid w:val="006D5573"/>
    <w:rsid w:val="006D79BA"/>
    <w:rsid w:val="006E153E"/>
    <w:rsid w:val="006E2672"/>
    <w:rsid w:val="006E2CAB"/>
    <w:rsid w:val="006E30D7"/>
    <w:rsid w:val="006E352A"/>
    <w:rsid w:val="006E36C9"/>
    <w:rsid w:val="006E384F"/>
    <w:rsid w:val="006E42CF"/>
    <w:rsid w:val="006E5859"/>
    <w:rsid w:val="006E6D12"/>
    <w:rsid w:val="006F1E27"/>
    <w:rsid w:val="006F5E93"/>
    <w:rsid w:val="0070344A"/>
    <w:rsid w:val="00704735"/>
    <w:rsid w:val="00704D1C"/>
    <w:rsid w:val="00705540"/>
    <w:rsid w:val="00706797"/>
    <w:rsid w:val="00711A01"/>
    <w:rsid w:val="00712A70"/>
    <w:rsid w:val="00712CE8"/>
    <w:rsid w:val="00714452"/>
    <w:rsid w:val="007147B7"/>
    <w:rsid w:val="007179F7"/>
    <w:rsid w:val="00720D2C"/>
    <w:rsid w:val="007220B6"/>
    <w:rsid w:val="00722714"/>
    <w:rsid w:val="00723710"/>
    <w:rsid w:val="00723C60"/>
    <w:rsid w:val="00725388"/>
    <w:rsid w:val="00730618"/>
    <w:rsid w:val="00730777"/>
    <w:rsid w:val="00731121"/>
    <w:rsid w:val="0073295F"/>
    <w:rsid w:val="0073405E"/>
    <w:rsid w:val="0073471D"/>
    <w:rsid w:val="00735AF6"/>
    <w:rsid w:val="00737A20"/>
    <w:rsid w:val="00740CE9"/>
    <w:rsid w:val="007410BF"/>
    <w:rsid w:val="00742DED"/>
    <w:rsid w:val="007438F9"/>
    <w:rsid w:val="007439B2"/>
    <w:rsid w:val="00746360"/>
    <w:rsid w:val="0075108A"/>
    <w:rsid w:val="0075198F"/>
    <w:rsid w:val="0075376C"/>
    <w:rsid w:val="00760FF6"/>
    <w:rsid w:val="00762710"/>
    <w:rsid w:val="00763F82"/>
    <w:rsid w:val="007649D3"/>
    <w:rsid w:val="00766229"/>
    <w:rsid w:val="00766CD0"/>
    <w:rsid w:val="007674A9"/>
    <w:rsid w:val="0077162D"/>
    <w:rsid w:val="007717C4"/>
    <w:rsid w:val="00771927"/>
    <w:rsid w:val="007730A5"/>
    <w:rsid w:val="00773F78"/>
    <w:rsid w:val="00774470"/>
    <w:rsid w:val="0077471D"/>
    <w:rsid w:val="00775B6A"/>
    <w:rsid w:val="00775E1E"/>
    <w:rsid w:val="00775F0E"/>
    <w:rsid w:val="0078196F"/>
    <w:rsid w:val="0078684B"/>
    <w:rsid w:val="00790811"/>
    <w:rsid w:val="00794639"/>
    <w:rsid w:val="0079479C"/>
    <w:rsid w:val="00796500"/>
    <w:rsid w:val="007A36AA"/>
    <w:rsid w:val="007A4FB9"/>
    <w:rsid w:val="007A6F67"/>
    <w:rsid w:val="007B003E"/>
    <w:rsid w:val="007B43AA"/>
    <w:rsid w:val="007B73EA"/>
    <w:rsid w:val="007C1C67"/>
    <w:rsid w:val="007C26D5"/>
    <w:rsid w:val="007C2FBF"/>
    <w:rsid w:val="007C3C1D"/>
    <w:rsid w:val="007C41F8"/>
    <w:rsid w:val="007C4887"/>
    <w:rsid w:val="007C6BFD"/>
    <w:rsid w:val="007C6D7A"/>
    <w:rsid w:val="007C7D3D"/>
    <w:rsid w:val="007D0E69"/>
    <w:rsid w:val="007D35BA"/>
    <w:rsid w:val="007D38F3"/>
    <w:rsid w:val="007D3995"/>
    <w:rsid w:val="007D45CE"/>
    <w:rsid w:val="007D661B"/>
    <w:rsid w:val="007D70DF"/>
    <w:rsid w:val="007D7F21"/>
    <w:rsid w:val="007E1A7A"/>
    <w:rsid w:val="007E3109"/>
    <w:rsid w:val="007E3CF9"/>
    <w:rsid w:val="007E4976"/>
    <w:rsid w:val="007F034F"/>
    <w:rsid w:val="007F13C0"/>
    <w:rsid w:val="007F2CFF"/>
    <w:rsid w:val="007F34AE"/>
    <w:rsid w:val="00802EE7"/>
    <w:rsid w:val="008040AE"/>
    <w:rsid w:val="00804BC1"/>
    <w:rsid w:val="008113C9"/>
    <w:rsid w:val="00813BB4"/>
    <w:rsid w:val="0081492A"/>
    <w:rsid w:val="00815129"/>
    <w:rsid w:val="00817CCD"/>
    <w:rsid w:val="0082101C"/>
    <w:rsid w:val="00821060"/>
    <w:rsid w:val="00821F41"/>
    <w:rsid w:val="00822B66"/>
    <w:rsid w:val="00825EAC"/>
    <w:rsid w:val="00826E0C"/>
    <w:rsid w:val="008273D0"/>
    <w:rsid w:val="008279A9"/>
    <w:rsid w:val="00830A0B"/>
    <w:rsid w:val="00833A28"/>
    <w:rsid w:val="00833EE9"/>
    <w:rsid w:val="00837BA2"/>
    <w:rsid w:val="00843AB4"/>
    <w:rsid w:val="008444B4"/>
    <w:rsid w:val="00845291"/>
    <w:rsid w:val="00845AC2"/>
    <w:rsid w:val="00851D47"/>
    <w:rsid w:val="00854C8A"/>
    <w:rsid w:val="00854FEC"/>
    <w:rsid w:val="008550A8"/>
    <w:rsid w:val="00855EE0"/>
    <w:rsid w:val="00856A14"/>
    <w:rsid w:val="0086043A"/>
    <w:rsid w:val="00860858"/>
    <w:rsid w:val="00861476"/>
    <w:rsid w:val="00861CA6"/>
    <w:rsid w:val="008632D2"/>
    <w:rsid w:val="00865A1A"/>
    <w:rsid w:val="00866323"/>
    <w:rsid w:val="008709EF"/>
    <w:rsid w:val="00870F03"/>
    <w:rsid w:val="00872471"/>
    <w:rsid w:val="00872552"/>
    <w:rsid w:val="00873A33"/>
    <w:rsid w:val="0087452A"/>
    <w:rsid w:val="00874C06"/>
    <w:rsid w:val="00874E7E"/>
    <w:rsid w:val="00876687"/>
    <w:rsid w:val="008772F7"/>
    <w:rsid w:val="00877739"/>
    <w:rsid w:val="008777BE"/>
    <w:rsid w:val="00881CBD"/>
    <w:rsid w:val="00884610"/>
    <w:rsid w:val="00890F90"/>
    <w:rsid w:val="00895670"/>
    <w:rsid w:val="008A0663"/>
    <w:rsid w:val="008A0E87"/>
    <w:rsid w:val="008A2D87"/>
    <w:rsid w:val="008A394C"/>
    <w:rsid w:val="008A3E98"/>
    <w:rsid w:val="008A53C6"/>
    <w:rsid w:val="008A53E3"/>
    <w:rsid w:val="008A5801"/>
    <w:rsid w:val="008A683B"/>
    <w:rsid w:val="008A750A"/>
    <w:rsid w:val="008A75E7"/>
    <w:rsid w:val="008B1EB1"/>
    <w:rsid w:val="008B35D8"/>
    <w:rsid w:val="008B5FC7"/>
    <w:rsid w:val="008C13AE"/>
    <w:rsid w:val="008C2396"/>
    <w:rsid w:val="008C2B80"/>
    <w:rsid w:val="008C2D8F"/>
    <w:rsid w:val="008C54C3"/>
    <w:rsid w:val="008C6A1B"/>
    <w:rsid w:val="008C6FE4"/>
    <w:rsid w:val="008D0288"/>
    <w:rsid w:val="008D0550"/>
    <w:rsid w:val="008D725A"/>
    <w:rsid w:val="008E121E"/>
    <w:rsid w:val="008E1EE4"/>
    <w:rsid w:val="008E1F51"/>
    <w:rsid w:val="008E39F6"/>
    <w:rsid w:val="008E3B2B"/>
    <w:rsid w:val="008E3D49"/>
    <w:rsid w:val="008E3EAD"/>
    <w:rsid w:val="008E3F6C"/>
    <w:rsid w:val="008F0492"/>
    <w:rsid w:val="008F0BCF"/>
    <w:rsid w:val="008F30FD"/>
    <w:rsid w:val="008F3113"/>
    <w:rsid w:val="008F3C32"/>
    <w:rsid w:val="008F62BF"/>
    <w:rsid w:val="00902205"/>
    <w:rsid w:val="0090259C"/>
    <w:rsid w:val="009037DE"/>
    <w:rsid w:val="00905E72"/>
    <w:rsid w:val="00907C37"/>
    <w:rsid w:val="00914EC0"/>
    <w:rsid w:val="00916427"/>
    <w:rsid w:val="009213A6"/>
    <w:rsid w:val="00921E7A"/>
    <w:rsid w:val="00923374"/>
    <w:rsid w:val="009236CB"/>
    <w:rsid w:val="00923D57"/>
    <w:rsid w:val="00924B10"/>
    <w:rsid w:val="00925AB1"/>
    <w:rsid w:val="00925ADB"/>
    <w:rsid w:val="00927BD7"/>
    <w:rsid w:val="00930B44"/>
    <w:rsid w:val="00931CD5"/>
    <w:rsid w:val="009356C7"/>
    <w:rsid w:val="009362F9"/>
    <w:rsid w:val="00937E6D"/>
    <w:rsid w:val="00940CFE"/>
    <w:rsid w:val="00943DF9"/>
    <w:rsid w:val="00943E8B"/>
    <w:rsid w:val="00945A17"/>
    <w:rsid w:val="009460FF"/>
    <w:rsid w:val="0094628C"/>
    <w:rsid w:val="009464C1"/>
    <w:rsid w:val="00946B57"/>
    <w:rsid w:val="00946CE8"/>
    <w:rsid w:val="00947AB2"/>
    <w:rsid w:val="00950D6E"/>
    <w:rsid w:val="0095229F"/>
    <w:rsid w:val="00953E80"/>
    <w:rsid w:val="00963C4C"/>
    <w:rsid w:val="009656E0"/>
    <w:rsid w:val="00966A00"/>
    <w:rsid w:val="00966B0A"/>
    <w:rsid w:val="00972BAE"/>
    <w:rsid w:val="009742A5"/>
    <w:rsid w:val="00974746"/>
    <w:rsid w:val="009747B4"/>
    <w:rsid w:val="00974BB5"/>
    <w:rsid w:val="009762D4"/>
    <w:rsid w:val="00977430"/>
    <w:rsid w:val="00977573"/>
    <w:rsid w:val="00981044"/>
    <w:rsid w:val="00984A56"/>
    <w:rsid w:val="00987AE7"/>
    <w:rsid w:val="00992B90"/>
    <w:rsid w:val="00993CDA"/>
    <w:rsid w:val="00994C6B"/>
    <w:rsid w:val="00995A3F"/>
    <w:rsid w:val="00996B7D"/>
    <w:rsid w:val="009A0D57"/>
    <w:rsid w:val="009A2841"/>
    <w:rsid w:val="009A2FFB"/>
    <w:rsid w:val="009A4568"/>
    <w:rsid w:val="009A6DB3"/>
    <w:rsid w:val="009A6F10"/>
    <w:rsid w:val="009B1C1B"/>
    <w:rsid w:val="009B265A"/>
    <w:rsid w:val="009B33F8"/>
    <w:rsid w:val="009B3AFC"/>
    <w:rsid w:val="009B4BAD"/>
    <w:rsid w:val="009B53A8"/>
    <w:rsid w:val="009C0590"/>
    <w:rsid w:val="009C0BD6"/>
    <w:rsid w:val="009C1AAB"/>
    <w:rsid w:val="009C2D37"/>
    <w:rsid w:val="009C3EB3"/>
    <w:rsid w:val="009C4C6A"/>
    <w:rsid w:val="009C5583"/>
    <w:rsid w:val="009C59C6"/>
    <w:rsid w:val="009C7AEF"/>
    <w:rsid w:val="009D24A0"/>
    <w:rsid w:val="009D324E"/>
    <w:rsid w:val="009D3525"/>
    <w:rsid w:val="009D63AE"/>
    <w:rsid w:val="009D7865"/>
    <w:rsid w:val="009E180C"/>
    <w:rsid w:val="009E23F6"/>
    <w:rsid w:val="009E2441"/>
    <w:rsid w:val="009E26C2"/>
    <w:rsid w:val="009E465A"/>
    <w:rsid w:val="009E6415"/>
    <w:rsid w:val="009E6578"/>
    <w:rsid w:val="009F40D2"/>
    <w:rsid w:val="00A0247D"/>
    <w:rsid w:val="00A02978"/>
    <w:rsid w:val="00A03577"/>
    <w:rsid w:val="00A061B4"/>
    <w:rsid w:val="00A06C77"/>
    <w:rsid w:val="00A1062B"/>
    <w:rsid w:val="00A10F11"/>
    <w:rsid w:val="00A1125E"/>
    <w:rsid w:val="00A1306A"/>
    <w:rsid w:val="00A136B6"/>
    <w:rsid w:val="00A13D47"/>
    <w:rsid w:val="00A14A79"/>
    <w:rsid w:val="00A178E1"/>
    <w:rsid w:val="00A2075C"/>
    <w:rsid w:val="00A22CB4"/>
    <w:rsid w:val="00A23A47"/>
    <w:rsid w:val="00A265B3"/>
    <w:rsid w:val="00A317AD"/>
    <w:rsid w:val="00A36081"/>
    <w:rsid w:val="00A40557"/>
    <w:rsid w:val="00A41EBF"/>
    <w:rsid w:val="00A4527A"/>
    <w:rsid w:val="00A45A5A"/>
    <w:rsid w:val="00A4603A"/>
    <w:rsid w:val="00A4673C"/>
    <w:rsid w:val="00A46749"/>
    <w:rsid w:val="00A46F19"/>
    <w:rsid w:val="00A47214"/>
    <w:rsid w:val="00A516DD"/>
    <w:rsid w:val="00A52C3A"/>
    <w:rsid w:val="00A53C7E"/>
    <w:rsid w:val="00A54338"/>
    <w:rsid w:val="00A5594F"/>
    <w:rsid w:val="00A60537"/>
    <w:rsid w:val="00A619B8"/>
    <w:rsid w:val="00A61BDE"/>
    <w:rsid w:val="00A63AA5"/>
    <w:rsid w:val="00A6709F"/>
    <w:rsid w:val="00A67E9D"/>
    <w:rsid w:val="00A70151"/>
    <w:rsid w:val="00A810CE"/>
    <w:rsid w:val="00A82EA5"/>
    <w:rsid w:val="00A84D1E"/>
    <w:rsid w:val="00A8542E"/>
    <w:rsid w:val="00A85B9F"/>
    <w:rsid w:val="00A8680A"/>
    <w:rsid w:val="00A86F8E"/>
    <w:rsid w:val="00A87444"/>
    <w:rsid w:val="00A910E8"/>
    <w:rsid w:val="00A91C60"/>
    <w:rsid w:val="00A943F3"/>
    <w:rsid w:val="00A949A8"/>
    <w:rsid w:val="00A95C3D"/>
    <w:rsid w:val="00A96BB9"/>
    <w:rsid w:val="00A9750A"/>
    <w:rsid w:val="00AA12BF"/>
    <w:rsid w:val="00AA15D5"/>
    <w:rsid w:val="00AA4467"/>
    <w:rsid w:val="00AA5B1D"/>
    <w:rsid w:val="00AA767F"/>
    <w:rsid w:val="00AB12A4"/>
    <w:rsid w:val="00AB6235"/>
    <w:rsid w:val="00AB72F2"/>
    <w:rsid w:val="00AC05BF"/>
    <w:rsid w:val="00AC1E6E"/>
    <w:rsid w:val="00AC29E9"/>
    <w:rsid w:val="00AC2E52"/>
    <w:rsid w:val="00AC40F7"/>
    <w:rsid w:val="00AC4D58"/>
    <w:rsid w:val="00AC5982"/>
    <w:rsid w:val="00AC644B"/>
    <w:rsid w:val="00AD31C0"/>
    <w:rsid w:val="00AD45EF"/>
    <w:rsid w:val="00AD4E8B"/>
    <w:rsid w:val="00AE301D"/>
    <w:rsid w:val="00AE4424"/>
    <w:rsid w:val="00AF2072"/>
    <w:rsid w:val="00AF3CF1"/>
    <w:rsid w:val="00AF53D4"/>
    <w:rsid w:val="00AF6738"/>
    <w:rsid w:val="00AF6D3E"/>
    <w:rsid w:val="00B01C8F"/>
    <w:rsid w:val="00B02179"/>
    <w:rsid w:val="00B03474"/>
    <w:rsid w:val="00B04660"/>
    <w:rsid w:val="00B10B92"/>
    <w:rsid w:val="00B129FB"/>
    <w:rsid w:val="00B13700"/>
    <w:rsid w:val="00B140FF"/>
    <w:rsid w:val="00B143E6"/>
    <w:rsid w:val="00B16A22"/>
    <w:rsid w:val="00B16F05"/>
    <w:rsid w:val="00B239D4"/>
    <w:rsid w:val="00B23E6F"/>
    <w:rsid w:val="00B25F38"/>
    <w:rsid w:val="00B26C34"/>
    <w:rsid w:val="00B33144"/>
    <w:rsid w:val="00B331F9"/>
    <w:rsid w:val="00B33FD0"/>
    <w:rsid w:val="00B34458"/>
    <w:rsid w:val="00B36734"/>
    <w:rsid w:val="00B36CB9"/>
    <w:rsid w:val="00B40371"/>
    <w:rsid w:val="00B40C34"/>
    <w:rsid w:val="00B43938"/>
    <w:rsid w:val="00B45ABC"/>
    <w:rsid w:val="00B45C1B"/>
    <w:rsid w:val="00B521B8"/>
    <w:rsid w:val="00B52984"/>
    <w:rsid w:val="00B53582"/>
    <w:rsid w:val="00B54474"/>
    <w:rsid w:val="00B548ED"/>
    <w:rsid w:val="00B54A7F"/>
    <w:rsid w:val="00B552DE"/>
    <w:rsid w:val="00B57E18"/>
    <w:rsid w:val="00B60F60"/>
    <w:rsid w:val="00B611EB"/>
    <w:rsid w:val="00B62021"/>
    <w:rsid w:val="00B667F9"/>
    <w:rsid w:val="00B668BD"/>
    <w:rsid w:val="00B67D65"/>
    <w:rsid w:val="00B706BB"/>
    <w:rsid w:val="00B70AE9"/>
    <w:rsid w:val="00B725C3"/>
    <w:rsid w:val="00B75357"/>
    <w:rsid w:val="00B75750"/>
    <w:rsid w:val="00B77223"/>
    <w:rsid w:val="00B777AD"/>
    <w:rsid w:val="00B816FB"/>
    <w:rsid w:val="00B82134"/>
    <w:rsid w:val="00B8221D"/>
    <w:rsid w:val="00B82B12"/>
    <w:rsid w:val="00B86CC4"/>
    <w:rsid w:val="00B870D6"/>
    <w:rsid w:val="00B9099E"/>
    <w:rsid w:val="00BA07BB"/>
    <w:rsid w:val="00BA0EE3"/>
    <w:rsid w:val="00BA3E59"/>
    <w:rsid w:val="00BA4994"/>
    <w:rsid w:val="00BA5241"/>
    <w:rsid w:val="00BA6851"/>
    <w:rsid w:val="00BA69CC"/>
    <w:rsid w:val="00BA7A7E"/>
    <w:rsid w:val="00BB1CC3"/>
    <w:rsid w:val="00BB22D5"/>
    <w:rsid w:val="00BB46E3"/>
    <w:rsid w:val="00BC16D2"/>
    <w:rsid w:val="00BC19D7"/>
    <w:rsid w:val="00BC380E"/>
    <w:rsid w:val="00BC39CD"/>
    <w:rsid w:val="00BC3E2A"/>
    <w:rsid w:val="00BC56DF"/>
    <w:rsid w:val="00BC6CAF"/>
    <w:rsid w:val="00BD2C44"/>
    <w:rsid w:val="00BD698A"/>
    <w:rsid w:val="00BE36DB"/>
    <w:rsid w:val="00BE3DA9"/>
    <w:rsid w:val="00BE5EA5"/>
    <w:rsid w:val="00BE7999"/>
    <w:rsid w:val="00BF0A60"/>
    <w:rsid w:val="00BF148C"/>
    <w:rsid w:val="00BF354F"/>
    <w:rsid w:val="00BF4F2E"/>
    <w:rsid w:val="00BF50DB"/>
    <w:rsid w:val="00BF6AD4"/>
    <w:rsid w:val="00C00781"/>
    <w:rsid w:val="00C01566"/>
    <w:rsid w:val="00C07145"/>
    <w:rsid w:val="00C133E8"/>
    <w:rsid w:val="00C1633C"/>
    <w:rsid w:val="00C16AD3"/>
    <w:rsid w:val="00C1706E"/>
    <w:rsid w:val="00C177E1"/>
    <w:rsid w:val="00C2070F"/>
    <w:rsid w:val="00C22422"/>
    <w:rsid w:val="00C233BE"/>
    <w:rsid w:val="00C23F3A"/>
    <w:rsid w:val="00C26052"/>
    <w:rsid w:val="00C263F3"/>
    <w:rsid w:val="00C278F9"/>
    <w:rsid w:val="00C312FA"/>
    <w:rsid w:val="00C35598"/>
    <w:rsid w:val="00C358B5"/>
    <w:rsid w:val="00C35B74"/>
    <w:rsid w:val="00C36315"/>
    <w:rsid w:val="00C36ACA"/>
    <w:rsid w:val="00C408A7"/>
    <w:rsid w:val="00C44123"/>
    <w:rsid w:val="00C45424"/>
    <w:rsid w:val="00C45B04"/>
    <w:rsid w:val="00C45D29"/>
    <w:rsid w:val="00C466BD"/>
    <w:rsid w:val="00C51D04"/>
    <w:rsid w:val="00C5205C"/>
    <w:rsid w:val="00C52C1B"/>
    <w:rsid w:val="00C54729"/>
    <w:rsid w:val="00C5748A"/>
    <w:rsid w:val="00C57502"/>
    <w:rsid w:val="00C61C7B"/>
    <w:rsid w:val="00C6265F"/>
    <w:rsid w:val="00C62971"/>
    <w:rsid w:val="00C63C55"/>
    <w:rsid w:val="00C642C1"/>
    <w:rsid w:val="00C658F2"/>
    <w:rsid w:val="00C672EA"/>
    <w:rsid w:val="00C67840"/>
    <w:rsid w:val="00C708BC"/>
    <w:rsid w:val="00C70BE1"/>
    <w:rsid w:val="00C73B77"/>
    <w:rsid w:val="00C749C5"/>
    <w:rsid w:val="00C756B3"/>
    <w:rsid w:val="00C75A8D"/>
    <w:rsid w:val="00C768C4"/>
    <w:rsid w:val="00C812D6"/>
    <w:rsid w:val="00C828C8"/>
    <w:rsid w:val="00C8317C"/>
    <w:rsid w:val="00C83BE8"/>
    <w:rsid w:val="00C84740"/>
    <w:rsid w:val="00C8517D"/>
    <w:rsid w:val="00C876F5"/>
    <w:rsid w:val="00C92003"/>
    <w:rsid w:val="00C931B0"/>
    <w:rsid w:val="00C93C65"/>
    <w:rsid w:val="00C9598D"/>
    <w:rsid w:val="00C968F6"/>
    <w:rsid w:val="00C96D20"/>
    <w:rsid w:val="00CA16CA"/>
    <w:rsid w:val="00CA2109"/>
    <w:rsid w:val="00CA24E6"/>
    <w:rsid w:val="00CA2955"/>
    <w:rsid w:val="00CA4E8B"/>
    <w:rsid w:val="00CA6E62"/>
    <w:rsid w:val="00CA7E35"/>
    <w:rsid w:val="00CB179A"/>
    <w:rsid w:val="00CB1F55"/>
    <w:rsid w:val="00CB336A"/>
    <w:rsid w:val="00CB375B"/>
    <w:rsid w:val="00CB7D0B"/>
    <w:rsid w:val="00CC2167"/>
    <w:rsid w:val="00CC2AB0"/>
    <w:rsid w:val="00CC3600"/>
    <w:rsid w:val="00CC572B"/>
    <w:rsid w:val="00CC7086"/>
    <w:rsid w:val="00CC7EA7"/>
    <w:rsid w:val="00CD02DB"/>
    <w:rsid w:val="00CD0655"/>
    <w:rsid w:val="00CD4B5E"/>
    <w:rsid w:val="00CD7DC4"/>
    <w:rsid w:val="00CE165F"/>
    <w:rsid w:val="00CE3219"/>
    <w:rsid w:val="00CE3EC2"/>
    <w:rsid w:val="00CE436B"/>
    <w:rsid w:val="00CE442B"/>
    <w:rsid w:val="00CE4C8C"/>
    <w:rsid w:val="00CE679B"/>
    <w:rsid w:val="00CF0A03"/>
    <w:rsid w:val="00CF3DBF"/>
    <w:rsid w:val="00CF4C7B"/>
    <w:rsid w:val="00CF5E27"/>
    <w:rsid w:val="00D0034A"/>
    <w:rsid w:val="00D00638"/>
    <w:rsid w:val="00D02635"/>
    <w:rsid w:val="00D03414"/>
    <w:rsid w:val="00D037D6"/>
    <w:rsid w:val="00D038C5"/>
    <w:rsid w:val="00D042B0"/>
    <w:rsid w:val="00D077C2"/>
    <w:rsid w:val="00D078AC"/>
    <w:rsid w:val="00D13CF9"/>
    <w:rsid w:val="00D15A33"/>
    <w:rsid w:val="00D163EB"/>
    <w:rsid w:val="00D201BC"/>
    <w:rsid w:val="00D21E1B"/>
    <w:rsid w:val="00D22CC5"/>
    <w:rsid w:val="00D26FEA"/>
    <w:rsid w:val="00D278BA"/>
    <w:rsid w:val="00D31EC6"/>
    <w:rsid w:val="00D35E00"/>
    <w:rsid w:val="00D36F07"/>
    <w:rsid w:val="00D37EBE"/>
    <w:rsid w:val="00D40DF0"/>
    <w:rsid w:val="00D42A47"/>
    <w:rsid w:val="00D42A83"/>
    <w:rsid w:val="00D4556C"/>
    <w:rsid w:val="00D45B82"/>
    <w:rsid w:val="00D46469"/>
    <w:rsid w:val="00D52B47"/>
    <w:rsid w:val="00D538FA"/>
    <w:rsid w:val="00D53DC3"/>
    <w:rsid w:val="00D54223"/>
    <w:rsid w:val="00D54725"/>
    <w:rsid w:val="00D54BB2"/>
    <w:rsid w:val="00D5504F"/>
    <w:rsid w:val="00D554DC"/>
    <w:rsid w:val="00D570A3"/>
    <w:rsid w:val="00D570A6"/>
    <w:rsid w:val="00D60C47"/>
    <w:rsid w:val="00D61DC4"/>
    <w:rsid w:val="00D62A40"/>
    <w:rsid w:val="00D64700"/>
    <w:rsid w:val="00D647D0"/>
    <w:rsid w:val="00D703D1"/>
    <w:rsid w:val="00D717C4"/>
    <w:rsid w:val="00D742A9"/>
    <w:rsid w:val="00D75023"/>
    <w:rsid w:val="00D75E0B"/>
    <w:rsid w:val="00D800CE"/>
    <w:rsid w:val="00D818BF"/>
    <w:rsid w:val="00D83037"/>
    <w:rsid w:val="00D833BD"/>
    <w:rsid w:val="00D835D5"/>
    <w:rsid w:val="00D84D9A"/>
    <w:rsid w:val="00D862BD"/>
    <w:rsid w:val="00D9189D"/>
    <w:rsid w:val="00D94755"/>
    <w:rsid w:val="00D95692"/>
    <w:rsid w:val="00D9666D"/>
    <w:rsid w:val="00D973CC"/>
    <w:rsid w:val="00DA02E5"/>
    <w:rsid w:val="00DA07C3"/>
    <w:rsid w:val="00DA2225"/>
    <w:rsid w:val="00DA5264"/>
    <w:rsid w:val="00DA6B9B"/>
    <w:rsid w:val="00DA6C32"/>
    <w:rsid w:val="00DB2D06"/>
    <w:rsid w:val="00DB4062"/>
    <w:rsid w:val="00DB5E98"/>
    <w:rsid w:val="00DB6BD7"/>
    <w:rsid w:val="00DC0AF8"/>
    <w:rsid w:val="00DC1EC8"/>
    <w:rsid w:val="00DC2E8E"/>
    <w:rsid w:val="00DC3D12"/>
    <w:rsid w:val="00DC46BD"/>
    <w:rsid w:val="00DC5501"/>
    <w:rsid w:val="00DC65CD"/>
    <w:rsid w:val="00DD003A"/>
    <w:rsid w:val="00DD2413"/>
    <w:rsid w:val="00DD2727"/>
    <w:rsid w:val="00DD2B67"/>
    <w:rsid w:val="00DD48F5"/>
    <w:rsid w:val="00DD7889"/>
    <w:rsid w:val="00DD7E92"/>
    <w:rsid w:val="00DE375F"/>
    <w:rsid w:val="00DE4D16"/>
    <w:rsid w:val="00DF160F"/>
    <w:rsid w:val="00DF3D2E"/>
    <w:rsid w:val="00DF40F0"/>
    <w:rsid w:val="00DF6853"/>
    <w:rsid w:val="00DF68E6"/>
    <w:rsid w:val="00DF697D"/>
    <w:rsid w:val="00DF6EF8"/>
    <w:rsid w:val="00DF7B7B"/>
    <w:rsid w:val="00E001C2"/>
    <w:rsid w:val="00E00E16"/>
    <w:rsid w:val="00E07A4E"/>
    <w:rsid w:val="00E100E0"/>
    <w:rsid w:val="00E1051C"/>
    <w:rsid w:val="00E11FAB"/>
    <w:rsid w:val="00E12C30"/>
    <w:rsid w:val="00E153A6"/>
    <w:rsid w:val="00E1736A"/>
    <w:rsid w:val="00E20A22"/>
    <w:rsid w:val="00E20CD6"/>
    <w:rsid w:val="00E2134F"/>
    <w:rsid w:val="00E214C8"/>
    <w:rsid w:val="00E2730D"/>
    <w:rsid w:val="00E30244"/>
    <w:rsid w:val="00E3061A"/>
    <w:rsid w:val="00E30FA7"/>
    <w:rsid w:val="00E31216"/>
    <w:rsid w:val="00E312FA"/>
    <w:rsid w:val="00E31482"/>
    <w:rsid w:val="00E4106A"/>
    <w:rsid w:val="00E4644B"/>
    <w:rsid w:val="00E46D26"/>
    <w:rsid w:val="00E471EF"/>
    <w:rsid w:val="00E479B2"/>
    <w:rsid w:val="00E51A44"/>
    <w:rsid w:val="00E51B59"/>
    <w:rsid w:val="00E523B4"/>
    <w:rsid w:val="00E54664"/>
    <w:rsid w:val="00E55384"/>
    <w:rsid w:val="00E55635"/>
    <w:rsid w:val="00E56131"/>
    <w:rsid w:val="00E63503"/>
    <w:rsid w:val="00E636A3"/>
    <w:rsid w:val="00E63AFD"/>
    <w:rsid w:val="00E640FE"/>
    <w:rsid w:val="00E6451F"/>
    <w:rsid w:val="00E65121"/>
    <w:rsid w:val="00E65937"/>
    <w:rsid w:val="00E66644"/>
    <w:rsid w:val="00E678CD"/>
    <w:rsid w:val="00E67BC4"/>
    <w:rsid w:val="00E71C72"/>
    <w:rsid w:val="00E71D33"/>
    <w:rsid w:val="00E72024"/>
    <w:rsid w:val="00E73DFB"/>
    <w:rsid w:val="00E75C59"/>
    <w:rsid w:val="00E7635C"/>
    <w:rsid w:val="00E76BCE"/>
    <w:rsid w:val="00E80984"/>
    <w:rsid w:val="00E80BC7"/>
    <w:rsid w:val="00E81C14"/>
    <w:rsid w:val="00E8381C"/>
    <w:rsid w:val="00E83EE6"/>
    <w:rsid w:val="00E8424C"/>
    <w:rsid w:val="00E86A87"/>
    <w:rsid w:val="00E9386B"/>
    <w:rsid w:val="00E944A5"/>
    <w:rsid w:val="00E9636A"/>
    <w:rsid w:val="00E963BB"/>
    <w:rsid w:val="00E96AE1"/>
    <w:rsid w:val="00EA535E"/>
    <w:rsid w:val="00EA7215"/>
    <w:rsid w:val="00EA7442"/>
    <w:rsid w:val="00EB030A"/>
    <w:rsid w:val="00EB1C32"/>
    <w:rsid w:val="00EB250F"/>
    <w:rsid w:val="00EB322B"/>
    <w:rsid w:val="00EB3F06"/>
    <w:rsid w:val="00EB4073"/>
    <w:rsid w:val="00EB47D0"/>
    <w:rsid w:val="00EB76A4"/>
    <w:rsid w:val="00EC00EB"/>
    <w:rsid w:val="00EC1E75"/>
    <w:rsid w:val="00EC32D4"/>
    <w:rsid w:val="00EC426A"/>
    <w:rsid w:val="00EC43BA"/>
    <w:rsid w:val="00EC4E26"/>
    <w:rsid w:val="00ED1673"/>
    <w:rsid w:val="00ED472E"/>
    <w:rsid w:val="00EE1183"/>
    <w:rsid w:val="00EE3561"/>
    <w:rsid w:val="00EE3C5D"/>
    <w:rsid w:val="00EE41D8"/>
    <w:rsid w:val="00EE465E"/>
    <w:rsid w:val="00EE6487"/>
    <w:rsid w:val="00EE7992"/>
    <w:rsid w:val="00EE7E69"/>
    <w:rsid w:val="00EF11E0"/>
    <w:rsid w:val="00EF491E"/>
    <w:rsid w:val="00EF5643"/>
    <w:rsid w:val="00EF7120"/>
    <w:rsid w:val="00F003AC"/>
    <w:rsid w:val="00F024E1"/>
    <w:rsid w:val="00F03394"/>
    <w:rsid w:val="00F06C8E"/>
    <w:rsid w:val="00F11A13"/>
    <w:rsid w:val="00F11B5F"/>
    <w:rsid w:val="00F14A68"/>
    <w:rsid w:val="00F15325"/>
    <w:rsid w:val="00F15503"/>
    <w:rsid w:val="00F23244"/>
    <w:rsid w:val="00F2424A"/>
    <w:rsid w:val="00F24BE0"/>
    <w:rsid w:val="00F26176"/>
    <w:rsid w:val="00F263F4"/>
    <w:rsid w:val="00F30B15"/>
    <w:rsid w:val="00F314BB"/>
    <w:rsid w:val="00F32533"/>
    <w:rsid w:val="00F32FB1"/>
    <w:rsid w:val="00F331BC"/>
    <w:rsid w:val="00F33A65"/>
    <w:rsid w:val="00F350CE"/>
    <w:rsid w:val="00F360B2"/>
    <w:rsid w:val="00F4110B"/>
    <w:rsid w:val="00F4126E"/>
    <w:rsid w:val="00F42399"/>
    <w:rsid w:val="00F4249A"/>
    <w:rsid w:val="00F44B38"/>
    <w:rsid w:val="00F4562B"/>
    <w:rsid w:val="00F45AD3"/>
    <w:rsid w:val="00F478C4"/>
    <w:rsid w:val="00F50A32"/>
    <w:rsid w:val="00F56A10"/>
    <w:rsid w:val="00F5770E"/>
    <w:rsid w:val="00F60534"/>
    <w:rsid w:val="00F60D9B"/>
    <w:rsid w:val="00F63235"/>
    <w:rsid w:val="00F669AE"/>
    <w:rsid w:val="00F66D1F"/>
    <w:rsid w:val="00F70616"/>
    <w:rsid w:val="00F71212"/>
    <w:rsid w:val="00F73D63"/>
    <w:rsid w:val="00F7483F"/>
    <w:rsid w:val="00F7718B"/>
    <w:rsid w:val="00F80261"/>
    <w:rsid w:val="00F80815"/>
    <w:rsid w:val="00F83C8E"/>
    <w:rsid w:val="00F84909"/>
    <w:rsid w:val="00F84C3A"/>
    <w:rsid w:val="00F8515C"/>
    <w:rsid w:val="00F85E54"/>
    <w:rsid w:val="00F909AB"/>
    <w:rsid w:val="00F91DBB"/>
    <w:rsid w:val="00F925FF"/>
    <w:rsid w:val="00F93631"/>
    <w:rsid w:val="00F93A1E"/>
    <w:rsid w:val="00F9411A"/>
    <w:rsid w:val="00F941D1"/>
    <w:rsid w:val="00F94A3D"/>
    <w:rsid w:val="00FA0022"/>
    <w:rsid w:val="00FA3B0D"/>
    <w:rsid w:val="00FA547E"/>
    <w:rsid w:val="00FA674D"/>
    <w:rsid w:val="00FA67C8"/>
    <w:rsid w:val="00FA6E84"/>
    <w:rsid w:val="00FA7C1F"/>
    <w:rsid w:val="00FA7C25"/>
    <w:rsid w:val="00FB0D72"/>
    <w:rsid w:val="00FB199C"/>
    <w:rsid w:val="00FB19D1"/>
    <w:rsid w:val="00FB20BC"/>
    <w:rsid w:val="00FB2EDE"/>
    <w:rsid w:val="00FB30F2"/>
    <w:rsid w:val="00FB5864"/>
    <w:rsid w:val="00FC14EF"/>
    <w:rsid w:val="00FC2504"/>
    <w:rsid w:val="00FC5ACB"/>
    <w:rsid w:val="00FC75FB"/>
    <w:rsid w:val="00FC788B"/>
    <w:rsid w:val="00FD15C0"/>
    <w:rsid w:val="00FD2CDE"/>
    <w:rsid w:val="00FD31E3"/>
    <w:rsid w:val="00FD64FC"/>
    <w:rsid w:val="00FD78CE"/>
    <w:rsid w:val="00FD7DAF"/>
    <w:rsid w:val="00FE0A25"/>
    <w:rsid w:val="00FE1B07"/>
    <w:rsid w:val="00FE367A"/>
    <w:rsid w:val="00FE4E66"/>
    <w:rsid w:val="00FE6B80"/>
    <w:rsid w:val="00FE7B61"/>
    <w:rsid w:val="00FF03EF"/>
    <w:rsid w:val="00FF1A7F"/>
    <w:rsid w:val="00FF3391"/>
    <w:rsid w:val="00FF3A27"/>
    <w:rsid w:val="00FF4D7D"/>
    <w:rsid w:val="0EBB6DDA"/>
    <w:rsid w:val="1C7DCED5"/>
    <w:rsid w:val="5B76CC96"/>
    <w:rsid w:val="734C9FB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91A2C"/>
  <w15:chartTrackingRefBased/>
  <w15:docId w15:val="{FD8E964C-53CE-4080-9AD8-5B70A6B61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129"/>
    <w:pPr>
      <w:spacing w:after="0" w:line="360" w:lineRule="auto"/>
      <w:contextualSpacing/>
      <w:jc w:val="both"/>
    </w:pPr>
    <w:rPr>
      <w:rFonts w:ascii="Arial Narrow" w:hAnsi="Arial Narrow"/>
    </w:rPr>
  </w:style>
  <w:style w:type="paragraph" w:styleId="Heading1">
    <w:name w:val="heading 1"/>
    <w:basedOn w:val="ListParagraph"/>
    <w:next w:val="Normal"/>
    <w:link w:val="Heading1Char"/>
    <w:uiPriority w:val="9"/>
    <w:qFormat/>
    <w:rsid w:val="00D64700"/>
    <w:pPr>
      <w:numPr>
        <w:numId w:val="6"/>
      </w:numPr>
      <w:spacing w:after="240"/>
      <w:outlineLvl w:val="0"/>
    </w:pPr>
    <w:rPr>
      <w:b/>
      <w:bCs/>
      <w:sz w:val="24"/>
      <w:szCs w:val="24"/>
    </w:rPr>
  </w:style>
  <w:style w:type="paragraph" w:styleId="Heading2">
    <w:name w:val="heading 2"/>
    <w:basedOn w:val="Heading1"/>
    <w:next w:val="Normal"/>
    <w:link w:val="Heading2Char"/>
    <w:uiPriority w:val="9"/>
    <w:unhideWhenUsed/>
    <w:qFormat/>
    <w:rsid w:val="00170705"/>
    <w:pPr>
      <w:numPr>
        <w:ilvl w:val="1"/>
      </w:numPr>
      <w:spacing w:after="120"/>
      <w:outlineLvl w:val="1"/>
    </w:pPr>
  </w:style>
  <w:style w:type="paragraph" w:styleId="Heading3">
    <w:name w:val="heading 3"/>
    <w:basedOn w:val="Heading2"/>
    <w:next w:val="Normal"/>
    <w:link w:val="Heading3Char"/>
    <w:uiPriority w:val="9"/>
    <w:unhideWhenUsed/>
    <w:qFormat/>
    <w:rsid w:val="00953E80"/>
    <w:pPr>
      <w:numPr>
        <w:ilvl w:val="2"/>
      </w:numPr>
      <w:outlineLvl w:val="2"/>
    </w:pPr>
  </w:style>
  <w:style w:type="paragraph" w:styleId="Heading4">
    <w:name w:val="heading 4"/>
    <w:basedOn w:val="Heading3"/>
    <w:next w:val="Normal"/>
    <w:link w:val="Heading4Char"/>
    <w:uiPriority w:val="9"/>
    <w:unhideWhenUsed/>
    <w:qFormat/>
    <w:rsid w:val="0065330E"/>
    <w:pPr>
      <w:numPr>
        <w:ilvl w:val="3"/>
      </w:numP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24E"/>
    <w:pPr>
      <w:ind w:left="720"/>
    </w:pPr>
  </w:style>
  <w:style w:type="character" w:customStyle="1" w:styleId="Heading1Char">
    <w:name w:val="Heading 1 Char"/>
    <w:basedOn w:val="DefaultParagraphFont"/>
    <w:link w:val="Heading1"/>
    <w:uiPriority w:val="9"/>
    <w:rsid w:val="00D64700"/>
    <w:rPr>
      <w:rFonts w:ascii="Arial Narrow" w:hAnsi="Arial Narrow"/>
      <w:b/>
      <w:bCs/>
      <w:sz w:val="24"/>
      <w:szCs w:val="24"/>
    </w:rPr>
  </w:style>
  <w:style w:type="character" w:customStyle="1" w:styleId="Heading2Char">
    <w:name w:val="Heading 2 Char"/>
    <w:basedOn w:val="DefaultParagraphFont"/>
    <w:link w:val="Heading2"/>
    <w:uiPriority w:val="9"/>
    <w:rsid w:val="00170705"/>
    <w:rPr>
      <w:rFonts w:ascii="Arial Narrow" w:hAnsi="Arial Narrow"/>
      <w:b/>
      <w:bCs/>
      <w:sz w:val="24"/>
      <w:szCs w:val="24"/>
    </w:rPr>
  </w:style>
  <w:style w:type="character" w:customStyle="1" w:styleId="Heading3Char">
    <w:name w:val="Heading 3 Char"/>
    <w:basedOn w:val="DefaultParagraphFont"/>
    <w:link w:val="Heading3"/>
    <w:uiPriority w:val="9"/>
    <w:rsid w:val="00953E80"/>
    <w:rPr>
      <w:rFonts w:ascii="Arial Narrow" w:hAnsi="Arial Narrow"/>
      <w:b/>
      <w:bCs/>
      <w:sz w:val="24"/>
      <w:szCs w:val="24"/>
    </w:rPr>
  </w:style>
  <w:style w:type="paragraph" w:styleId="Header">
    <w:name w:val="header"/>
    <w:basedOn w:val="Normal"/>
    <w:link w:val="HeaderChar"/>
    <w:uiPriority w:val="99"/>
    <w:unhideWhenUsed/>
    <w:rsid w:val="009D324E"/>
    <w:pPr>
      <w:tabs>
        <w:tab w:val="center" w:pos="4252"/>
        <w:tab w:val="right" w:pos="8504"/>
      </w:tabs>
      <w:spacing w:line="240" w:lineRule="auto"/>
    </w:pPr>
  </w:style>
  <w:style w:type="character" w:customStyle="1" w:styleId="HeaderChar">
    <w:name w:val="Header Char"/>
    <w:basedOn w:val="DefaultParagraphFont"/>
    <w:link w:val="Header"/>
    <w:uiPriority w:val="99"/>
    <w:rsid w:val="009D324E"/>
  </w:style>
  <w:style w:type="paragraph" w:styleId="Footer">
    <w:name w:val="footer"/>
    <w:basedOn w:val="Normal"/>
    <w:link w:val="FooterChar"/>
    <w:uiPriority w:val="99"/>
    <w:unhideWhenUsed/>
    <w:rsid w:val="009D324E"/>
    <w:pPr>
      <w:tabs>
        <w:tab w:val="center" w:pos="4252"/>
        <w:tab w:val="right" w:pos="8504"/>
      </w:tabs>
      <w:spacing w:line="240" w:lineRule="auto"/>
    </w:pPr>
  </w:style>
  <w:style w:type="character" w:customStyle="1" w:styleId="FooterChar">
    <w:name w:val="Footer Char"/>
    <w:basedOn w:val="DefaultParagraphFont"/>
    <w:link w:val="Footer"/>
    <w:uiPriority w:val="99"/>
    <w:rsid w:val="009D324E"/>
  </w:style>
  <w:style w:type="character" w:styleId="PlaceholderText">
    <w:name w:val="Placeholder Text"/>
    <w:basedOn w:val="DefaultParagraphFont"/>
    <w:uiPriority w:val="99"/>
    <w:semiHidden/>
    <w:rsid w:val="009D324E"/>
    <w:rPr>
      <w:color w:val="808080"/>
    </w:rPr>
  </w:style>
  <w:style w:type="table" w:styleId="TableGrid">
    <w:name w:val="Table Grid"/>
    <w:basedOn w:val="TableNormal"/>
    <w:uiPriority w:val="99"/>
    <w:rsid w:val="009D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24E"/>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125C47"/>
    <w:pPr>
      <w:tabs>
        <w:tab w:val="left" w:pos="284"/>
        <w:tab w:val="right" w:leader="dot" w:pos="9072"/>
      </w:tabs>
    </w:pPr>
  </w:style>
  <w:style w:type="paragraph" w:styleId="TOC2">
    <w:name w:val="toc 2"/>
    <w:basedOn w:val="Normal"/>
    <w:next w:val="Normal"/>
    <w:autoRedefine/>
    <w:uiPriority w:val="39"/>
    <w:unhideWhenUsed/>
    <w:rsid w:val="00585170"/>
    <w:pPr>
      <w:tabs>
        <w:tab w:val="right" w:leader="dot" w:pos="9060"/>
      </w:tabs>
      <w:ind w:left="709" w:hanging="425"/>
    </w:pPr>
  </w:style>
  <w:style w:type="paragraph" w:styleId="TOC3">
    <w:name w:val="toc 3"/>
    <w:basedOn w:val="Normal"/>
    <w:next w:val="Normal"/>
    <w:autoRedefine/>
    <w:uiPriority w:val="39"/>
    <w:unhideWhenUsed/>
    <w:rsid w:val="009D324E"/>
    <w:pPr>
      <w:spacing w:line="276" w:lineRule="auto"/>
      <w:ind w:left="851" w:hanging="284"/>
    </w:pPr>
  </w:style>
  <w:style w:type="paragraph" w:styleId="TOC4">
    <w:name w:val="toc 4"/>
    <w:basedOn w:val="Normal"/>
    <w:next w:val="Normal"/>
    <w:autoRedefine/>
    <w:uiPriority w:val="39"/>
    <w:unhideWhenUsed/>
    <w:rsid w:val="009D324E"/>
    <w:pPr>
      <w:spacing w:after="100"/>
      <w:ind w:left="660"/>
    </w:pPr>
  </w:style>
  <w:style w:type="paragraph" w:styleId="BalloonText">
    <w:name w:val="Balloon Text"/>
    <w:basedOn w:val="Normal"/>
    <w:link w:val="BalloonTextChar"/>
    <w:uiPriority w:val="99"/>
    <w:semiHidden/>
    <w:unhideWhenUsed/>
    <w:rsid w:val="009D324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324E"/>
    <w:rPr>
      <w:rFonts w:ascii="Segoe UI" w:hAnsi="Segoe UI" w:cs="Segoe UI"/>
      <w:sz w:val="18"/>
      <w:szCs w:val="18"/>
    </w:rPr>
  </w:style>
  <w:style w:type="paragraph" w:styleId="Revision">
    <w:name w:val="Revision"/>
    <w:hidden/>
    <w:uiPriority w:val="99"/>
    <w:semiHidden/>
    <w:rsid w:val="009D324E"/>
    <w:pPr>
      <w:spacing w:after="0" w:line="240" w:lineRule="auto"/>
    </w:pPr>
  </w:style>
  <w:style w:type="character" w:styleId="Hyperlink">
    <w:name w:val="Hyperlink"/>
    <w:basedOn w:val="DefaultParagraphFont"/>
    <w:uiPriority w:val="99"/>
    <w:unhideWhenUsed/>
    <w:rsid w:val="00FB20BC"/>
    <w:rPr>
      <w:color w:val="0563C1" w:themeColor="hyperlink"/>
      <w:u w:val="single"/>
    </w:rPr>
  </w:style>
  <w:style w:type="paragraph" w:styleId="TOC5">
    <w:name w:val="toc 5"/>
    <w:basedOn w:val="Normal"/>
    <w:next w:val="Normal"/>
    <w:autoRedefine/>
    <w:uiPriority w:val="39"/>
    <w:unhideWhenUsed/>
    <w:rsid w:val="00FE4E66"/>
    <w:pPr>
      <w:spacing w:after="100"/>
      <w:ind w:left="880"/>
    </w:pPr>
    <w:rPr>
      <w:rFonts w:eastAsiaTheme="minorEastAsia"/>
      <w:lang w:eastAsia="pt-PT"/>
    </w:rPr>
  </w:style>
  <w:style w:type="paragraph" w:styleId="TOC6">
    <w:name w:val="toc 6"/>
    <w:basedOn w:val="Normal"/>
    <w:next w:val="Normal"/>
    <w:autoRedefine/>
    <w:uiPriority w:val="39"/>
    <w:unhideWhenUsed/>
    <w:rsid w:val="00FE4E66"/>
    <w:pPr>
      <w:spacing w:after="100"/>
      <w:ind w:left="1100"/>
    </w:pPr>
    <w:rPr>
      <w:rFonts w:eastAsiaTheme="minorEastAsia"/>
      <w:lang w:eastAsia="pt-PT"/>
    </w:rPr>
  </w:style>
  <w:style w:type="paragraph" w:styleId="TOC7">
    <w:name w:val="toc 7"/>
    <w:basedOn w:val="Normal"/>
    <w:next w:val="Normal"/>
    <w:autoRedefine/>
    <w:uiPriority w:val="39"/>
    <w:unhideWhenUsed/>
    <w:rsid w:val="00FE4E66"/>
    <w:pPr>
      <w:spacing w:after="100"/>
      <w:ind w:left="1320"/>
    </w:pPr>
    <w:rPr>
      <w:rFonts w:eastAsiaTheme="minorEastAsia"/>
      <w:lang w:eastAsia="pt-PT"/>
    </w:rPr>
  </w:style>
  <w:style w:type="paragraph" w:styleId="TOC8">
    <w:name w:val="toc 8"/>
    <w:basedOn w:val="Normal"/>
    <w:next w:val="Normal"/>
    <w:autoRedefine/>
    <w:uiPriority w:val="39"/>
    <w:unhideWhenUsed/>
    <w:rsid w:val="00FE4E66"/>
    <w:pPr>
      <w:spacing w:after="100"/>
      <w:ind w:left="1540"/>
    </w:pPr>
    <w:rPr>
      <w:rFonts w:eastAsiaTheme="minorEastAsia"/>
      <w:lang w:eastAsia="pt-PT"/>
    </w:rPr>
  </w:style>
  <w:style w:type="paragraph" w:styleId="TOC9">
    <w:name w:val="toc 9"/>
    <w:basedOn w:val="Normal"/>
    <w:next w:val="Normal"/>
    <w:autoRedefine/>
    <w:uiPriority w:val="39"/>
    <w:unhideWhenUsed/>
    <w:rsid w:val="00FE4E66"/>
    <w:pPr>
      <w:spacing w:after="100"/>
      <w:ind w:left="1760"/>
    </w:pPr>
    <w:rPr>
      <w:rFonts w:eastAsiaTheme="minorEastAsia"/>
      <w:lang w:eastAsia="pt-PT"/>
    </w:rPr>
  </w:style>
  <w:style w:type="paragraph" w:styleId="TableofFigures">
    <w:name w:val="table of figures"/>
    <w:basedOn w:val="Normal"/>
    <w:next w:val="Normal"/>
    <w:uiPriority w:val="99"/>
    <w:unhideWhenUsed/>
    <w:rsid w:val="00D64700"/>
    <w:rPr>
      <w:color w:val="000000" w:themeColor="text1"/>
    </w:rPr>
  </w:style>
  <w:style w:type="paragraph" w:styleId="TOCHeading">
    <w:name w:val="TOC Heading"/>
    <w:basedOn w:val="Heading1"/>
    <w:next w:val="Normal"/>
    <w:uiPriority w:val="39"/>
    <w:unhideWhenUsed/>
    <w:qFormat/>
    <w:rsid w:val="00385D27"/>
    <w:pPr>
      <w:keepNext/>
      <w:keepLines/>
      <w:spacing w:before="240" w:after="0" w:line="259" w:lineRule="auto"/>
      <w:contextualSpacing w:val="0"/>
      <w:jc w:val="left"/>
      <w:outlineLvl w:val="9"/>
    </w:pPr>
    <w:rPr>
      <w:rFonts w:asciiTheme="majorHAnsi" w:eastAsiaTheme="majorEastAsia" w:hAnsiTheme="majorHAnsi" w:cstheme="majorBidi"/>
      <w:b w:val="0"/>
      <w:bCs w:val="0"/>
      <w:color w:val="2E74B5" w:themeColor="accent1" w:themeShade="BF"/>
      <w:sz w:val="32"/>
      <w:szCs w:val="32"/>
      <w:lang w:eastAsia="pt-PT"/>
    </w:rPr>
  </w:style>
  <w:style w:type="character" w:styleId="UnresolvedMention">
    <w:name w:val="Unresolved Mention"/>
    <w:basedOn w:val="DefaultParagraphFont"/>
    <w:uiPriority w:val="99"/>
    <w:semiHidden/>
    <w:unhideWhenUsed/>
    <w:rsid w:val="00D554DC"/>
    <w:rPr>
      <w:color w:val="605E5C"/>
      <w:shd w:val="clear" w:color="auto" w:fill="E1DFDD"/>
    </w:rPr>
  </w:style>
  <w:style w:type="character" w:styleId="FollowedHyperlink">
    <w:name w:val="FollowedHyperlink"/>
    <w:basedOn w:val="DefaultParagraphFont"/>
    <w:uiPriority w:val="99"/>
    <w:semiHidden/>
    <w:unhideWhenUsed/>
    <w:rsid w:val="00A5594F"/>
    <w:rPr>
      <w:color w:val="954F72" w:themeColor="followedHyperlink"/>
      <w:u w:val="single"/>
    </w:rPr>
  </w:style>
  <w:style w:type="character" w:customStyle="1" w:styleId="Heading4Char">
    <w:name w:val="Heading 4 Char"/>
    <w:basedOn w:val="DefaultParagraphFont"/>
    <w:link w:val="Heading4"/>
    <w:uiPriority w:val="9"/>
    <w:rsid w:val="0065330E"/>
    <w:rPr>
      <w:rFonts w:ascii="Arial Narrow" w:hAnsi="Arial Narrow"/>
      <w:b/>
      <w:bCs/>
      <w:sz w:val="24"/>
      <w:szCs w:val="24"/>
    </w:rPr>
  </w:style>
  <w:style w:type="character" w:styleId="Strong">
    <w:name w:val="Strong"/>
    <w:basedOn w:val="DefaultParagraphFont"/>
    <w:uiPriority w:val="22"/>
    <w:qFormat/>
    <w:rsid w:val="007B43AA"/>
    <w:rPr>
      <w:b/>
      <w:bCs/>
    </w:rPr>
  </w:style>
  <w:style w:type="paragraph" w:styleId="NoSpacing">
    <w:name w:val="No Spacing"/>
    <w:uiPriority w:val="1"/>
    <w:qFormat/>
    <w:rsid w:val="00C672EA"/>
    <w:pPr>
      <w:spacing w:after="0" w:line="240" w:lineRule="auto"/>
      <w:contextualSpacing/>
      <w:jc w:val="both"/>
    </w:pPr>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12.png"/><Relationship Id="rId39" Type="http://schemas.openxmlformats.org/officeDocument/2006/relationships/hyperlink" Target="https://dre.pt/application/file/1010956" TargetMode="External"/><Relationship Id="rId21" Type="http://schemas.openxmlformats.org/officeDocument/2006/relationships/footer" Target="footer5.xml"/><Relationship Id="rId34" Type="http://schemas.openxmlformats.org/officeDocument/2006/relationships/image" Target="media/image20.png"/><Relationship Id="rId42" Type="http://schemas.openxmlformats.org/officeDocument/2006/relationships/footer" Target="foot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29" Type="http://schemas.openxmlformats.org/officeDocument/2006/relationships/image" Target="media/image15.png"/><Relationship Id="rId41" Type="http://schemas.openxmlformats.org/officeDocument/2006/relationships/hyperlink" Target="https://www.ua.pt/pt/apoio-%20ensin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books.google.pt/books?id=FCTyAgAAQBAJ" TargetMode="External"/><Relationship Id="rId40" Type="http://schemas.openxmlformats.org/officeDocument/2006/relationships/hyperlink" Target="https://medium.com/the-business-of-wellness/why-we-are-%20so-obsessed-with-personality-types-577450f9aee9"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ria.ua.pt/handle/10773/26809" TargetMode="Externa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d0i.0rg/l%200.1016/S0022-%205371(72)80001-X"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MOD274.4%20PAP%20Relat&#243;ri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aaeebd5-ff60-4e34-9ed4-88a2c57f928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5FAECF770FBD343BD732EA807288E1C" ma:contentTypeVersion="14" ma:contentTypeDescription="Criar um novo documento." ma:contentTypeScope="" ma:versionID="a0035c8977e2d3135f0df9826f22f135">
  <xsd:schema xmlns:xsd="http://www.w3.org/2001/XMLSchema" xmlns:xs="http://www.w3.org/2001/XMLSchema" xmlns:p="http://schemas.microsoft.com/office/2006/metadata/properties" xmlns:ns3="2aaeebd5-ff60-4e34-9ed4-88a2c57f928a" xmlns:ns4="dae6b1cd-aed3-4f0a-9637-efe32f061682" targetNamespace="http://schemas.microsoft.com/office/2006/metadata/properties" ma:root="true" ma:fieldsID="55f5b05b16b4a73e59f99e32b105336a" ns3:_="" ns4:_="">
    <xsd:import namespace="2aaeebd5-ff60-4e34-9ed4-88a2c57f928a"/>
    <xsd:import namespace="dae6b1cd-aed3-4f0a-9637-efe32f06168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DateTaken"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aeebd5-ff60-4e34-9ed4-88a2c57f92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e6b1cd-aed3-4f0a-9637-efe32f061682" elementFormDefault="qualified">
    <xsd:import namespace="http://schemas.microsoft.com/office/2006/documentManagement/types"/>
    <xsd:import namespace="http://schemas.microsoft.com/office/infopath/2007/PartnerControls"/>
    <xsd:element name="SharedWithUsers" ma:index="19"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Partilhado Com" ma:internalName="SharedWithDetails" ma:readOnly="true">
      <xsd:simpleType>
        <xsd:restriction base="dms:Note">
          <xsd:maxLength value="255"/>
        </xsd:restriction>
      </xsd:simpleType>
    </xsd:element>
    <xsd:element name="SharingHintHash" ma:index="21" nillable="true" ma:displayName="Hash de Sugestão de Partilh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3A5321-6DE5-46DA-98FF-B158C2EE2488}">
  <ds:schemaRefs>
    <ds:schemaRef ds:uri="http://schemas.openxmlformats.org/officeDocument/2006/bibliography"/>
  </ds:schemaRefs>
</ds:datastoreItem>
</file>

<file path=customXml/itemProps2.xml><?xml version="1.0" encoding="utf-8"?>
<ds:datastoreItem xmlns:ds="http://schemas.openxmlformats.org/officeDocument/2006/customXml" ds:itemID="{3EFCDA1B-A97E-4C67-B09D-5E21B5F0A057}">
  <ds:schemaRefs>
    <ds:schemaRef ds:uri="http://schemas.microsoft.com/sharepoint/v3/contenttype/forms"/>
  </ds:schemaRefs>
</ds:datastoreItem>
</file>

<file path=customXml/itemProps3.xml><?xml version="1.0" encoding="utf-8"?>
<ds:datastoreItem xmlns:ds="http://schemas.openxmlformats.org/officeDocument/2006/customXml" ds:itemID="{7F7C40FA-F4A0-41DB-AFCD-F075667AB737}">
  <ds:schemaRefs>
    <ds:schemaRef ds:uri="http://schemas.microsoft.com/office/2006/metadata/properties"/>
    <ds:schemaRef ds:uri="http://schemas.microsoft.com/office/infopath/2007/PartnerControls"/>
    <ds:schemaRef ds:uri="2aaeebd5-ff60-4e34-9ed4-88a2c57f928a"/>
  </ds:schemaRefs>
</ds:datastoreItem>
</file>

<file path=customXml/itemProps4.xml><?xml version="1.0" encoding="utf-8"?>
<ds:datastoreItem xmlns:ds="http://schemas.openxmlformats.org/officeDocument/2006/customXml" ds:itemID="{832637C7-FEC0-4F1F-9256-E0391A422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aeebd5-ff60-4e34-9ed4-88a2c57f928a"/>
    <ds:schemaRef ds:uri="dae6b1cd-aed3-4f0a-9637-efe32f0616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MOD274.4 PAP Relatório.dotx</Template>
  <TotalTime>379</TotalTime>
  <Pages>1</Pages>
  <Words>8956</Words>
  <Characters>48363</Characters>
  <Application>Microsoft Office Word</Application>
  <DocSecurity>0</DocSecurity>
  <Lines>403</Lines>
  <Paragraphs>114</Paragraphs>
  <ScaleCrop>false</ScaleCrop>
  <Company/>
  <LinksUpToDate>false</LinksUpToDate>
  <CharactersWithSpaces>57205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Daniel Alexandre Marques da Silva</cp:lastModifiedBy>
  <cp:revision>22</cp:revision>
  <cp:lastPrinted>2025-09-17T10:27:00Z</cp:lastPrinted>
  <dcterms:created xsi:type="dcterms:W3CDTF">2026-05-22T18:14:00Z</dcterms:created>
  <dcterms:modified xsi:type="dcterms:W3CDTF">2026-06-18T19:22:00Z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0x010100A5FAECF770FBD343BD732EA807288E1C</vt:lpwstr>
  </property>
  <property fmtid="{D5CDD505-2E9C-101B-9397-08002B2CF9AE}" pid="3" name="MediaServiceImageTags">
    <vt:lpwstr/>
  </property>
</Properties>
</file>